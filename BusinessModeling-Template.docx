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30A9" w14:textId="77777777" w:rsidR="0038047D" w:rsidRPr="00F0695A" w:rsidRDefault="0038047D" w:rsidP="0038047D">
      <w:pPr>
        <w:jc w:val="center"/>
        <w:rPr>
          <w:rFonts w:cs="B Nazanin"/>
          <w:b/>
          <w:bCs/>
          <w:sz w:val="36"/>
          <w:szCs w:val="36"/>
          <w:rtl/>
          <w:lang w:bidi="fa-IR"/>
        </w:rPr>
      </w:pPr>
      <w:bookmarkStart w:id="0" w:name="_Toc88823251"/>
      <w:bookmarkStart w:id="1" w:name="_Toc88823355"/>
      <w:bookmarkStart w:id="2" w:name="_Toc88823485"/>
      <w:bookmarkStart w:id="3" w:name="_Toc88823538"/>
      <w:bookmarkStart w:id="4" w:name="_Toc88823686"/>
      <w:bookmarkStart w:id="5" w:name="_Toc88823858"/>
      <w:bookmarkStart w:id="6" w:name="_Toc88827958"/>
      <w:bookmarkStart w:id="7" w:name="_Toc88828531"/>
      <w:bookmarkStart w:id="8" w:name="_Toc88828634"/>
      <w:r w:rsidRPr="00F0695A">
        <w:rPr>
          <w:rFonts w:cs="B Nazanin" w:hint="cs"/>
          <w:b/>
          <w:bCs/>
          <w:sz w:val="36"/>
          <w:szCs w:val="36"/>
          <w:rtl/>
          <w:lang w:bidi="fa-IR"/>
        </w:rPr>
        <w:t>بسمه تعالی</w:t>
      </w:r>
    </w:p>
    <w:p w14:paraId="6FF7A985" w14:textId="77777777" w:rsidR="0038047D" w:rsidRPr="00557EA8" w:rsidRDefault="0038047D" w:rsidP="0038047D">
      <w:pPr>
        <w:jc w:val="center"/>
        <w:rPr>
          <w:rFonts w:cs="B Nazanin"/>
          <w:b/>
          <w:bCs/>
          <w:rtl/>
        </w:rPr>
      </w:pPr>
    </w:p>
    <w:p w14:paraId="0B2F4343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2F342334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7E374EC3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2AD59CFB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5FF412B0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317DCB0C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41E34E6C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48444E84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7F84EA27" w14:textId="77777777" w:rsidR="0038047D" w:rsidRPr="00557EA8" w:rsidRDefault="0038047D" w:rsidP="0038047D">
      <w:pPr>
        <w:jc w:val="center"/>
        <w:rPr>
          <w:rFonts w:cs="B Nazanin"/>
          <w:b/>
          <w:bCs/>
          <w:rtl/>
        </w:rPr>
      </w:pPr>
    </w:p>
    <w:p w14:paraId="2917CFF5" w14:textId="77777777" w:rsidR="0038047D" w:rsidRPr="00557EA8" w:rsidRDefault="0038047D" w:rsidP="0038047D">
      <w:pPr>
        <w:jc w:val="center"/>
        <w:rPr>
          <w:rFonts w:cs="B Nazanin"/>
          <w:b/>
          <w:bCs/>
          <w:rtl/>
        </w:rPr>
      </w:pPr>
    </w:p>
    <w:p w14:paraId="1191B22A" w14:textId="77777777" w:rsidR="0038047D" w:rsidRPr="00557EA8" w:rsidRDefault="0038047D" w:rsidP="0038047D">
      <w:pPr>
        <w:jc w:val="center"/>
        <w:rPr>
          <w:rFonts w:cs="B Nazanin"/>
          <w:b/>
          <w:bCs/>
          <w:rtl/>
        </w:rPr>
      </w:pPr>
    </w:p>
    <w:p w14:paraId="1D6CA5AA" w14:textId="727C9F67" w:rsidR="0038047D" w:rsidRPr="007945D8" w:rsidRDefault="0038047D" w:rsidP="0038047D">
      <w:pPr>
        <w:jc w:val="center"/>
        <w:rPr>
          <w:rFonts w:cs="B Nazanin"/>
          <w:b/>
          <w:bCs/>
          <w:sz w:val="96"/>
          <w:szCs w:val="96"/>
          <w:rtl/>
          <w:lang w:bidi="fa-IR"/>
        </w:rPr>
      </w:pPr>
      <w:r w:rsidRPr="007945D8">
        <w:rPr>
          <w:rFonts w:cs="B Nazanin" w:hint="cs"/>
          <w:b/>
          <w:bCs/>
          <w:sz w:val="96"/>
          <w:szCs w:val="96"/>
          <w:rtl/>
        </w:rPr>
        <w:t>سند</w:t>
      </w:r>
      <w:r w:rsidRPr="007945D8">
        <w:rPr>
          <w:rFonts w:cs="B Nazanin" w:hint="cs"/>
          <w:b/>
          <w:bCs/>
          <w:sz w:val="96"/>
          <w:szCs w:val="96"/>
          <w:rtl/>
          <w:lang w:bidi="fa-IR"/>
        </w:rPr>
        <w:t xml:space="preserve"> </w:t>
      </w:r>
      <w:r>
        <w:rPr>
          <w:rFonts w:cs="B Nazanin" w:hint="cs"/>
          <w:b/>
          <w:bCs/>
          <w:sz w:val="96"/>
          <w:szCs w:val="96"/>
          <w:rtl/>
          <w:lang w:bidi="fa-IR"/>
        </w:rPr>
        <w:t>مدل</w:t>
      </w:r>
      <w:r w:rsidR="00951237">
        <w:rPr>
          <w:rFonts w:cs="B Nazanin" w:hint="cs"/>
          <w:b/>
          <w:bCs/>
          <w:sz w:val="96"/>
          <w:szCs w:val="96"/>
          <w:rtl/>
          <w:lang w:bidi="fa-IR"/>
        </w:rPr>
        <w:t>‌</w:t>
      </w:r>
      <w:r>
        <w:rPr>
          <w:rFonts w:cs="B Nazanin" w:hint="cs"/>
          <w:b/>
          <w:bCs/>
          <w:sz w:val="96"/>
          <w:szCs w:val="96"/>
          <w:rtl/>
          <w:lang w:bidi="fa-IR"/>
        </w:rPr>
        <w:t>سازی کسب</w:t>
      </w:r>
      <w:r>
        <w:rPr>
          <w:rFonts w:cs="B Nazanin" w:hint="eastAsia"/>
          <w:b/>
          <w:bCs/>
          <w:sz w:val="96"/>
          <w:szCs w:val="96"/>
          <w:rtl/>
          <w:lang w:bidi="fa-IR"/>
        </w:rPr>
        <w:t>‌</w:t>
      </w:r>
      <w:r>
        <w:rPr>
          <w:rFonts w:cs="B Nazanin" w:hint="cs"/>
          <w:b/>
          <w:bCs/>
          <w:sz w:val="96"/>
          <w:szCs w:val="96"/>
          <w:rtl/>
          <w:lang w:bidi="fa-IR"/>
        </w:rPr>
        <w:t>وکار</w:t>
      </w:r>
    </w:p>
    <w:p w14:paraId="6C1C2B45" w14:textId="77777777" w:rsidR="0038047D" w:rsidRPr="00557EA8" w:rsidRDefault="0038047D" w:rsidP="0038047D">
      <w:pPr>
        <w:jc w:val="center"/>
        <w:rPr>
          <w:rFonts w:cs="B Nazanin"/>
          <w:b/>
          <w:bCs/>
          <w:rtl/>
        </w:rPr>
      </w:pPr>
    </w:p>
    <w:p w14:paraId="0FB4DEF8" w14:textId="77777777" w:rsidR="0038047D" w:rsidRPr="006B56D0" w:rsidRDefault="0038047D" w:rsidP="00FA36FC">
      <w:pPr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سازمان </w:t>
      </w:r>
      <w:r w:rsidR="00FA36FC">
        <w:rPr>
          <w:rFonts w:cs="B Nazanin" w:hint="cs"/>
          <w:b/>
          <w:bCs/>
          <w:sz w:val="44"/>
          <w:szCs w:val="44"/>
          <w:rtl/>
          <w:lang w:bidi="fa-IR"/>
        </w:rPr>
        <w:t>...</w:t>
      </w:r>
    </w:p>
    <w:p w14:paraId="28DA8EF6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63AB360D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3A4583E3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17E17C46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406956FB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243AB4F3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7B3C98FA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5EC5B2B1" w14:textId="77777777" w:rsidR="0038047D" w:rsidRPr="00557EA8" w:rsidRDefault="0038047D" w:rsidP="0038047D">
      <w:pPr>
        <w:jc w:val="center"/>
        <w:rPr>
          <w:rFonts w:cs="B Nazanin"/>
          <w:b/>
          <w:bCs/>
          <w:rtl/>
        </w:rPr>
      </w:pPr>
    </w:p>
    <w:p w14:paraId="61652483" w14:textId="77777777" w:rsidR="003B7ED6" w:rsidRDefault="00A14620" w:rsidP="00FA36FC">
      <w:pPr>
        <w:jc w:val="center"/>
        <w:rPr>
          <w:rFonts w:cs="B Nazanin"/>
          <w:b/>
          <w:bCs/>
          <w:sz w:val="36"/>
          <w:szCs w:val="36"/>
        </w:rPr>
      </w:pPr>
      <w:r>
        <w:rPr>
          <w:rFonts w:cs="B Nazanin" w:hint="cs"/>
          <w:b/>
          <w:bCs/>
          <w:sz w:val="36"/>
          <w:szCs w:val="36"/>
          <w:rtl/>
        </w:rPr>
        <w:t>نام</w:t>
      </w:r>
      <w:r w:rsidR="00FA36FC">
        <w:rPr>
          <w:rFonts w:cs="B Nazanin" w:hint="cs"/>
          <w:b/>
          <w:bCs/>
          <w:sz w:val="36"/>
          <w:szCs w:val="36"/>
          <w:rtl/>
        </w:rPr>
        <w:t xml:space="preserve"> اعضای گروه:</w:t>
      </w:r>
    </w:p>
    <w:p w14:paraId="0036AB3B" w14:textId="77777777" w:rsidR="00FA36FC" w:rsidRDefault="00FA36FC" w:rsidP="00412177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4C53B0A7" w14:textId="77777777" w:rsidR="00FA36FC" w:rsidRPr="007945D8" w:rsidRDefault="00FA36FC" w:rsidP="0038047D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41ACD5AE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1E8E425D" w14:textId="77777777" w:rsidR="0038047D" w:rsidRDefault="0038047D" w:rsidP="0038047D">
      <w:pPr>
        <w:jc w:val="center"/>
        <w:rPr>
          <w:rFonts w:cs="B Nazanin"/>
          <w:b/>
          <w:bCs/>
          <w:rtl/>
        </w:rPr>
      </w:pPr>
    </w:p>
    <w:p w14:paraId="5294AE92" w14:textId="77777777" w:rsidR="0038047D" w:rsidRDefault="0038047D" w:rsidP="0038047D">
      <w:pPr>
        <w:pStyle w:val="Title"/>
        <w:jc w:val="left"/>
        <w:rPr>
          <w:rFonts w:cs="B Nazanin"/>
          <w:sz w:val="44"/>
          <w:szCs w:val="44"/>
          <w:lang w:bidi="fa-IR"/>
        </w:rPr>
      </w:pPr>
      <w:r w:rsidRPr="006007F5">
        <w:br w:type="page"/>
      </w:r>
    </w:p>
    <w:p w14:paraId="2CF9E724" w14:textId="77777777" w:rsidR="0038047D" w:rsidRPr="00FA41DA" w:rsidRDefault="0038047D" w:rsidP="00412177">
      <w:pPr>
        <w:pStyle w:val="Title"/>
        <w:rPr>
          <w:rFonts w:cs="B Nazanin"/>
          <w:sz w:val="44"/>
          <w:szCs w:val="44"/>
          <w:rtl/>
          <w:lang w:bidi="fa-IR"/>
        </w:rPr>
      </w:pPr>
    </w:p>
    <w:p w14:paraId="0A250A3A" w14:textId="77777777" w:rsidR="0038047D" w:rsidRPr="00A06E5B" w:rsidRDefault="0038047D" w:rsidP="00412177">
      <w:pPr>
        <w:pStyle w:val="Title"/>
        <w:rPr>
          <w:rFonts w:cs="B Nazanin"/>
          <w:sz w:val="48"/>
          <w:szCs w:val="48"/>
          <w:rtl/>
          <w:lang w:bidi="fa-IR"/>
        </w:rPr>
      </w:pPr>
      <w:r w:rsidRPr="00A06E5B">
        <w:rPr>
          <w:rFonts w:cs="B Nazanin" w:hint="cs"/>
          <w:sz w:val="48"/>
          <w:szCs w:val="48"/>
          <w:rtl/>
          <w:lang w:bidi="fa-IR"/>
        </w:rPr>
        <w:t>دانشگاه شهید بهشتی</w:t>
      </w:r>
    </w:p>
    <w:p w14:paraId="4A0604BF" w14:textId="77777777" w:rsidR="0038047D" w:rsidRPr="00FA41DA" w:rsidRDefault="0038047D" w:rsidP="00412177">
      <w:pPr>
        <w:pStyle w:val="Title"/>
        <w:rPr>
          <w:rFonts w:cs="B Nazanin"/>
          <w:sz w:val="44"/>
          <w:szCs w:val="44"/>
          <w:rtl/>
          <w:lang w:bidi="fa-IR"/>
        </w:rPr>
      </w:pPr>
      <w:r w:rsidRPr="00FA41DA">
        <w:rPr>
          <w:rFonts w:cs="B Nazanin" w:hint="cs"/>
          <w:sz w:val="44"/>
          <w:szCs w:val="44"/>
          <w:rtl/>
          <w:lang w:bidi="fa-IR"/>
        </w:rPr>
        <w:t>دانشکده مهندسی کامپیوتر</w:t>
      </w:r>
    </w:p>
    <w:p w14:paraId="63F0FDA2" w14:textId="77777777" w:rsidR="0038047D" w:rsidRPr="00FA41DA" w:rsidRDefault="0038047D" w:rsidP="00412177">
      <w:pPr>
        <w:pStyle w:val="Title"/>
        <w:rPr>
          <w:rFonts w:cs="B Nazanin"/>
          <w:sz w:val="44"/>
          <w:szCs w:val="44"/>
          <w:rtl/>
          <w:lang w:bidi="fa-IR"/>
        </w:rPr>
      </w:pPr>
    </w:p>
    <w:p w14:paraId="2F3F1F6C" w14:textId="77777777" w:rsidR="0038047D" w:rsidRDefault="0038047D" w:rsidP="00412177">
      <w:pPr>
        <w:pStyle w:val="Title"/>
        <w:rPr>
          <w:rFonts w:cs="B Nazanin"/>
          <w:sz w:val="44"/>
          <w:szCs w:val="44"/>
          <w:rtl/>
          <w:lang w:bidi="fa-IR"/>
        </w:rPr>
      </w:pPr>
    </w:p>
    <w:p w14:paraId="23A53778" w14:textId="77777777" w:rsidR="0038047D" w:rsidRPr="00FA41DA" w:rsidRDefault="0038047D" w:rsidP="00412177">
      <w:pPr>
        <w:pStyle w:val="Title"/>
        <w:rPr>
          <w:rFonts w:cs="B Nazanin"/>
          <w:sz w:val="44"/>
          <w:szCs w:val="44"/>
          <w:rtl/>
          <w:lang w:bidi="fa-IR"/>
        </w:rPr>
      </w:pPr>
    </w:p>
    <w:p w14:paraId="144DCA24" w14:textId="77777777" w:rsidR="0038047D" w:rsidRPr="00FA41DA" w:rsidRDefault="0038047D" w:rsidP="00412177">
      <w:pPr>
        <w:pStyle w:val="Title"/>
        <w:rPr>
          <w:rFonts w:cs="B Nazanin"/>
          <w:sz w:val="44"/>
          <w:szCs w:val="44"/>
          <w:rtl/>
          <w:lang w:bidi="fa-IR"/>
        </w:rPr>
      </w:pPr>
    </w:p>
    <w:p w14:paraId="07508EDD" w14:textId="77777777" w:rsidR="0038047D" w:rsidRDefault="0038047D" w:rsidP="00412177">
      <w:pPr>
        <w:pStyle w:val="Title"/>
        <w:rPr>
          <w:rFonts w:cs="B Nazanin"/>
          <w:sz w:val="44"/>
          <w:szCs w:val="44"/>
          <w:rtl/>
          <w:lang w:bidi="fa-IR"/>
        </w:rPr>
      </w:pPr>
    </w:p>
    <w:p w14:paraId="38856836" w14:textId="77777777" w:rsidR="0038047D" w:rsidRDefault="0038047D" w:rsidP="00FA36FC">
      <w:pPr>
        <w:pStyle w:val="Title"/>
        <w:rPr>
          <w:rFonts w:cs="B Nazanin"/>
          <w:sz w:val="72"/>
          <w:szCs w:val="72"/>
          <w:rtl/>
          <w:lang w:bidi="fa-IR"/>
        </w:rPr>
      </w:pPr>
      <w:r w:rsidRPr="0025607D">
        <w:rPr>
          <w:rFonts w:cs="B Nazanin" w:hint="cs"/>
          <w:sz w:val="72"/>
          <w:szCs w:val="72"/>
          <w:rtl/>
          <w:lang w:bidi="fa-IR"/>
        </w:rPr>
        <w:t xml:space="preserve">سامانه </w:t>
      </w:r>
      <w:r w:rsidR="00FA36FC">
        <w:rPr>
          <w:rFonts w:cs="B Nazanin" w:hint="cs"/>
          <w:sz w:val="72"/>
          <w:szCs w:val="72"/>
          <w:rtl/>
          <w:lang w:bidi="fa-IR"/>
        </w:rPr>
        <w:t>...</w:t>
      </w:r>
    </w:p>
    <w:p w14:paraId="70FBB4BC" w14:textId="77777777" w:rsidR="0038047D" w:rsidRPr="00380E3F" w:rsidRDefault="00FA36FC" w:rsidP="0038047D">
      <w:pPr>
        <w:pStyle w:val="Title"/>
        <w:rPr>
          <w:rFonts w:cs="B Nazanin"/>
          <w:sz w:val="56"/>
          <w:szCs w:val="56"/>
          <w:rtl/>
          <w:lang w:bidi="fa-IR"/>
        </w:rPr>
      </w:pPr>
      <w:r>
        <w:rPr>
          <w:rFonts w:cs="B Nazanin" w:hint="cs"/>
          <w:sz w:val="56"/>
          <w:szCs w:val="56"/>
          <w:rtl/>
          <w:lang w:bidi="fa-IR"/>
        </w:rPr>
        <w:t>نام سازمان</w:t>
      </w:r>
    </w:p>
    <w:p w14:paraId="03517754" w14:textId="77777777" w:rsidR="0038047D" w:rsidRPr="00FA41DA" w:rsidRDefault="0038047D" w:rsidP="0038047D">
      <w:pPr>
        <w:pStyle w:val="Title"/>
        <w:rPr>
          <w:rFonts w:cs="B Nazanin"/>
          <w:lang w:bidi="fa-IR"/>
        </w:rPr>
      </w:pPr>
      <w:r w:rsidRPr="00FA41DA">
        <w:rPr>
          <w:rFonts w:cs="B Nazanin" w:hint="cs"/>
          <w:rtl/>
          <w:lang w:bidi="fa-IR"/>
        </w:rPr>
        <w:t>نگارش 1</w:t>
      </w:r>
      <w:r>
        <w:rPr>
          <w:rFonts w:cs="B Nazanin" w:hint="cs"/>
          <w:rtl/>
          <w:lang w:bidi="fa-IR"/>
        </w:rPr>
        <w:t>.</w:t>
      </w:r>
      <w:r w:rsidRPr="00FA41DA">
        <w:rPr>
          <w:rFonts w:cs="B Nazanin" w:hint="cs"/>
          <w:rtl/>
          <w:lang w:bidi="fa-IR"/>
        </w:rPr>
        <w:t>0</w:t>
      </w:r>
    </w:p>
    <w:p w14:paraId="675B7BB3" w14:textId="77777777" w:rsidR="0038047D" w:rsidRDefault="0038047D" w:rsidP="0038047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3BA565FC" w14:textId="77777777" w:rsidR="0038047D" w:rsidRDefault="0038047D" w:rsidP="0038047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53464ADD" w14:textId="77777777" w:rsidR="0038047D" w:rsidRDefault="0038047D" w:rsidP="0038047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4AB2E3B7" w14:textId="77777777" w:rsidR="0038047D" w:rsidRPr="00FA41DA" w:rsidRDefault="0038047D" w:rsidP="0038047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4BD6BEBE" w14:textId="77777777" w:rsidR="0038047D" w:rsidRPr="00FA41DA" w:rsidRDefault="0038047D" w:rsidP="0038047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08606202" w14:textId="32431A1D" w:rsidR="0038047D" w:rsidRDefault="0038047D" w:rsidP="00FA36FC">
      <w:pPr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پاییز 140</w:t>
      </w:r>
      <w:r w:rsidR="00951237">
        <w:rPr>
          <w:rFonts w:cs="B Nazanin" w:hint="cs"/>
          <w:b/>
          <w:bCs/>
          <w:sz w:val="32"/>
          <w:szCs w:val="32"/>
          <w:rtl/>
        </w:rPr>
        <w:t>4</w:t>
      </w:r>
    </w:p>
    <w:p w14:paraId="749C982D" w14:textId="77777777" w:rsidR="0038047D" w:rsidRDefault="0038047D" w:rsidP="0038047D">
      <w:pPr>
        <w:jc w:val="center"/>
        <w:rPr>
          <w:rFonts w:cs="B Nazanin"/>
          <w:b/>
          <w:bCs/>
          <w:sz w:val="32"/>
          <w:szCs w:val="32"/>
          <w:rtl/>
        </w:rPr>
      </w:pPr>
    </w:p>
    <w:p w14:paraId="3686F20E" w14:textId="77777777" w:rsidR="0038047D" w:rsidRPr="008B0D47" w:rsidRDefault="0038047D" w:rsidP="0038047D">
      <w:pPr>
        <w:bidi w:val="0"/>
        <w:rPr>
          <w:rFonts w:cs="B Nazanin"/>
          <w:b/>
          <w:bCs/>
          <w:rtl/>
        </w:rPr>
      </w:pPr>
      <w:r w:rsidRPr="007714DE">
        <w:rPr>
          <w:rFonts w:cs="B Nazanin"/>
          <w:b/>
          <w:bCs/>
          <w:szCs w:val="28"/>
          <w:rtl/>
        </w:rPr>
        <w:br w:type="page"/>
      </w:r>
    </w:p>
    <w:p w14:paraId="7200D8BA" w14:textId="77777777" w:rsidR="0038047D" w:rsidRPr="007714DE" w:rsidRDefault="0038047D" w:rsidP="0038047D">
      <w:pPr>
        <w:bidi w:val="0"/>
        <w:jc w:val="lowKashida"/>
        <w:rPr>
          <w:rFonts w:cs="B Nazanin"/>
          <w:szCs w:val="28"/>
          <w:rtl/>
        </w:rPr>
      </w:pPr>
    </w:p>
    <w:p w14:paraId="25874904" w14:textId="77777777" w:rsidR="0038047D" w:rsidRDefault="0038047D" w:rsidP="0038047D">
      <w:pPr>
        <w:jc w:val="lowKashida"/>
        <w:rPr>
          <w:rFonts w:cs="B Nazanin"/>
          <w:b/>
          <w:bCs/>
          <w:sz w:val="36"/>
          <w:szCs w:val="40"/>
          <w:rtl/>
        </w:rPr>
      </w:pPr>
      <w:r w:rsidRPr="008B0D47">
        <w:rPr>
          <w:rFonts w:cs="B Nazanin" w:hint="cs"/>
          <w:b/>
          <w:bCs/>
          <w:sz w:val="36"/>
          <w:szCs w:val="40"/>
          <w:rtl/>
        </w:rPr>
        <w:t>فهرست مطالب</w:t>
      </w:r>
    </w:p>
    <w:p w14:paraId="5208D23A" w14:textId="77777777" w:rsidR="00A83DDA" w:rsidRPr="008B0D47" w:rsidRDefault="00A83DDA" w:rsidP="0038047D">
      <w:pPr>
        <w:jc w:val="lowKashida"/>
        <w:rPr>
          <w:rFonts w:cs="B Nazanin"/>
          <w:sz w:val="36"/>
          <w:szCs w:val="40"/>
          <w:lang w:bidi="fa-IR"/>
        </w:rPr>
      </w:pPr>
    </w:p>
    <w:p w14:paraId="3775E89E" w14:textId="77777777" w:rsidR="00931823" w:rsidRPr="00931823" w:rsidRDefault="0038047D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r w:rsidRPr="00097137">
        <w:rPr>
          <w:rFonts w:cs="B Nazanin"/>
          <w:b w:val="0"/>
          <w:bCs w:val="0"/>
          <w:sz w:val="24"/>
        </w:rPr>
        <w:fldChar w:fldCharType="begin"/>
      </w:r>
      <w:r w:rsidRPr="00097137">
        <w:rPr>
          <w:rFonts w:cs="B Nazanin"/>
          <w:b w:val="0"/>
          <w:bCs w:val="0"/>
          <w:sz w:val="24"/>
        </w:rPr>
        <w:instrText xml:space="preserve"> TOC \o "1-3" \h \z \u </w:instrText>
      </w:r>
      <w:r w:rsidRPr="00097137">
        <w:rPr>
          <w:rFonts w:cs="B Nazanin"/>
          <w:b w:val="0"/>
          <w:bCs w:val="0"/>
          <w:sz w:val="24"/>
        </w:rPr>
        <w:fldChar w:fldCharType="separate"/>
      </w:r>
      <w:hyperlink w:anchor="_Toc183427336" w:history="1">
        <w:r w:rsidR="00931823" w:rsidRPr="00931823">
          <w:rPr>
            <w:rStyle w:val="Hyperlink"/>
            <w:rFonts w:cs="B Nazanin"/>
            <w:noProof/>
            <w:rtl/>
          </w:rPr>
          <w:t>1-</w:t>
        </w:r>
        <w:r w:rsidR="00931823" w:rsidRPr="0093182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="00931823" w:rsidRPr="00931823">
          <w:rPr>
            <w:rStyle w:val="Hyperlink"/>
            <w:rFonts w:ascii="Sakkal Majalla" w:hAnsi="Sakkal Majalla" w:cs="B Nazanin" w:hint="cs"/>
            <w:noProof/>
            <w:rtl/>
          </w:rPr>
          <w:t>کليات</w:t>
        </w:r>
        <w:r w:rsidR="00931823" w:rsidRPr="00931823">
          <w:rPr>
            <w:rStyle w:val="Hyperlink"/>
            <w:rFonts w:cs="B Nazanin"/>
            <w:noProof/>
            <w:rtl/>
          </w:rPr>
          <w:t xml:space="preserve"> </w:t>
        </w:r>
        <w:r w:rsidR="00931823" w:rsidRPr="00931823">
          <w:rPr>
            <w:rStyle w:val="Hyperlink"/>
            <w:rFonts w:ascii="Sakkal Majalla" w:hAnsi="Sakkal Majalla" w:cs="B Nazanin" w:hint="cs"/>
            <w:noProof/>
            <w:rtl/>
          </w:rPr>
          <w:t>سازمان</w:t>
        </w:r>
        <w:r w:rsidR="00931823" w:rsidRPr="00931823">
          <w:rPr>
            <w:rStyle w:val="Hyperlink"/>
            <w:rFonts w:cs="B Nazanin"/>
            <w:noProof/>
            <w:rtl/>
          </w:rPr>
          <w:t xml:space="preserve"> </w:t>
        </w:r>
        <w:r w:rsidR="00931823" w:rsidRPr="00931823">
          <w:rPr>
            <w:rStyle w:val="Hyperlink"/>
            <w:rFonts w:ascii="Sakkal Majalla" w:hAnsi="Sakkal Majalla" w:cs="B Nazanin" w:hint="cs"/>
            <w:noProof/>
            <w:rtl/>
          </w:rPr>
          <w:t>و</w:t>
        </w:r>
        <w:r w:rsidR="00931823" w:rsidRPr="00931823">
          <w:rPr>
            <w:rStyle w:val="Hyperlink"/>
            <w:rFonts w:cs="B Nazanin"/>
            <w:noProof/>
            <w:rtl/>
          </w:rPr>
          <w:t xml:space="preserve"> </w:t>
        </w:r>
        <w:r w:rsidR="00931823" w:rsidRPr="00931823">
          <w:rPr>
            <w:rStyle w:val="Hyperlink"/>
            <w:rFonts w:ascii="Sakkal Majalla" w:hAnsi="Sakkal Majalla" w:cs="B Nazanin" w:hint="cs"/>
            <w:noProof/>
            <w:rtl/>
          </w:rPr>
          <w:t>کسب</w:t>
        </w:r>
        <w:r w:rsidR="00931823" w:rsidRPr="00931823">
          <w:rPr>
            <w:rStyle w:val="Hyperlink"/>
            <w:rFonts w:cs="B Nazanin"/>
            <w:noProof/>
          </w:rPr>
          <w:t>‌</w:t>
        </w:r>
        <w:r w:rsidR="00931823" w:rsidRPr="00931823">
          <w:rPr>
            <w:rStyle w:val="Hyperlink"/>
            <w:rFonts w:ascii="Sakkal Majalla" w:hAnsi="Sakkal Majalla" w:cs="B Nazanin" w:hint="cs"/>
            <w:noProof/>
            <w:rtl/>
          </w:rPr>
          <w:t>وکار</w:t>
        </w:r>
        <w:r w:rsidR="00931823" w:rsidRPr="00931823">
          <w:rPr>
            <w:rFonts w:cs="B Nazanin"/>
            <w:noProof/>
            <w:webHidden/>
            <w:rtl/>
          </w:rPr>
          <w:tab/>
        </w:r>
        <w:r w:rsidR="00931823" w:rsidRPr="00931823">
          <w:rPr>
            <w:rFonts w:cs="B Nazanin"/>
            <w:noProof/>
            <w:webHidden/>
            <w:rtl/>
          </w:rPr>
          <w:fldChar w:fldCharType="begin"/>
        </w:r>
        <w:r w:rsidR="00931823" w:rsidRPr="00931823">
          <w:rPr>
            <w:rFonts w:cs="B Nazanin"/>
            <w:noProof/>
            <w:webHidden/>
            <w:rtl/>
          </w:rPr>
          <w:instrText xml:space="preserve"> </w:instrText>
        </w:r>
        <w:r w:rsidR="00931823" w:rsidRPr="00931823">
          <w:rPr>
            <w:rFonts w:cs="B Nazanin"/>
            <w:noProof/>
            <w:webHidden/>
          </w:rPr>
          <w:instrText>PAGEREF</w:instrText>
        </w:r>
        <w:r w:rsidR="00931823" w:rsidRPr="00931823">
          <w:rPr>
            <w:rFonts w:cs="B Nazanin"/>
            <w:noProof/>
            <w:webHidden/>
            <w:rtl/>
          </w:rPr>
          <w:instrText xml:space="preserve"> _</w:instrText>
        </w:r>
        <w:r w:rsidR="00931823" w:rsidRPr="00931823">
          <w:rPr>
            <w:rFonts w:cs="B Nazanin"/>
            <w:noProof/>
            <w:webHidden/>
          </w:rPr>
          <w:instrText>Toc183427336 \h</w:instrText>
        </w:r>
        <w:r w:rsidR="00931823" w:rsidRPr="00931823">
          <w:rPr>
            <w:rFonts w:cs="B Nazanin"/>
            <w:noProof/>
            <w:webHidden/>
            <w:rtl/>
          </w:rPr>
          <w:instrText xml:space="preserve"> </w:instrText>
        </w:r>
        <w:r w:rsidR="00931823" w:rsidRPr="00931823">
          <w:rPr>
            <w:rFonts w:cs="B Nazanin"/>
            <w:noProof/>
            <w:webHidden/>
            <w:rtl/>
          </w:rPr>
        </w:r>
        <w:r w:rsidR="00931823" w:rsidRPr="00931823">
          <w:rPr>
            <w:rFonts w:cs="B Nazanin"/>
            <w:noProof/>
            <w:webHidden/>
            <w:rtl/>
          </w:rPr>
          <w:fldChar w:fldCharType="separate"/>
        </w:r>
        <w:r w:rsidR="00931823" w:rsidRPr="00931823">
          <w:rPr>
            <w:rFonts w:cs="B Nazanin"/>
            <w:noProof/>
            <w:webHidden/>
            <w:rtl/>
          </w:rPr>
          <w:t>4</w:t>
        </w:r>
        <w:r w:rsidR="00931823" w:rsidRPr="00931823">
          <w:rPr>
            <w:rFonts w:cs="B Nazanin"/>
            <w:noProof/>
            <w:webHidden/>
            <w:rtl/>
          </w:rPr>
          <w:fldChar w:fldCharType="end"/>
        </w:r>
      </w:hyperlink>
    </w:p>
    <w:p w14:paraId="4169BE4E" w14:textId="77777777" w:rsidR="00931823" w:rsidRPr="00931823" w:rsidRDefault="00931823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3427337" w:history="1">
        <w:r w:rsidRPr="00931823">
          <w:rPr>
            <w:rStyle w:val="Hyperlink"/>
            <w:rFonts w:cs="B Nazanin"/>
            <w:noProof/>
            <w:rtl/>
          </w:rPr>
          <w:t>2-</w:t>
        </w:r>
        <w:r w:rsidRPr="0093182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شناخت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سازمان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هدف</w:t>
        </w:r>
        <w:r w:rsidRPr="00931823">
          <w:rPr>
            <w:rFonts w:cs="B Nazanin"/>
            <w:noProof/>
            <w:webHidden/>
            <w:rtl/>
          </w:rPr>
          <w:tab/>
        </w:r>
        <w:r w:rsidRPr="00931823">
          <w:rPr>
            <w:rFonts w:cs="B Nazanin"/>
            <w:noProof/>
            <w:webHidden/>
            <w:rtl/>
          </w:rPr>
          <w:fldChar w:fldCharType="begin"/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</w:rPr>
          <w:instrText>PAGEREF</w:instrText>
        </w:r>
        <w:r w:rsidRPr="00931823">
          <w:rPr>
            <w:rFonts w:cs="B Nazanin"/>
            <w:noProof/>
            <w:webHidden/>
            <w:rtl/>
          </w:rPr>
          <w:instrText xml:space="preserve"> _</w:instrText>
        </w:r>
        <w:r w:rsidRPr="00931823">
          <w:rPr>
            <w:rFonts w:cs="B Nazanin"/>
            <w:noProof/>
            <w:webHidden/>
          </w:rPr>
          <w:instrText>Toc183427337 \h</w:instrText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  <w:rtl/>
          </w:rPr>
        </w:r>
        <w:r w:rsidRPr="00931823">
          <w:rPr>
            <w:rFonts w:cs="B Nazanin"/>
            <w:noProof/>
            <w:webHidden/>
            <w:rtl/>
          </w:rPr>
          <w:fldChar w:fldCharType="separate"/>
        </w:r>
        <w:r w:rsidRPr="00931823">
          <w:rPr>
            <w:rFonts w:cs="B Nazanin"/>
            <w:noProof/>
            <w:webHidden/>
            <w:rtl/>
          </w:rPr>
          <w:t>4</w:t>
        </w:r>
        <w:r w:rsidRPr="00931823">
          <w:rPr>
            <w:rFonts w:cs="B Nazanin"/>
            <w:noProof/>
            <w:webHidden/>
            <w:rtl/>
          </w:rPr>
          <w:fldChar w:fldCharType="end"/>
        </w:r>
      </w:hyperlink>
    </w:p>
    <w:p w14:paraId="10B68610" w14:textId="77777777" w:rsidR="00931823" w:rsidRPr="00931823" w:rsidRDefault="00931823">
      <w:pPr>
        <w:pStyle w:val="TOC2"/>
        <w:tabs>
          <w:tab w:val="left" w:pos="1100"/>
        </w:tabs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3427338" w:history="1">
        <w:r w:rsidRPr="00931823">
          <w:rPr>
            <w:rStyle w:val="Hyperlink"/>
            <w:rFonts w:cs="B Nazanin"/>
            <w:rtl/>
          </w:rPr>
          <w:t>2-1-</w:t>
        </w:r>
        <w:r w:rsidRPr="00931823">
          <w:rPr>
            <w:rFonts w:asciiTheme="minorHAnsi" w:eastAsiaTheme="minorEastAsia" w:hAnsiTheme="minorHAnsi" w:cs="B Nazanin"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rtl/>
          </w:rPr>
          <w:t>افراد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کلیدی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سازمان</w:t>
        </w:r>
        <w:r w:rsidRPr="00931823">
          <w:rPr>
            <w:rFonts w:cs="B Nazanin"/>
            <w:webHidden/>
            <w:rtl/>
          </w:rPr>
          <w:tab/>
        </w:r>
        <w:r w:rsidRPr="00931823">
          <w:rPr>
            <w:rFonts w:cs="B Nazanin"/>
            <w:webHidden/>
            <w:rtl/>
          </w:rPr>
          <w:fldChar w:fldCharType="begin"/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</w:rPr>
          <w:instrText>PAGEREF</w:instrText>
        </w:r>
        <w:r w:rsidRPr="00931823">
          <w:rPr>
            <w:rFonts w:cs="B Nazanin"/>
            <w:webHidden/>
            <w:rtl/>
          </w:rPr>
          <w:instrText xml:space="preserve"> _</w:instrText>
        </w:r>
        <w:r w:rsidRPr="00931823">
          <w:rPr>
            <w:rFonts w:cs="B Nazanin"/>
            <w:webHidden/>
          </w:rPr>
          <w:instrText>Toc183427338 \h</w:instrText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  <w:rtl/>
          </w:rPr>
        </w:r>
        <w:r w:rsidRPr="00931823">
          <w:rPr>
            <w:rFonts w:cs="B Nazanin"/>
            <w:webHidden/>
            <w:rtl/>
          </w:rPr>
          <w:fldChar w:fldCharType="separate"/>
        </w:r>
        <w:r w:rsidRPr="00931823">
          <w:rPr>
            <w:rFonts w:cs="B Nazanin"/>
            <w:webHidden/>
            <w:rtl/>
          </w:rPr>
          <w:t>4</w:t>
        </w:r>
        <w:r w:rsidRPr="00931823">
          <w:rPr>
            <w:rFonts w:cs="B Nazanin"/>
            <w:webHidden/>
            <w:rtl/>
          </w:rPr>
          <w:fldChar w:fldCharType="end"/>
        </w:r>
      </w:hyperlink>
    </w:p>
    <w:p w14:paraId="4541D17A" w14:textId="77777777" w:rsidR="00931823" w:rsidRPr="00931823" w:rsidRDefault="00931823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3427339" w:history="1">
        <w:r w:rsidRPr="00931823">
          <w:rPr>
            <w:rStyle w:val="Hyperlink"/>
            <w:rFonts w:cs="B Nazanin"/>
            <w:noProof/>
            <w:rtl/>
          </w:rPr>
          <w:t>3-</w:t>
        </w:r>
        <w:r w:rsidRPr="0093182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فرایندهای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کسب</w:t>
        </w:r>
        <w:r w:rsidRPr="00931823">
          <w:rPr>
            <w:rStyle w:val="Hyperlink"/>
            <w:rFonts w:cs="B Nazanin"/>
            <w:noProof/>
          </w:rPr>
          <w:t>‌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وکار</w:t>
        </w:r>
        <w:r w:rsidRPr="00931823">
          <w:rPr>
            <w:rFonts w:cs="B Nazanin"/>
            <w:noProof/>
            <w:webHidden/>
            <w:rtl/>
          </w:rPr>
          <w:tab/>
        </w:r>
        <w:r w:rsidRPr="00931823">
          <w:rPr>
            <w:rFonts w:cs="B Nazanin"/>
            <w:noProof/>
            <w:webHidden/>
            <w:rtl/>
          </w:rPr>
          <w:fldChar w:fldCharType="begin"/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</w:rPr>
          <w:instrText>PAGEREF</w:instrText>
        </w:r>
        <w:r w:rsidRPr="00931823">
          <w:rPr>
            <w:rFonts w:cs="B Nazanin"/>
            <w:noProof/>
            <w:webHidden/>
            <w:rtl/>
          </w:rPr>
          <w:instrText xml:space="preserve"> _</w:instrText>
        </w:r>
        <w:r w:rsidRPr="00931823">
          <w:rPr>
            <w:rFonts w:cs="B Nazanin"/>
            <w:noProof/>
            <w:webHidden/>
          </w:rPr>
          <w:instrText>Toc183427339 \h</w:instrText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  <w:rtl/>
          </w:rPr>
        </w:r>
        <w:r w:rsidRPr="00931823">
          <w:rPr>
            <w:rFonts w:cs="B Nazanin"/>
            <w:noProof/>
            <w:webHidden/>
            <w:rtl/>
          </w:rPr>
          <w:fldChar w:fldCharType="separate"/>
        </w:r>
        <w:r w:rsidRPr="00931823">
          <w:rPr>
            <w:rFonts w:cs="B Nazanin"/>
            <w:noProof/>
            <w:webHidden/>
            <w:rtl/>
          </w:rPr>
          <w:t>4</w:t>
        </w:r>
        <w:r w:rsidRPr="00931823">
          <w:rPr>
            <w:rFonts w:cs="B Nazanin"/>
            <w:noProof/>
            <w:webHidden/>
            <w:rtl/>
          </w:rPr>
          <w:fldChar w:fldCharType="end"/>
        </w:r>
      </w:hyperlink>
    </w:p>
    <w:p w14:paraId="090E21F8" w14:textId="77777777" w:rsidR="00931823" w:rsidRPr="00931823" w:rsidRDefault="00931823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3427340" w:history="1">
        <w:r w:rsidRPr="00931823">
          <w:rPr>
            <w:rStyle w:val="Hyperlink"/>
            <w:rFonts w:cs="B Nazanin"/>
            <w:noProof/>
            <w:rtl/>
          </w:rPr>
          <w:t>4-</w:t>
        </w:r>
        <w:r w:rsidRPr="0093182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کنشگرهای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سازمانی</w:t>
        </w:r>
        <w:r w:rsidRPr="00931823">
          <w:rPr>
            <w:rFonts w:cs="B Nazanin"/>
            <w:noProof/>
            <w:webHidden/>
            <w:rtl/>
          </w:rPr>
          <w:tab/>
        </w:r>
        <w:r w:rsidRPr="00931823">
          <w:rPr>
            <w:rFonts w:cs="B Nazanin"/>
            <w:noProof/>
            <w:webHidden/>
            <w:rtl/>
          </w:rPr>
          <w:fldChar w:fldCharType="begin"/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</w:rPr>
          <w:instrText>PAGEREF</w:instrText>
        </w:r>
        <w:r w:rsidRPr="00931823">
          <w:rPr>
            <w:rFonts w:cs="B Nazanin"/>
            <w:noProof/>
            <w:webHidden/>
            <w:rtl/>
          </w:rPr>
          <w:instrText xml:space="preserve"> _</w:instrText>
        </w:r>
        <w:r w:rsidRPr="00931823">
          <w:rPr>
            <w:rFonts w:cs="B Nazanin"/>
            <w:noProof/>
            <w:webHidden/>
          </w:rPr>
          <w:instrText>Toc183427340 \h</w:instrText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  <w:rtl/>
          </w:rPr>
        </w:r>
        <w:r w:rsidRPr="00931823">
          <w:rPr>
            <w:rFonts w:cs="B Nazanin"/>
            <w:noProof/>
            <w:webHidden/>
            <w:rtl/>
          </w:rPr>
          <w:fldChar w:fldCharType="separate"/>
        </w:r>
        <w:r w:rsidRPr="00931823">
          <w:rPr>
            <w:rFonts w:cs="B Nazanin"/>
            <w:noProof/>
            <w:webHidden/>
            <w:rtl/>
          </w:rPr>
          <w:t>4</w:t>
        </w:r>
        <w:r w:rsidRPr="00931823">
          <w:rPr>
            <w:rFonts w:cs="B Nazanin"/>
            <w:noProof/>
            <w:webHidden/>
            <w:rtl/>
          </w:rPr>
          <w:fldChar w:fldCharType="end"/>
        </w:r>
      </w:hyperlink>
    </w:p>
    <w:p w14:paraId="7E39E91A" w14:textId="77777777" w:rsidR="00931823" w:rsidRPr="00931823" w:rsidRDefault="00931823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3427341" w:history="1">
        <w:r w:rsidRPr="00931823">
          <w:rPr>
            <w:rStyle w:val="Hyperlink"/>
            <w:rFonts w:cs="B Nazanin"/>
            <w:noProof/>
            <w:rtl/>
          </w:rPr>
          <w:t>5-</w:t>
        </w:r>
        <w:r w:rsidRPr="0093182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موارد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کاربری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کسب</w:t>
        </w:r>
        <w:r w:rsidRPr="00931823">
          <w:rPr>
            <w:rStyle w:val="Hyperlink"/>
            <w:rFonts w:cs="B Nazanin"/>
            <w:noProof/>
          </w:rPr>
          <w:t>‌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وکار</w:t>
        </w:r>
        <w:r w:rsidRPr="00931823">
          <w:rPr>
            <w:rFonts w:cs="B Nazanin"/>
            <w:noProof/>
            <w:webHidden/>
            <w:rtl/>
          </w:rPr>
          <w:tab/>
        </w:r>
        <w:r w:rsidRPr="00931823">
          <w:rPr>
            <w:rFonts w:cs="B Nazanin"/>
            <w:noProof/>
            <w:webHidden/>
            <w:rtl/>
          </w:rPr>
          <w:fldChar w:fldCharType="begin"/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</w:rPr>
          <w:instrText>PAGEREF</w:instrText>
        </w:r>
        <w:r w:rsidRPr="00931823">
          <w:rPr>
            <w:rFonts w:cs="B Nazanin"/>
            <w:noProof/>
            <w:webHidden/>
            <w:rtl/>
          </w:rPr>
          <w:instrText xml:space="preserve"> _</w:instrText>
        </w:r>
        <w:r w:rsidRPr="00931823">
          <w:rPr>
            <w:rFonts w:cs="B Nazanin"/>
            <w:noProof/>
            <w:webHidden/>
          </w:rPr>
          <w:instrText>Toc183427341 \h</w:instrText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  <w:rtl/>
          </w:rPr>
        </w:r>
        <w:r w:rsidRPr="00931823">
          <w:rPr>
            <w:rFonts w:cs="B Nazanin"/>
            <w:noProof/>
            <w:webHidden/>
            <w:rtl/>
          </w:rPr>
          <w:fldChar w:fldCharType="separate"/>
        </w:r>
        <w:r w:rsidRPr="00931823">
          <w:rPr>
            <w:rFonts w:cs="B Nazanin"/>
            <w:noProof/>
            <w:webHidden/>
            <w:rtl/>
          </w:rPr>
          <w:t>5</w:t>
        </w:r>
        <w:r w:rsidRPr="00931823">
          <w:rPr>
            <w:rFonts w:cs="B Nazanin"/>
            <w:noProof/>
            <w:webHidden/>
            <w:rtl/>
          </w:rPr>
          <w:fldChar w:fldCharType="end"/>
        </w:r>
      </w:hyperlink>
    </w:p>
    <w:p w14:paraId="0EB08BA0" w14:textId="77777777" w:rsidR="00931823" w:rsidRPr="00931823" w:rsidRDefault="00931823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3427342" w:history="1">
        <w:r w:rsidRPr="00931823">
          <w:rPr>
            <w:rStyle w:val="Hyperlink"/>
            <w:rFonts w:cs="B Nazanin"/>
            <w:noProof/>
            <w:rtl/>
          </w:rPr>
          <w:t>6-</w:t>
        </w:r>
        <w:r w:rsidRPr="0093182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شناسایی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موارد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کاربری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اصلی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و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فرعی</w:t>
        </w:r>
        <w:r w:rsidRPr="00931823">
          <w:rPr>
            <w:rFonts w:cs="B Nazanin"/>
            <w:noProof/>
            <w:webHidden/>
            <w:rtl/>
          </w:rPr>
          <w:tab/>
        </w:r>
        <w:r w:rsidRPr="00931823">
          <w:rPr>
            <w:rFonts w:cs="B Nazanin"/>
            <w:noProof/>
            <w:webHidden/>
            <w:rtl/>
          </w:rPr>
          <w:fldChar w:fldCharType="begin"/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</w:rPr>
          <w:instrText>PAGEREF</w:instrText>
        </w:r>
        <w:r w:rsidRPr="00931823">
          <w:rPr>
            <w:rFonts w:cs="B Nazanin"/>
            <w:noProof/>
            <w:webHidden/>
            <w:rtl/>
          </w:rPr>
          <w:instrText xml:space="preserve"> _</w:instrText>
        </w:r>
        <w:r w:rsidRPr="00931823">
          <w:rPr>
            <w:rFonts w:cs="B Nazanin"/>
            <w:noProof/>
            <w:webHidden/>
          </w:rPr>
          <w:instrText>Toc183427342 \h</w:instrText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  <w:rtl/>
          </w:rPr>
        </w:r>
        <w:r w:rsidRPr="00931823">
          <w:rPr>
            <w:rFonts w:cs="B Nazanin"/>
            <w:noProof/>
            <w:webHidden/>
            <w:rtl/>
          </w:rPr>
          <w:fldChar w:fldCharType="separate"/>
        </w:r>
        <w:r w:rsidRPr="00931823">
          <w:rPr>
            <w:rFonts w:cs="B Nazanin"/>
            <w:noProof/>
            <w:webHidden/>
            <w:rtl/>
          </w:rPr>
          <w:t>5</w:t>
        </w:r>
        <w:r w:rsidRPr="00931823">
          <w:rPr>
            <w:rFonts w:cs="B Nazanin"/>
            <w:noProof/>
            <w:webHidden/>
            <w:rtl/>
          </w:rPr>
          <w:fldChar w:fldCharType="end"/>
        </w:r>
      </w:hyperlink>
    </w:p>
    <w:p w14:paraId="25E9324C" w14:textId="77777777" w:rsidR="00931823" w:rsidRPr="00931823" w:rsidRDefault="00931823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3427343" w:history="1">
        <w:r w:rsidRPr="00931823">
          <w:rPr>
            <w:rStyle w:val="Hyperlink"/>
            <w:rFonts w:cs="B Nazanin"/>
            <w:noProof/>
            <w:rtl/>
          </w:rPr>
          <w:t>7-</w:t>
        </w:r>
        <w:r w:rsidRPr="0093182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تعیین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محدوده</w:t>
        </w:r>
        <w:r w:rsidRPr="00931823">
          <w:rPr>
            <w:rStyle w:val="Hyperlink"/>
            <w:rFonts w:cs="B Nazanin"/>
            <w:noProof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noProof/>
            <w:rtl/>
          </w:rPr>
          <w:t>سیستم</w:t>
        </w:r>
        <w:r w:rsidRPr="00931823">
          <w:rPr>
            <w:rFonts w:cs="B Nazanin"/>
            <w:noProof/>
            <w:webHidden/>
            <w:rtl/>
          </w:rPr>
          <w:tab/>
        </w:r>
        <w:r w:rsidRPr="00931823">
          <w:rPr>
            <w:rFonts w:cs="B Nazanin"/>
            <w:noProof/>
            <w:webHidden/>
            <w:rtl/>
          </w:rPr>
          <w:fldChar w:fldCharType="begin"/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</w:rPr>
          <w:instrText>PAGEREF</w:instrText>
        </w:r>
        <w:r w:rsidRPr="00931823">
          <w:rPr>
            <w:rFonts w:cs="B Nazanin"/>
            <w:noProof/>
            <w:webHidden/>
            <w:rtl/>
          </w:rPr>
          <w:instrText xml:space="preserve"> _</w:instrText>
        </w:r>
        <w:r w:rsidRPr="00931823">
          <w:rPr>
            <w:rFonts w:cs="B Nazanin"/>
            <w:noProof/>
            <w:webHidden/>
          </w:rPr>
          <w:instrText>Toc183427343 \h</w:instrText>
        </w:r>
        <w:r w:rsidRPr="00931823">
          <w:rPr>
            <w:rFonts w:cs="B Nazanin"/>
            <w:noProof/>
            <w:webHidden/>
            <w:rtl/>
          </w:rPr>
          <w:instrText xml:space="preserve"> </w:instrText>
        </w:r>
        <w:r w:rsidRPr="00931823">
          <w:rPr>
            <w:rFonts w:cs="B Nazanin"/>
            <w:noProof/>
            <w:webHidden/>
            <w:rtl/>
          </w:rPr>
        </w:r>
        <w:r w:rsidRPr="00931823">
          <w:rPr>
            <w:rFonts w:cs="B Nazanin"/>
            <w:noProof/>
            <w:webHidden/>
            <w:rtl/>
          </w:rPr>
          <w:fldChar w:fldCharType="separate"/>
        </w:r>
        <w:r w:rsidRPr="00931823">
          <w:rPr>
            <w:rFonts w:cs="B Nazanin"/>
            <w:noProof/>
            <w:webHidden/>
            <w:rtl/>
          </w:rPr>
          <w:t>6</w:t>
        </w:r>
        <w:r w:rsidRPr="00931823">
          <w:rPr>
            <w:rFonts w:cs="B Nazanin"/>
            <w:noProof/>
            <w:webHidden/>
            <w:rtl/>
          </w:rPr>
          <w:fldChar w:fldCharType="end"/>
        </w:r>
      </w:hyperlink>
    </w:p>
    <w:p w14:paraId="7E3B57C9" w14:textId="77777777" w:rsidR="00931823" w:rsidRPr="00931823" w:rsidRDefault="00931823">
      <w:pPr>
        <w:pStyle w:val="TOC2"/>
        <w:tabs>
          <w:tab w:val="left" w:pos="1100"/>
        </w:tabs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3427344" w:history="1">
        <w:r w:rsidRPr="00931823">
          <w:rPr>
            <w:rStyle w:val="Hyperlink"/>
            <w:rFonts w:cs="B Nazanin"/>
            <w:rtl/>
          </w:rPr>
          <w:t>7-1-</w:t>
        </w:r>
        <w:r w:rsidRPr="00931823">
          <w:rPr>
            <w:rFonts w:asciiTheme="minorHAnsi" w:eastAsiaTheme="minorEastAsia" w:hAnsiTheme="minorHAnsi" w:cs="B Nazanin"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rtl/>
          </w:rPr>
          <w:t>موارد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کاربری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در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محدوده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سیستم</w:t>
        </w:r>
        <w:r w:rsidRPr="00931823">
          <w:rPr>
            <w:rFonts w:cs="B Nazanin"/>
            <w:webHidden/>
            <w:rtl/>
          </w:rPr>
          <w:tab/>
        </w:r>
        <w:r w:rsidRPr="00931823">
          <w:rPr>
            <w:rFonts w:cs="B Nazanin"/>
            <w:webHidden/>
            <w:rtl/>
          </w:rPr>
          <w:fldChar w:fldCharType="begin"/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</w:rPr>
          <w:instrText>PAGEREF</w:instrText>
        </w:r>
        <w:r w:rsidRPr="00931823">
          <w:rPr>
            <w:rFonts w:cs="B Nazanin"/>
            <w:webHidden/>
            <w:rtl/>
          </w:rPr>
          <w:instrText xml:space="preserve"> _</w:instrText>
        </w:r>
        <w:r w:rsidRPr="00931823">
          <w:rPr>
            <w:rFonts w:cs="B Nazanin"/>
            <w:webHidden/>
          </w:rPr>
          <w:instrText>Toc183427344 \h</w:instrText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  <w:rtl/>
          </w:rPr>
        </w:r>
        <w:r w:rsidRPr="00931823">
          <w:rPr>
            <w:rFonts w:cs="B Nazanin"/>
            <w:webHidden/>
            <w:rtl/>
          </w:rPr>
          <w:fldChar w:fldCharType="separate"/>
        </w:r>
        <w:r w:rsidRPr="00931823">
          <w:rPr>
            <w:rFonts w:cs="B Nazanin"/>
            <w:webHidden/>
            <w:rtl/>
          </w:rPr>
          <w:t>6</w:t>
        </w:r>
        <w:r w:rsidRPr="00931823">
          <w:rPr>
            <w:rFonts w:cs="B Nazanin"/>
            <w:webHidden/>
            <w:rtl/>
          </w:rPr>
          <w:fldChar w:fldCharType="end"/>
        </w:r>
      </w:hyperlink>
    </w:p>
    <w:p w14:paraId="45A3B37A" w14:textId="77777777" w:rsidR="00931823" w:rsidRPr="00931823" w:rsidRDefault="00931823">
      <w:pPr>
        <w:pStyle w:val="TOC2"/>
        <w:tabs>
          <w:tab w:val="left" w:pos="1100"/>
        </w:tabs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3427345" w:history="1">
        <w:r w:rsidRPr="00931823">
          <w:rPr>
            <w:rStyle w:val="Hyperlink"/>
            <w:rFonts w:cs="B Nazanin"/>
            <w:rtl/>
          </w:rPr>
          <w:t>7-2-</w:t>
        </w:r>
        <w:r w:rsidRPr="00931823">
          <w:rPr>
            <w:rFonts w:asciiTheme="minorHAnsi" w:eastAsiaTheme="minorEastAsia" w:hAnsiTheme="minorHAnsi" w:cs="B Nazanin"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rtl/>
          </w:rPr>
          <w:t>شرح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موارد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کاربری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در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محدوده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سیستم</w:t>
        </w:r>
        <w:r w:rsidRPr="00931823">
          <w:rPr>
            <w:rFonts w:cs="B Nazanin"/>
            <w:webHidden/>
            <w:rtl/>
          </w:rPr>
          <w:tab/>
        </w:r>
        <w:r w:rsidRPr="00931823">
          <w:rPr>
            <w:rFonts w:cs="B Nazanin"/>
            <w:webHidden/>
            <w:rtl/>
          </w:rPr>
          <w:fldChar w:fldCharType="begin"/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</w:rPr>
          <w:instrText>PAGEREF</w:instrText>
        </w:r>
        <w:r w:rsidRPr="00931823">
          <w:rPr>
            <w:rFonts w:cs="B Nazanin"/>
            <w:webHidden/>
            <w:rtl/>
          </w:rPr>
          <w:instrText xml:space="preserve"> _</w:instrText>
        </w:r>
        <w:r w:rsidRPr="00931823">
          <w:rPr>
            <w:rFonts w:cs="B Nazanin"/>
            <w:webHidden/>
          </w:rPr>
          <w:instrText>Toc183427345 \h</w:instrText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  <w:rtl/>
          </w:rPr>
        </w:r>
        <w:r w:rsidRPr="00931823">
          <w:rPr>
            <w:rFonts w:cs="B Nazanin"/>
            <w:webHidden/>
            <w:rtl/>
          </w:rPr>
          <w:fldChar w:fldCharType="separate"/>
        </w:r>
        <w:r w:rsidRPr="00931823">
          <w:rPr>
            <w:rFonts w:cs="B Nazanin"/>
            <w:webHidden/>
            <w:rtl/>
          </w:rPr>
          <w:t>6</w:t>
        </w:r>
        <w:r w:rsidRPr="00931823">
          <w:rPr>
            <w:rFonts w:cs="B Nazanin"/>
            <w:webHidden/>
            <w:rtl/>
          </w:rPr>
          <w:fldChar w:fldCharType="end"/>
        </w:r>
      </w:hyperlink>
    </w:p>
    <w:p w14:paraId="34293A18" w14:textId="77777777" w:rsidR="00931823" w:rsidRPr="00931823" w:rsidRDefault="00931823">
      <w:pPr>
        <w:pStyle w:val="TOC2"/>
        <w:tabs>
          <w:tab w:val="left" w:pos="1100"/>
        </w:tabs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3427346" w:history="1">
        <w:r w:rsidRPr="00931823">
          <w:rPr>
            <w:rStyle w:val="Hyperlink"/>
            <w:rFonts w:cs="B Nazanin"/>
            <w:rtl/>
          </w:rPr>
          <w:t>7-2-1.</w:t>
        </w:r>
        <w:r w:rsidRPr="00931823">
          <w:rPr>
            <w:rFonts w:asciiTheme="minorHAnsi" w:eastAsiaTheme="minorEastAsia" w:hAnsiTheme="minorHAnsi" w:cs="B Nazanin"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rtl/>
          </w:rPr>
          <w:t>مورد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کاربری</w:t>
        </w:r>
        <w:r w:rsidRPr="00931823">
          <w:rPr>
            <w:rStyle w:val="Hyperlink"/>
            <w:rFonts w:cs="B Nazanin"/>
            <w:rtl/>
          </w:rPr>
          <w:t xml:space="preserve"> 1</w:t>
        </w:r>
        <w:r w:rsidRPr="00931823">
          <w:rPr>
            <w:rFonts w:cs="B Nazanin"/>
            <w:webHidden/>
            <w:rtl/>
          </w:rPr>
          <w:tab/>
        </w:r>
        <w:r w:rsidRPr="00931823">
          <w:rPr>
            <w:rFonts w:cs="B Nazanin"/>
            <w:webHidden/>
            <w:rtl/>
          </w:rPr>
          <w:fldChar w:fldCharType="begin"/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</w:rPr>
          <w:instrText>PAGEREF</w:instrText>
        </w:r>
        <w:r w:rsidRPr="00931823">
          <w:rPr>
            <w:rFonts w:cs="B Nazanin"/>
            <w:webHidden/>
            <w:rtl/>
          </w:rPr>
          <w:instrText xml:space="preserve"> _</w:instrText>
        </w:r>
        <w:r w:rsidRPr="00931823">
          <w:rPr>
            <w:rFonts w:cs="B Nazanin"/>
            <w:webHidden/>
          </w:rPr>
          <w:instrText>Toc183427346 \h</w:instrText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  <w:rtl/>
          </w:rPr>
        </w:r>
        <w:r w:rsidRPr="00931823">
          <w:rPr>
            <w:rFonts w:cs="B Nazanin"/>
            <w:webHidden/>
            <w:rtl/>
          </w:rPr>
          <w:fldChar w:fldCharType="separate"/>
        </w:r>
        <w:r w:rsidRPr="00931823">
          <w:rPr>
            <w:rFonts w:cs="B Nazanin"/>
            <w:webHidden/>
            <w:rtl/>
          </w:rPr>
          <w:t>6</w:t>
        </w:r>
        <w:r w:rsidRPr="00931823">
          <w:rPr>
            <w:rFonts w:cs="B Nazanin"/>
            <w:webHidden/>
            <w:rtl/>
          </w:rPr>
          <w:fldChar w:fldCharType="end"/>
        </w:r>
      </w:hyperlink>
    </w:p>
    <w:p w14:paraId="2CA67E57" w14:textId="77777777" w:rsidR="00931823" w:rsidRPr="00931823" w:rsidRDefault="00931823">
      <w:pPr>
        <w:pStyle w:val="TOC2"/>
        <w:tabs>
          <w:tab w:val="left" w:pos="1100"/>
        </w:tabs>
        <w:rPr>
          <w:rFonts w:asciiTheme="minorHAnsi" w:eastAsiaTheme="minorEastAsia" w:hAnsiTheme="minorHAnsi" w:cs="B Nazanin"/>
          <w:sz w:val="22"/>
          <w:szCs w:val="22"/>
          <w:rtl/>
          <w:lang w:bidi="ar-SA"/>
        </w:rPr>
      </w:pPr>
      <w:hyperlink w:anchor="_Toc183427347" w:history="1">
        <w:r w:rsidRPr="00931823">
          <w:rPr>
            <w:rStyle w:val="Hyperlink"/>
            <w:rFonts w:cs="B Nazanin"/>
            <w:rtl/>
          </w:rPr>
          <w:t>7-2-2.</w:t>
        </w:r>
        <w:r w:rsidRPr="00931823">
          <w:rPr>
            <w:rFonts w:asciiTheme="minorHAnsi" w:eastAsiaTheme="minorEastAsia" w:hAnsiTheme="minorHAnsi" w:cs="B Nazanin"/>
            <w:sz w:val="22"/>
            <w:szCs w:val="22"/>
            <w:rtl/>
            <w:lang w:bidi="ar-SA"/>
          </w:rPr>
          <w:tab/>
        </w:r>
        <w:r w:rsidRPr="00931823">
          <w:rPr>
            <w:rStyle w:val="Hyperlink"/>
            <w:rFonts w:ascii="Sakkal Majalla" w:hAnsi="Sakkal Majalla" w:cs="B Nazanin" w:hint="cs"/>
            <w:rtl/>
          </w:rPr>
          <w:t>مورد</w:t>
        </w:r>
        <w:r w:rsidRPr="00931823">
          <w:rPr>
            <w:rStyle w:val="Hyperlink"/>
            <w:rFonts w:cs="B Nazanin"/>
            <w:rtl/>
          </w:rPr>
          <w:t xml:space="preserve"> </w:t>
        </w:r>
        <w:r w:rsidRPr="00931823">
          <w:rPr>
            <w:rStyle w:val="Hyperlink"/>
            <w:rFonts w:ascii="Sakkal Majalla" w:hAnsi="Sakkal Majalla" w:cs="B Nazanin" w:hint="cs"/>
            <w:rtl/>
          </w:rPr>
          <w:t>کاربری</w:t>
        </w:r>
        <w:r w:rsidRPr="00931823">
          <w:rPr>
            <w:rStyle w:val="Hyperlink"/>
            <w:rFonts w:cs="B Nazanin"/>
            <w:rtl/>
          </w:rPr>
          <w:t xml:space="preserve"> 2</w:t>
        </w:r>
        <w:r w:rsidRPr="00931823">
          <w:rPr>
            <w:rFonts w:cs="B Nazanin"/>
            <w:webHidden/>
            <w:rtl/>
          </w:rPr>
          <w:tab/>
        </w:r>
        <w:r w:rsidRPr="00931823">
          <w:rPr>
            <w:rFonts w:cs="B Nazanin"/>
            <w:webHidden/>
            <w:rtl/>
          </w:rPr>
          <w:fldChar w:fldCharType="begin"/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</w:rPr>
          <w:instrText>PAGEREF</w:instrText>
        </w:r>
        <w:r w:rsidRPr="00931823">
          <w:rPr>
            <w:rFonts w:cs="B Nazanin"/>
            <w:webHidden/>
            <w:rtl/>
          </w:rPr>
          <w:instrText xml:space="preserve"> _</w:instrText>
        </w:r>
        <w:r w:rsidRPr="00931823">
          <w:rPr>
            <w:rFonts w:cs="B Nazanin"/>
            <w:webHidden/>
          </w:rPr>
          <w:instrText>Toc183427347 \h</w:instrText>
        </w:r>
        <w:r w:rsidRPr="00931823">
          <w:rPr>
            <w:rFonts w:cs="B Nazanin"/>
            <w:webHidden/>
            <w:rtl/>
          </w:rPr>
          <w:instrText xml:space="preserve"> </w:instrText>
        </w:r>
        <w:r w:rsidRPr="00931823">
          <w:rPr>
            <w:rFonts w:cs="B Nazanin"/>
            <w:webHidden/>
            <w:rtl/>
          </w:rPr>
        </w:r>
        <w:r w:rsidRPr="00931823">
          <w:rPr>
            <w:rFonts w:cs="B Nazanin"/>
            <w:webHidden/>
            <w:rtl/>
          </w:rPr>
          <w:fldChar w:fldCharType="separate"/>
        </w:r>
        <w:r w:rsidRPr="00931823">
          <w:rPr>
            <w:rFonts w:cs="B Nazanin"/>
            <w:webHidden/>
            <w:rtl/>
          </w:rPr>
          <w:t>6</w:t>
        </w:r>
        <w:r w:rsidRPr="00931823">
          <w:rPr>
            <w:rFonts w:cs="B Nazanin"/>
            <w:webHidden/>
            <w:rtl/>
          </w:rPr>
          <w:fldChar w:fldCharType="end"/>
        </w:r>
      </w:hyperlink>
    </w:p>
    <w:p w14:paraId="0A499E5C" w14:textId="77777777" w:rsidR="0038047D" w:rsidRPr="00097137" w:rsidRDefault="0038047D" w:rsidP="0038047D">
      <w:pPr>
        <w:jc w:val="lowKashida"/>
        <w:rPr>
          <w:rFonts w:cs="B Nazanin"/>
          <w:szCs w:val="28"/>
        </w:rPr>
      </w:pPr>
      <w:r w:rsidRPr="00097137">
        <w:rPr>
          <w:rFonts w:cs="B Nazanin"/>
          <w:szCs w:val="28"/>
        </w:rPr>
        <w:fldChar w:fldCharType="end"/>
      </w:r>
    </w:p>
    <w:p w14:paraId="454CDF3A" w14:textId="77777777" w:rsidR="0038047D" w:rsidRPr="008B0D47" w:rsidRDefault="0038047D" w:rsidP="0038047D">
      <w:pPr>
        <w:jc w:val="center"/>
        <w:rPr>
          <w:rFonts w:cs="B Nazanin"/>
          <w:sz w:val="36"/>
          <w:szCs w:val="40"/>
          <w:rtl/>
        </w:rPr>
      </w:pPr>
      <w:r w:rsidRPr="008B0D47">
        <w:rPr>
          <w:rFonts w:cs="B Nazanin"/>
          <w:sz w:val="36"/>
          <w:szCs w:val="40"/>
        </w:rPr>
        <w:br w:type="page"/>
      </w:r>
      <w:r w:rsidRPr="008B0D47">
        <w:rPr>
          <w:rFonts w:cs="B Nazanin"/>
          <w:b/>
          <w:bCs/>
          <w:sz w:val="36"/>
          <w:szCs w:val="40"/>
          <w:rtl/>
        </w:rPr>
        <w:lastRenderedPageBreak/>
        <w:fldChar w:fldCharType="begin"/>
      </w:r>
      <w:r w:rsidRPr="008B0D47">
        <w:rPr>
          <w:rFonts w:cs="B Nazanin"/>
          <w:b/>
          <w:bCs/>
          <w:sz w:val="36"/>
          <w:szCs w:val="40"/>
          <w:rtl/>
        </w:rPr>
        <w:instrText xml:space="preserve"> </w:instrText>
      </w:r>
      <w:r w:rsidRPr="008B0D47">
        <w:rPr>
          <w:rFonts w:cs="B Nazanin"/>
          <w:b/>
          <w:bCs/>
          <w:sz w:val="36"/>
          <w:szCs w:val="40"/>
        </w:rPr>
        <w:instrText>DOCPROPERTY  Subject  \* MERGEFORMAT</w:instrText>
      </w:r>
      <w:r w:rsidRPr="008B0D47">
        <w:rPr>
          <w:rFonts w:cs="B Nazanin"/>
          <w:b/>
          <w:bCs/>
          <w:sz w:val="36"/>
          <w:szCs w:val="40"/>
          <w:rtl/>
        </w:rPr>
        <w:instrText xml:space="preserve"> </w:instrText>
      </w:r>
      <w:r w:rsidRPr="008B0D47">
        <w:rPr>
          <w:rFonts w:cs="B Nazanin"/>
          <w:b/>
          <w:bCs/>
          <w:sz w:val="36"/>
          <w:szCs w:val="40"/>
          <w:rtl/>
        </w:rPr>
        <w:fldChar w:fldCharType="separate"/>
      </w:r>
      <w:r w:rsidRPr="008B0D47">
        <w:rPr>
          <w:rFonts w:cs="B Nazanin"/>
          <w:b/>
          <w:bCs/>
          <w:sz w:val="36"/>
          <w:szCs w:val="40"/>
          <w:rtl/>
        </w:rPr>
        <w:t xml:space="preserve">سند </w:t>
      </w:r>
      <w:r w:rsidRPr="008B0D47">
        <w:rPr>
          <w:rFonts w:cs="B Nazanin"/>
          <w:b/>
          <w:bCs/>
          <w:sz w:val="36"/>
          <w:szCs w:val="40"/>
          <w:rtl/>
        </w:rPr>
        <w:fldChar w:fldCharType="end"/>
      </w:r>
      <w:r w:rsidRPr="008B0D47">
        <w:rPr>
          <w:rFonts w:cs="B Nazanin" w:hint="cs"/>
          <w:b/>
          <w:bCs/>
          <w:sz w:val="36"/>
          <w:szCs w:val="40"/>
          <w:rtl/>
        </w:rPr>
        <w:t>مدل</w:t>
      </w:r>
      <w:r w:rsidRPr="008B0D47">
        <w:rPr>
          <w:rFonts w:cs="B Nazanin" w:hint="eastAsia"/>
          <w:b/>
          <w:bCs/>
          <w:sz w:val="36"/>
          <w:szCs w:val="40"/>
          <w:rtl/>
        </w:rPr>
        <w:t>‌</w:t>
      </w:r>
      <w:r w:rsidRPr="008B0D47">
        <w:rPr>
          <w:rFonts w:cs="B Nazanin" w:hint="cs"/>
          <w:b/>
          <w:bCs/>
          <w:sz w:val="36"/>
          <w:szCs w:val="40"/>
          <w:rtl/>
        </w:rPr>
        <w:t>سازی کسب</w:t>
      </w:r>
      <w:r w:rsidRPr="008B0D47">
        <w:rPr>
          <w:rFonts w:cs="B Nazanin" w:hint="eastAsia"/>
          <w:b/>
          <w:bCs/>
          <w:sz w:val="36"/>
          <w:szCs w:val="40"/>
          <w:rtl/>
        </w:rPr>
        <w:t>‌</w:t>
      </w:r>
      <w:r w:rsidRPr="008B0D47">
        <w:rPr>
          <w:rFonts w:cs="B Nazanin" w:hint="cs"/>
          <w:b/>
          <w:bCs/>
          <w:sz w:val="36"/>
          <w:szCs w:val="40"/>
          <w:rtl/>
        </w:rPr>
        <w:t>وکار</w:t>
      </w:r>
    </w:p>
    <w:p w14:paraId="311C8991" w14:textId="77777777" w:rsidR="0038047D" w:rsidRPr="007714DE" w:rsidRDefault="0038047D" w:rsidP="0038047D">
      <w:pPr>
        <w:jc w:val="lowKashida"/>
        <w:rPr>
          <w:rFonts w:cs="B Nazanin"/>
          <w:szCs w:val="28"/>
        </w:rPr>
      </w:pPr>
    </w:p>
    <w:p w14:paraId="2ED63CD2" w14:textId="77777777" w:rsidR="0038047D" w:rsidRPr="0038047D" w:rsidRDefault="0038047D" w:rsidP="0038047D">
      <w:pPr>
        <w:pStyle w:val="Heading1"/>
        <w:rPr>
          <w:rtl/>
        </w:rPr>
      </w:pPr>
      <w:bookmarkStart w:id="9" w:name="_Toc196582292"/>
      <w:bookmarkStart w:id="10" w:name="_Toc196582317"/>
      <w:bookmarkStart w:id="11" w:name="_Toc431896685"/>
      <w:bookmarkStart w:id="12" w:name="_Toc183427336"/>
      <w:r w:rsidRPr="0038047D">
        <w:rPr>
          <w:rFonts w:hint="cs"/>
          <w:rtl/>
        </w:rPr>
        <w:t>کليات سازمان</w:t>
      </w:r>
      <w:bookmarkEnd w:id="9"/>
      <w:bookmarkEnd w:id="10"/>
      <w:bookmarkEnd w:id="11"/>
      <w:r w:rsidR="00AA600F">
        <w:rPr>
          <w:rFonts w:hint="cs"/>
          <w:rtl/>
        </w:rPr>
        <w:t xml:space="preserve"> و کسب</w:t>
      </w:r>
      <w:r w:rsidR="00AA600F">
        <w:rPr>
          <w:rFonts w:hint="eastAsia"/>
          <w:rtl/>
        </w:rPr>
        <w:t>‌</w:t>
      </w:r>
      <w:r w:rsidR="00AA600F">
        <w:rPr>
          <w:rFonts w:hint="cs"/>
          <w:rtl/>
        </w:rPr>
        <w:t>و</w:t>
      </w:r>
      <w:r w:rsidRPr="0038047D">
        <w:rPr>
          <w:rFonts w:hint="cs"/>
          <w:rtl/>
        </w:rPr>
        <w:t>کار</w:t>
      </w:r>
      <w:bookmarkEnd w:id="12"/>
    </w:p>
    <w:p w14:paraId="6BE80028" w14:textId="77777777" w:rsidR="0038047D" w:rsidRPr="007714DE" w:rsidRDefault="0038047D" w:rsidP="0038047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</w:rPr>
      </w:pPr>
    </w:p>
    <w:p w14:paraId="3E5ADD64" w14:textId="77777777" w:rsidR="0038047D" w:rsidRPr="007714DE" w:rsidRDefault="0038047D" w:rsidP="0038047D">
      <w:pPr>
        <w:jc w:val="lowKashida"/>
        <w:rPr>
          <w:rFonts w:cs="B Nazanin"/>
          <w:szCs w:val="28"/>
          <w:rtl/>
        </w:rPr>
      </w:pPr>
    </w:p>
    <w:p w14:paraId="3EEC1DAB" w14:textId="77777777" w:rsidR="0038047D" w:rsidRPr="007714DE" w:rsidRDefault="0038047D" w:rsidP="0038047D">
      <w:pPr>
        <w:pStyle w:val="Heading1"/>
        <w:rPr>
          <w:rtl/>
        </w:rPr>
      </w:pPr>
      <w:bookmarkStart w:id="13" w:name="_Toc183427337"/>
      <w:r w:rsidRPr="007714DE">
        <w:rPr>
          <w:rFonts w:hint="cs"/>
          <w:rtl/>
        </w:rPr>
        <w:t>شناخت سازمان هدف</w:t>
      </w:r>
      <w:bookmarkEnd w:id="13"/>
    </w:p>
    <w:p w14:paraId="033B08E2" w14:textId="77777777" w:rsidR="0038047D" w:rsidRPr="007714DE" w:rsidRDefault="0038047D" w:rsidP="0038047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</w:rPr>
      </w:pPr>
    </w:p>
    <w:p w14:paraId="0AD07ED3" w14:textId="77777777" w:rsidR="0038047D" w:rsidRPr="007714DE" w:rsidRDefault="0038047D" w:rsidP="0038047D">
      <w:pPr>
        <w:jc w:val="lowKashida"/>
        <w:rPr>
          <w:rFonts w:cs="B Nazanin"/>
          <w:szCs w:val="28"/>
          <w:rtl/>
          <w:lang w:bidi="fa-IR"/>
        </w:rPr>
      </w:pPr>
    </w:p>
    <w:p w14:paraId="7B9E2B62" w14:textId="77777777" w:rsidR="0038047D" w:rsidRPr="007714DE" w:rsidRDefault="0038047D" w:rsidP="0038047D">
      <w:pPr>
        <w:pStyle w:val="Heading2"/>
        <w:rPr>
          <w:rtl/>
        </w:rPr>
      </w:pPr>
      <w:bookmarkStart w:id="14" w:name="_Toc183427338"/>
      <w:r w:rsidRPr="007714DE">
        <w:rPr>
          <w:rFonts w:hint="cs"/>
          <w:rtl/>
        </w:rPr>
        <w:t>افراد کلیدی سازمان</w:t>
      </w:r>
      <w:bookmarkEnd w:id="14"/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5238"/>
      </w:tblGrid>
      <w:tr w:rsidR="0038047D" w:rsidRPr="007714DE" w14:paraId="3299DB6B" w14:textId="77777777" w:rsidTr="00F765A8">
        <w:trPr>
          <w:cantSplit/>
          <w:trHeight w:val="216"/>
          <w:tblHeader/>
          <w:jc w:val="right"/>
        </w:trPr>
        <w:tc>
          <w:tcPr>
            <w:tcW w:w="2340" w:type="dxa"/>
            <w:shd w:val="clear" w:color="auto" w:fill="C6D9F1"/>
            <w:vAlign w:val="center"/>
          </w:tcPr>
          <w:p w14:paraId="7DF3516A" w14:textId="77777777" w:rsidR="0038047D" w:rsidRPr="007714DE" w:rsidRDefault="0038047D" w:rsidP="00F765A8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</w:rPr>
            </w:pPr>
            <w:r w:rsidRPr="007714DE">
              <w:rPr>
                <w:rFonts w:cs="B Nazanin" w:hint="cs"/>
                <w:b/>
                <w:bCs/>
                <w:color w:val="0F243E"/>
                <w:szCs w:val="28"/>
                <w:rtl/>
              </w:rPr>
              <w:t>نام</w:t>
            </w:r>
          </w:p>
        </w:tc>
        <w:tc>
          <w:tcPr>
            <w:tcW w:w="5238" w:type="dxa"/>
            <w:shd w:val="clear" w:color="auto" w:fill="C6D9F1"/>
            <w:vAlign w:val="center"/>
          </w:tcPr>
          <w:p w14:paraId="7A87461E" w14:textId="77777777" w:rsidR="0038047D" w:rsidRPr="007714DE" w:rsidRDefault="0038047D" w:rsidP="00F765A8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  <w:lang w:bidi="fa-IR"/>
              </w:rPr>
            </w:pPr>
            <w:r w:rsidRPr="007714DE">
              <w:rPr>
                <w:rFonts w:cs="B Nazanin" w:hint="cs"/>
                <w:b/>
                <w:bCs/>
                <w:color w:val="0F243E"/>
                <w:szCs w:val="28"/>
                <w:rtl/>
              </w:rPr>
              <w:t>نقش</w:t>
            </w:r>
          </w:p>
        </w:tc>
      </w:tr>
      <w:tr w:rsidR="0038047D" w:rsidRPr="007714DE" w14:paraId="1CC5A726" w14:textId="77777777" w:rsidTr="00F765A8">
        <w:trPr>
          <w:trHeight w:val="188"/>
          <w:jc w:val="right"/>
        </w:trPr>
        <w:tc>
          <w:tcPr>
            <w:tcW w:w="2340" w:type="dxa"/>
          </w:tcPr>
          <w:p w14:paraId="53836EB6" w14:textId="77777777" w:rsidR="0038047D" w:rsidRPr="007714DE" w:rsidRDefault="0038047D" w:rsidP="00F765A8">
            <w:pPr>
              <w:jc w:val="lowKashida"/>
              <w:rPr>
                <w:rFonts w:cs="B Nazanin"/>
                <w:b/>
                <w:bCs/>
                <w:color w:val="0F243E"/>
                <w:szCs w:val="28"/>
                <w:rtl/>
              </w:rPr>
            </w:pPr>
          </w:p>
        </w:tc>
        <w:tc>
          <w:tcPr>
            <w:tcW w:w="5238" w:type="dxa"/>
          </w:tcPr>
          <w:p w14:paraId="743B29F6" w14:textId="77777777" w:rsidR="0038047D" w:rsidRPr="007714DE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</w:tr>
      <w:tr w:rsidR="0038047D" w:rsidRPr="007714DE" w14:paraId="538DD821" w14:textId="77777777" w:rsidTr="00F765A8">
        <w:trPr>
          <w:trHeight w:val="188"/>
          <w:jc w:val="right"/>
        </w:trPr>
        <w:tc>
          <w:tcPr>
            <w:tcW w:w="2340" w:type="dxa"/>
          </w:tcPr>
          <w:p w14:paraId="65AA1C1E" w14:textId="77777777" w:rsidR="0038047D" w:rsidRPr="007714DE" w:rsidRDefault="0038047D" w:rsidP="00F765A8">
            <w:pPr>
              <w:jc w:val="lowKashida"/>
              <w:rPr>
                <w:rFonts w:cs="B Nazanin"/>
                <w:b/>
                <w:bCs/>
                <w:color w:val="0F243E"/>
                <w:szCs w:val="28"/>
                <w:rtl/>
              </w:rPr>
            </w:pPr>
          </w:p>
        </w:tc>
        <w:tc>
          <w:tcPr>
            <w:tcW w:w="5238" w:type="dxa"/>
          </w:tcPr>
          <w:p w14:paraId="4A059765" w14:textId="77777777" w:rsidR="0038047D" w:rsidRPr="007714DE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</w:tr>
    </w:tbl>
    <w:p w14:paraId="03A94D0C" w14:textId="77777777" w:rsidR="0038047D" w:rsidRDefault="0038047D" w:rsidP="0038047D">
      <w:pPr>
        <w:jc w:val="lowKashida"/>
        <w:rPr>
          <w:rFonts w:cs="B Nazanin"/>
          <w:b/>
          <w:bCs/>
          <w:szCs w:val="28"/>
          <w:rtl/>
          <w:lang w:bidi="fa-IR"/>
        </w:rPr>
      </w:pPr>
    </w:p>
    <w:p w14:paraId="10FD7DC9" w14:textId="77777777" w:rsidR="0038047D" w:rsidRPr="007714DE" w:rsidRDefault="0038047D" w:rsidP="0038047D">
      <w:pPr>
        <w:pStyle w:val="Heading1"/>
        <w:rPr>
          <w:rtl/>
        </w:rPr>
      </w:pPr>
      <w:bookmarkStart w:id="15" w:name="_Toc183427339"/>
      <w:r w:rsidRPr="007714DE">
        <w:rPr>
          <w:rFonts w:hint="cs"/>
          <w:rtl/>
        </w:rPr>
        <w:t xml:space="preserve">فرایندهای </w:t>
      </w:r>
      <w:r>
        <w:rPr>
          <w:rFonts w:hint="cs"/>
          <w:rtl/>
        </w:rPr>
        <w:t>کسب</w:t>
      </w:r>
      <w:r>
        <w:rPr>
          <w:rFonts w:hint="eastAsia"/>
          <w:rtl/>
        </w:rPr>
        <w:t>‌</w:t>
      </w:r>
      <w:r w:rsidRPr="007714DE">
        <w:rPr>
          <w:rFonts w:hint="cs"/>
          <w:rtl/>
        </w:rPr>
        <w:t>و</w:t>
      </w:r>
      <w:r>
        <w:rPr>
          <w:rFonts w:hint="cs"/>
          <w:rtl/>
        </w:rPr>
        <w:t>کار</w:t>
      </w:r>
      <w:bookmarkEnd w:id="15"/>
    </w:p>
    <w:p w14:paraId="67CF32E0" w14:textId="77777777" w:rsidR="0038047D" w:rsidRDefault="0038047D" w:rsidP="0038047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12DFB7AF" w14:textId="77777777" w:rsidR="0038047D" w:rsidRPr="007714DE" w:rsidRDefault="0038047D" w:rsidP="0038047D">
      <w:pPr>
        <w:pStyle w:val="Heading1"/>
        <w:rPr>
          <w:rtl/>
        </w:rPr>
      </w:pPr>
      <w:bookmarkStart w:id="16" w:name="_Toc183427340"/>
      <w:r w:rsidRPr="007714DE">
        <w:rPr>
          <w:rFonts w:hint="cs"/>
          <w:rtl/>
        </w:rPr>
        <w:t>کنشگرهای سازمانی</w:t>
      </w:r>
      <w:bookmarkEnd w:id="16"/>
    </w:p>
    <w:p w14:paraId="2B96752A" w14:textId="77777777" w:rsidR="00FA36FC" w:rsidRDefault="00FA36FC" w:rsidP="0038047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</w:rPr>
      </w:pP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7"/>
        <w:gridCol w:w="5238"/>
      </w:tblGrid>
      <w:tr w:rsidR="0038047D" w:rsidRPr="007714DE" w14:paraId="51493F56" w14:textId="77777777" w:rsidTr="00F765A8">
        <w:trPr>
          <w:cantSplit/>
          <w:trHeight w:val="216"/>
          <w:tblHeader/>
          <w:jc w:val="right"/>
        </w:trPr>
        <w:tc>
          <w:tcPr>
            <w:tcW w:w="2227" w:type="dxa"/>
            <w:shd w:val="clear" w:color="auto" w:fill="C6D9F1"/>
            <w:vAlign w:val="center"/>
          </w:tcPr>
          <w:p w14:paraId="461995C3" w14:textId="77777777" w:rsidR="0038047D" w:rsidRPr="007714DE" w:rsidRDefault="0038047D" w:rsidP="00F765A8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</w:rPr>
            </w:pPr>
            <w:r w:rsidRPr="007714DE">
              <w:rPr>
                <w:rFonts w:cs="B Nazanin" w:hint="cs"/>
                <w:b/>
                <w:bCs/>
                <w:color w:val="0F243E"/>
                <w:szCs w:val="28"/>
                <w:rtl/>
              </w:rPr>
              <w:t>نام</w:t>
            </w:r>
          </w:p>
        </w:tc>
        <w:tc>
          <w:tcPr>
            <w:tcW w:w="5238" w:type="dxa"/>
            <w:shd w:val="clear" w:color="auto" w:fill="C6D9F1"/>
            <w:vAlign w:val="center"/>
          </w:tcPr>
          <w:p w14:paraId="5E933AF2" w14:textId="77777777" w:rsidR="0038047D" w:rsidRPr="007714DE" w:rsidRDefault="0038047D" w:rsidP="00F765A8">
            <w:pPr>
              <w:jc w:val="center"/>
              <w:rPr>
                <w:rFonts w:cs="B Nazanin"/>
                <w:b/>
                <w:bCs/>
                <w:color w:val="0F243E"/>
                <w:szCs w:val="28"/>
                <w:rtl/>
              </w:rPr>
            </w:pPr>
            <w:r w:rsidRPr="007714DE">
              <w:rPr>
                <w:rFonts w:cs="B Nazanin" w:hint="cs"/>
                <w:b/>
                <w:bCs/>
                <w:color w:val="0F243E"/>
                <w:szCs w:val="28"/>
                <w:rtl/>
              </w:rPr>
              <w:t>نقش</w:t>
            </w:r>
          </w:p>
        </w:tc>
      </w:tr>
      <w:tr w:rsidR="0038047D" w:rsidRPr="007714DE" w14:paraId="2FFE1C8C" w14:textId="77777777" w:rsidTr="00F765A8">
        <w:trPr>
          <w:trHeight w:val="188"/>
          <w:jc w:val="right"/>
        </w:trPr>
        <w:tc>
          <w:tcPr>
            <w:tcW w:w="2227" w:type="dxa"/>
          </w:tcPr>
          <w:p w14:paraId="020FB5E4" w14:textId="77777777" w:rsidR="0038047D" w:rsidRPr="00FA36FC" w:rsidRDefault="0038047D" w:rsidP="00F765A8">
            <w:pPr>
              <w:jc w:val="lowKashida"/>
              <w:rPr>
                <w:rFonts w:cs="B Nazanin"/>
                <w:szCs w:val="28"/>
              </w:rPr>
            </w:pPr>
          </w:p>
        </w:tc>
        <w:tc>
          <w:tcPr>
            <w:tcW w:w="5238" w:type="dxa"/>
            <w:vAlign w:val="center"/>
          </w:tcPr>
          <w:p w14:paraId="2FC191AB" w14:textId="77777777" w:rsidR="0038047D" w:rsidRPr="007714DE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</w:tr>
      <w:tr w:rsidR="0038047D" w:rsidRPr="007714DE" w14:paraId="6D579EA7" w14:textId="77777777" w:rsidTr="00F765A8">
        <w:trPr>
          <w:trHeight w:val="188"/>
          <w:jc w:val="right"/>
        </w:trPr>
        <w:tc>
          <w:tcPr>
            <w:tcW w:w="2227" w:type="dxa"/>
          </w:tcPr>
          <w:p w14:paraId="429A0605" w14:textId="77777777" w:rsidR="0038047D" w:rsidRPr="00FA36FC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  <w:tc>
          <w:tcPr>
            <w:tcW w:w="5238" w:type="dxa"/>
            <w:vAlign w:val="center"/>
          </w:tcPr>
          <w:p w14:paraId="29E5BB85" w14:textId="77777777" w:rsidR="0038047D" w:rsidRPr="007714DE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</w:tr>
      <w:tr w:rsidR="0038047D" w:rsidRPr="007714DE" w14:paraId="1F7B7CF3" w14:textId="77777777" w:rsidTr="00F765A8">
        <w:trPr>
          <w:trHeight w:val="154"/>
          <w:jc w:val="right"/>
        </w:trPr>
        <w:tc>
          <w:tcPr>
            <w:tcW w:w="2227" w:type="dxa"/>
          </w:tcPr>
          <w:p w14:paraId="556E557E" w14:textId="77777777" w:rsidR="0038047D" w:rsidRPr="00FA36FC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  <w:tc>
          <w:tcPr>
            <w:tcW w:w="5238" w:type="dxa"/>
            <w:vAlign w:val="center"/>
          </w:tcPr>
          <w:p w14:paraId="04D2A11D" w14:textId="77777777" w:rsidR="0038047D" w:rsidRPr="007714DE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</w:tr>
      <w:tr w:rsidR="0038047D" w:rsidRPr="007714DE" w14:paraId="751BD003" w14:textId="77777777" w:rsidTr="00F765A8">
        <w:trPr>
          <w:trHeight w:val="154"/>
          <w:jc w:val="right"/>
        </w:trPr>
        <w:tc>
          <w:tcPr>
            <w:tcW w:w="2227" w:type="dxa"/>
          </w:tcPr>
          <w:p w14:paraId="5F753E95" w14:textId="77777777" w:rsidR="0038047D" w:rsidRPr="00FA36FC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  <w:tc>
          <w:tcPr>
            <w:tcW w:w="5238" w:type="dxa"/>
            <w:vAlign w:val="center"/>
          </w:tcPr>
          <w:p w14:paraId="2FEEBED5" w14:textId="77777777" w:rsidR="0038047D" w:rsidRPr="007714DE" w:rsidRDefault="0038047D" w:rsidP="00F765A8">
            <w:pPr>
              <w:jc w:val="lowKashida"/>
              <w:rPr>
                <w:rFonts w:cs="B Nazanin"/>
                <w:szCs w:val="28"/>
                <w:rtl/>
              </w:rPr>
            </w:pPr>
          </w:p>
        </w:tc>
      </w:tr>
    </w:tbl>
    <w:p w14:paraId="4707ECBD" w14:textId="77777777" w:rsidR="0038047D" w:rsidRPr="007714DE" w:rsidRDefault="0038047D" w:rsidP="0038047D">
      <w:pPr>
        <w:jc w:val="lowKashida"/>
        <w:rPr>
          <w:rFonts w:cs="B Nazanin"/>
          <w:szCs w:val="28"/>
          <w:rtl/>
          <w:lang w:bidi="fa-IR"/>
        </w:rPr>
      </w:pPr>
    </w:p>
    <w:p w14:paraId="1611ECFF" w14:textId="77777777" w:rsidR="0038047D" w:rsidRPr="007714DE" w:rsidRDefault="0038047D" w:rsidP="0038047D">
      <w:pPr>
        <w:pStyle w:val="Heading1"/>
        <w:rPr>
          <w:rtl/>
        </w:rPr>
      </w:pPr>
      <w:bookmarkStart w:id="17" w:name="_Toc183427341"/>
      <w:r w:rsidRPr="007714DE">
        <w:rPr>
          <w:rFonts w:hint="cs"/>
          <w:rtl/>
        </w:rPr>
        <w:t>موارد کاربری کسب</w:t>
      </w:r>
      <w:r>
        <w:rPr>
          <w:rFonts w:hint="eastAsia"/>
          <w:rtl/>
        </w:rPr>
        <w:t>‌</w:t>
      </w:r>
      <w:r>
        <w:rPr>
          <w:rFonts w:hint="cs"/>
          <w:rtl/>
        </w:rPr>
        <w:t>و</w:t>
      </w:r>
      <w:r w:rsidRPr="007714DE">
        <w:rPr>
          <w:rFonts w:hint="cs"/>
          <w:rtl/>
        </w:rPr>
        <w:t>کار</w:t>
      </w:r>
      <w:bookmarkEnd w:id="17"/>
    </w:p>
    <w:p w14:paraId="48BDC069" w14:textId="77777777" w:rsidR="00FA36FC" w:rsidRDefault="00FA36FC" w:rsidP="0038047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</w:rPr>
      </w:pPr>
    </w:p>
    <w:p w14:paraId="328B6AD1" w14:textId="77777777" w:rsidR="0038047D" w:rsidRDefault="0038047D" w:rsidP="0038047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Cs w:val="28"/>
          <w:rtl/>
        </w:rPr>
      </w:pPr>
    </w:p>
    <w:p w14:paraId="298D9245" w14:textId="77777777" w:rsidR="000A3B84" w:rsidRDefault="000A3B84" w:rsidP="001372F6">
      <w:pPr>
        <w:pStyle w:val="Heading1"/>
        <w:rPr>
          <w:rtl/>
        </w:rPr>
      </w:pPr>
      <w:bookmarkStart w:id="18" w:name="_Toc137325929"/>
      <w:bookmarkStart w:id="19" w:name="_Toc183427342"/>
      <w:r>
        <w:rPr>
          <w:rFonts w:hint="cs"/>
          <w:rtl/>
        </w:rPr>
        <w:t>شناسایی موارد کاربر</w:t>
      </w:r>
      <w:r w:rsidR="001372F6">
        <w:rPr>
          <w:rFonts w:hint="cs"/>
          <w:rtl/>
        </w:rPr>
        <w:t>ی</w:t>
      </w:r>
      <w:r>
        <w:rPr>
          <w:rFonts w:hint="cs"/>
          <w:rtl/>
        </w:rPr>
        <w:t xml:space="preserve"> اصلی و فرعی</w:t>
      </w:r>
      <w:bookmarkEnd w:id="18"/>
      <w:bookmarkEnd w:id="19"/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37311957" w14:textId="77777777" w:rsidR="00B61C7A" w:rsidRDefault="00B61C7A" w:rsidP="00AA600F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حال با توجه به اینکه موارد کاربر</w:t>
      </w:r>
      <w:r w:rsidR="001372F6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 xml:space="preserve"> و کنشگرهای سازمانی شناسایی شدند، جدول زیر تکمیل شده تا</w:t>
      </w:r>
      <w:r w:rsidR="0027666E">
        <w:rPr>
          <w:rFonts w:cs="B Nazanin" w:hint="cs"/>
          <w:sz w:val="28"/>
          <w:szCs w:val="28"/>
          <w:rtl/>
        </w:rPr>
        <w:t xml:space="preserve"> ارتباط بین کنشگرها و موارد کاربر</w:t>
      </w:r>
      <w:r w:rsidR="00AA600F">
        <w:rPr>
          <w:rFonts w:cs="B Nazanin" w:hint="cs"/>
          <w:sz w:val="28"/>
          <w:szCs w:val="28"/>
          <w:rtl/>
        </w:rPr>
        <w:t>ی</w:t>
      </w:r>
      <w:r w:rsidR="0027666E">
        <w:rPr>
          <w:rFonts w:cs="B Nazanin" w:hint="cs"/>
          <w:sz w:val="28"/>
          <w:szCs w:val="28"/>
          <w:rtl/>
        </w:rPr>
        <w:t xml:space="preserve"> مشخص شده و</w:t>
      </w:r>
      <w:r>
        <w:rPr>
          <w:rFonts w:cs="B Nazanin" w:hint="cs"/>
          <w:sz w:val="28"/>
          <w:szCs w:val="28"/>
          <w:rtl/>
        </w:rPr>
        <w:t xml:space="preserve"> موارد کاربر</w:t>
      </w:r>
      <w:r w:rsidR="001372F6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 xml:space="preserve"> اصلی و فرعی مشخص شوند. همچنین از این طریق می</w:t>
      </w:r>
      <w:r>
        <w:rPr>
          <w:rFonts w:cs="B Nazanin" w:hint="eastAsia"/>
          <w:sz w:val="28"/>
          <w:szCs w:val="28"/>
          <w:rtl/>
        </w:rPr>
        <w:t>‌</w:t>
      </w:r>
      <w:r>
        <w:rPr>
          <w:rFonts w:cs="B Nazanin" w:hint="cs"/>
          <w:sz w:val="28"/>
          <w:szCs w:val="28"/>
          <w:rtl/>
        </w:rPr>
        <w:t>توان اهمیت کنشگرهای سازمانی را نیز مشخص کرد.</w:t>
      </w:r>
    </w:p>
    <w:tbl>
      <w:tblPr>
        <w:tblStyle w:val="TableGrid"/>
        <w:bidiVisual/>
        <w:tblW w:w="5243" w:type="dxa"/>
        <w:jc w:val="center"/>
        <w:tblLook w:val="04A0" w:firstRow="1" w:lastRow="0" w:firstColumn="1" w:lastColumn="0" w:noHBand="0" w:noVBand="1"/>
      </w:tblPr>
      <w:tblGrid>
        <w:gridCol w:w="2540"/>
        <w:gridCol w:w="901"/>
        <w:gridCol w:w="901"/>
        <w:gridCol w:w="901"/>
      </w:tblGrid>
      <w:tr w:rsidR="001372F6" w14:paraId="4A333197" w14:textId="77777777" w:rsidTr="001372F6">
        <w:trPr>
          <w:cantSplit/>
          <w:trHeight w:val="1644"/>
          <w:tblHeader/>
          <w:jc w:val="center"/>
        </w:trPr>
        <w:tc>
          <w:tcPr>
            <w:tcW w:w="2693" w:type="dxa"/>
            <w:shd w:val="clear" w:color="auto" w:fill="D9E2F3" w:themeFill="accent5" w:themeFillTint="33"/>
            <w:vAlign w:val="center"/>
          </w:tcPr>
          <w:p w14:paraId="71A5E1E3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9B2592">
              <w:rPr>
                <w:rFonts w:cs="B Nazanin" w:hint="cs"/>
                <w:b/>
                <w:bCs/>
                <w:sz w:val="28"/>
                <w:szCs w:val="28"/>
                <w:rtl/>
              </w:rPr>
              <w:t>موارد کاربری</w:t>
            </w:r>
          </w:p>
        </w:tc>
        <w:tc>
          <w:tcPr>
            <w:tcW w:w="850" w:type="dxa"/>
            <w:shd w:val="clear" w:color="auto" w:fill="D9E2F3" w:themeFill="accent5" w:themeFillTint="33"/>
            <w:textDirection w:val="btLr"/>
            <w:vAlign w:val="center"/>
          </w:tcPr>
          <w:p w14:paraId="03D7C604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ind w:left="113" w:right="113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کنشگر 1</w:t>
            </w:r>
          </w:p>
        </w:tc>
        <w:tc>
          <w:tcPr>
            <w:tcW w:w="850" w:type="dxa"/>
            <w:shd w:val="clear" w:color="auto" w:fill="D9E2F3" w:themeFill="accent5" w:themeFillTint="33"/>
            <w:textDirection w:val="btLr"/>
            <w:vAlign w:val="center"/>
          </w:tcPr>
          <w:p w14:paraId="07D4475F" w14:textId="77777777" w:rsidR="001372F6" w:rsidRPr="009B2592" w:rsidRDefault="001372F6" w:rsidP="00D027ED">
            <w:pPr>
              <w:spacing w:before="100" w:beforeAutospacing="1" w:after="100" w:afterAutospacing="1" w:line="360" w:lineRule="auto"/>
              <w:ind w:left="113" w:right="113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کنشگر </w:t>
            </w:r>
            <w:r w:rsidR="00D027ED">
              <w:rPr>
                <w:rFonts w:cs="B Nazanin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50" w:type="dxa"/>
            <w:shd w:val="clear" w:color="auto" w:fill="D9E2F3" w:themeFill="accent5" w:themeFillTint="33"/>
            <w:textDirection w:val="btLr"/>
            <w:vAlign w:val="center"/>
          </w:tcPr>
          <w:p w14:paraId="75C2B8A9" w14:textId="77777777" w:rsidR="001372F6" w:rsidRPr="009B2592" w:rsidRDefault="00D027ED" w:rsidP="009B2592">
            <w:pPr>
              <w:spacing w:before="100" w:beforeAutospacing="1" w:after="100" w:afterAutospacing="1" w:line="360" w:lineRule="auto"/>
              <w:ind w:left="113" w:right="113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کنشگر 3</w:t>
            </w:r>
          </w:p>
        </w:tc>
      </w:tr>
      <w:tr w:rsidR="001372F6" w14:paraId="44536D89" w14:textId="77777777" w:rsidTr="001372F6">
        <w:trPr>
          <w:jc w:val="center"/>
        </w:trPr>
        <w:tc>
          <w:tcPr>
            <w:tcW w:w="2693" w:type="dxa"/>
            <w:vAlign w:val="center"/>
          </w:tcPr>
          <w:p w14:paraId="290253FC" w14:textId="77777777" w:rsidR="001372F6" w:rsidRPr="0092507B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5CB420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14:paraId="547717B3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7D51354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</w:tr>
      <w:tr w:rsidR="001372F6" w14:paraId="0A65BBCD" w14:textId="77777777" w:rsidTr="001372F6">
        <w:trPr>
          <w:jc w:val="center"/>
        </w:trPr>
        <w:tc>
          <w:tcPr>
            <w:tcW w:w="2693" w:type="dxa"/>
            <w:vAlign w:val="center"/>
          </w:tcPr>
          <w:p w14:paraId="4F9DE986" w14:textId="77777777" w:rsidR="001372F6" w:rsidRPr="0092507B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814A1D4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14:paraId="4A912E49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EA9927E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</w:tr>
      <w:tr w:rsidR="001372F6" w14:paraId="38A1CA64" w14:textId="77777777" w:rsidTr="001372F6">
        <w:trPr>
          <w:jc w:val="center"/>
        </w:trPr>
        <w:tc>
          <w:tcPr>
            <w:tcW w:w="2693" w:type="dxa"/>
            <w:vAlign w:val="center"/>
          </w:tcPr>
          <w:p w14:paraId="7BE25AA5" w14:textId="77777777" w:rsidR="001372F6" w:rsidRPr="0092507B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5BC6E78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14:paraId="18E6B542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5C45946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</w:tr>
      <w:tr w:rsidR="001372F6" w14:paraId="52062D46" w14:textId="77777777" w:rsidTr="001372F6">
        <w:trPr>
          <w:jc w:val="center"/>
        </w:trPr>
        <w:tc>
          <w:tcPr>
            <w:tcW w:w="2693" w:type="dxa"/>
            <w:vAlign w:val="center"/>
          </w:tcPr>
          <w:p w14:paraId="31DE30C0" w14:textId="77777777" w:rsidR="001372F6" w:rsidRPr="0092507B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4010819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14:paraId="26A07276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453E85D" w14:textId="77777777" w:rsidR="001372F6" w:rsidRPr="009B2592" w:rsidRDefault="001372F6" w:rsidP="009B2592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</w:tr>
    </w:tbl>
    <w:p w14:paraId="5203A913" w14:textId="77777777" w:rsidR="00557EA8" w:rsidRDefault="00557EA8" w:rsidP="009B2592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717A2527" w14:textId="77777777" w:rsidR="001372F6" w:rsidRPr="001372F6" w:rsidRDefault="001372F6" w:rsidP="009B2592">
      <w:pPr>
        <w:spacing w:before="100" w:beforeAutospacing="1" w:after="100" w:afterAutospacing="1" w:line="360" w:lineRule="auto"/>
        <w:ind w:left="405"/>
        <w:jc w:val="lowKashida"/>
        <w:rPr>
          <w:rFonts w:cs="B Nazanin"/>
          <w:i/>
          <w:iCs/>
          <w:color w:val="5B9BD5" w:themeColor="accent1"/>
          <w:sz w:val="28"/>
          <w:szCs w:val="28"/>
          <w:u w:val="single"/>
          <w:rtl/>
        </w:rPr>
      </w:pPr>
      <w:r w:rsidRPr="001372F6">
        <w:rPr>
          <w:rFonts w:cs="B Nazanin" w:hint="cs"/>
          <w:i/>
          <w:iCs/>
          <w:color w:val="5B9BD5" w:themeColor="accent1"/>
          <w:sz w:val="28"/>
          <w:szCs w:val="28"/>
          <w:u w:val="single"/>
          <w:rtl/>
        </w:rPr>
        <w:t>نمودار مورد کاربری که در آن محدوده سیستم مشخص شده است را در این قسمت قرار دهید.</w:t>
      </w:r>
    </w:p>
    <w:p w14:paraId="75F02E8B" w14:textId="77777777" w:rsidR="001372F6" w:rsidRDefault="001372F6" w:rsidP="009B2592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1A36818F" w14:textId="77777777" w:rsidR="00190546" w:rsidRPr="00190546" w:rsidRDefault="00190546" w:rsidP="0038047D">
      <w:pPr>
        <w:pStyle w:val="Heading1"/>
        <w:rPr>
          <w:rtl/>
        </w:rPr>
      </w:pPr>
      <w:bookmarkStart w:id="20" w:name="_Toc137325930"/>
      <w:bookmarkStart w:id="21" w:name="_Toc183427343"/>
      <w:r w:rsidRPr="00190546">
        <w:rPr>
          <w:rFonts w:hint="cs"/>
          <w:rtl/>
        </w:rPr>
        <w:lastRenderedPageBreak/>
        <w:t>تعیین محدوده سیستم</w:t>
      </w:r>
      <w:bookmarkEnd w:id="20"/>
      <w:bookmarkEnd w:id="21"/>
    </w:p>
    <w:p w14:paraId="3815168D" w14:textId="77777777" w:rsidR="00190546" w:rsidRDefault="005F1784" w:rsidP="001372F6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این بخش به موارد کاربر</w:t>
      </w:r>
      <w:r w:rsidR="0038047D">
        <w:rPr>
          <w:rFonts w:cs="B Nazanin" w:hint="cs"/>
          <w:sz w:val="28"/>
          <w:szCs w:val="28"/>
          <w:rtl/>
        </w:rPr>
        <w:t xml:space="preserve">ی سازمان </w:t>
      </w:r>
      <w:r w:rsidR="001372F6">
        <w:rPr>
          <w:rFonts w:cs="B Nazanin" w:hint="cs"/>
          <w:sz w:val="28"/>
          <w:szCs w:val="28"/>
          <w:rtl/>
        </w:rPr>
        <w:t>...</w:t>
      </w:r>
      <w:r w:rsidR="0038047D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که قرار است خودکار و سیستمی شوند پرداخته شده است و شرح مختصری از آنها نیز آمده است.</w:t>
      </w:r>
    </w:p>
    <w:p w14:paraId="1C0F03A1" w14:textId="77777777" w:rsidR="002E1501" w:rsidRPr="008041D8" w:rsidRDefault="0003421F" w:rsidP="0003421F">
      <w:pPr>
        <w:pStyle w:val="Heading2"/>
        <w:rPr>
          <w:rtl/>
        </w:rPr>
      </w:pPr>
      <w:bookmarkStart w:id="22" w:name="_Toc137325931"/>
      <w:bookmarkStart w:id="23" w:name="_Toc183427344"/>
      <w:r>
        <w:rPr>
          <w:rFonts w:hint="cs"/>
          <w:rtl/>
        </w:rPr>
        <w:t>موارد</w:t>
      </w:r>
      <w:r w:rsidR="002E1501">
        <w:rPr>
          <w:rFonts w:hint="cs"/>
          <w:rtl/>
        </w:rPr>
        <w:t xml:space="preserve"> </w:t>
      </w:r>
      <w:r w:rsidR="002E1501" w:rsidRPr="005F1784">
        <w:rPr>
          <w:rFonts w:hint="cs"/>
          <w:rtl/>
        </w:rPr>
        <w:t>کاربری</w:t>
      </w:r>
      <w:r w:rsidR="002E1501">
        <w:rPr>
          <w:rFonts w:hint="cs"/>
          <w:rtl/>
        </w:rPr>
        <w:t xml:space="preserve"> </w:t>
      </w:r>
      <w:r w:rsidR="002E1501" w:rsidRPr="008041D8">
        <w:rPr>
          <w:rFonts w:hint="cs"/>
          <w:rtl/>
        </w:rPr>
        <w:t>در محدوده سیستم</w:t>
      </w:r>
      <w:bookmarkEnd w:id="22"/>
      <w:bookmarkEnd w:id="23"/>
    </w:p>
    <w:p w14:paraId="070AFA41" w14:textId="77777777" w:rsidR="002E1501" w:rsidRDefault="002E1501" w:rsidP="00AA600F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این بخش موارد کاربر</w:t>
      </w:r>
      <w:r w:rsidR="009B50F9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 xml:space="preserve"> کسب</w:t>
      </w:r>
      <w:r w:rsidR="00AA600F">
        <w:rPr>
          <w:rFonts w:cs="B Nazanin" w:hint="eastAsia"/>
          <w:sz w:val="28"/>
          <w:szCs w:val="28"/>
          <w:rtl/>
        </w:rPr>
        <w:t>‌</w:t>
      </w:r>
      <w:r>
        <w:rPr>
          <w:rFonts w:cs="B Nazanin" w:hint="cs"/>
          <w:sz w:val="28"/>
          <w:szCs w:val="28"/>
          <w:rtl/>
        </w:rPr>
        <w:t>و</w:t>
      </w:r>
      <w:r w:rsidR="00AA600F">
        <w:rPr>
          <w:rFonts w:cs="B Nazanin" w:hint="eastAsia"/>
          <w:sz w:val="28"/>
          <w:szCs w:val="28"/>
          <w:rtl/>
        </w:rPr>
        <w:t>‌</w:t>
      </w:r>
      <w:r>
        <w:rPr>
          <w:rFonts w:cs="B Nazanin" w:hint="cs"/>
          <w:sz w:val="28"/>
          <w:szCs w:val="28"/>
          <w:rtl/>
        </w:rPr>
        <w:t>کار که قرار است توسط سازمان خودکار و سیستمی شوند مشخص شده است. از بین فرایند</w:t>
      </w:r>
      <w:r>
        <w:rPr>
          <w:rFonts w:cs="B Nazanin" w:hint="eastAsia"/>
          <w:sz w:val="28"/>
          <w:szCs w:val="28"/>
          <w:rtl/>
        </w:rPr>
        <w:t>‌</w:t>
      </w:r>
      <w:r>
        <w:rPr>
          <w:rFonts w:cs="B Nazanin" w:hint="cs"/>
          <w:sz w:val="28"/>
          <w:szCs w:val="28"/>
          <w:rtl/>
        </w:rPr>
        <w:t xml:space="preserve">های سازمان، </w:t>
      </w:r>
      <w:r w:rsidR="000B1A00">
        <w:rPr>
          <w:rFonts w:cs="B Nazanin" w:hint="cs"/>
          <w:sz w:val="28"/>
          <w:szCs w:val="28"/>
          <w:rtl/>
        </w:rPr>
        <w:t>فقط موارد زیر سیستمی می</w:t>
      </w:r>
      <w:r w:rsidR="000B1A00">
        <w:rPr>
          <w:rFonts w:cs="B Nazanin" w:hint="eastAsia"/>
          <w:sz w:val="28"/>
          <w:szCs w:val="28"/>
          <w:rtl/>
        </w:rPr>
        <w:t>‌</w:t>
      </w:r>
      <w:r w:rsidR="000B1A00">
        <w:rPr>
          <w:rFonts w:cs="B Nazanin" w:hint="cs"/>
          <w:sz w:val="28"/>
          <w:szCs w:val="28"/>
          <w:rtl/>
        </w:rPr>
        <w:t>شوند:</w:t>
      </w:r>
    </w:p>
    <w:p w14:paraId="4B2F3D05" w14:textId="77777777" w:rsidR="00875EFC" w:rsidRDefault="00875EFC" w:rsidP="00875EF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owKashida"/>
        <w:rPr>
          <w:rFonts w:cs="B Nazanin"/>
          <w:szCs w:val="28"/>
        </w:rPr>
      </w:pPr>
    </w:p>
    <w:p w14:paraId="6E44C580" w14:textId="77777777" w:rsidR="008A111D" w:rsidRDefault="008A111D" w:rsidP="00875EF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owKashida"/>
        <w:rPr>
          <w:rFonts w:cs="B Nazanin"/>
          <w:szCs w:val="28"/>
        </w:rPr>
      </w:pPr>
    </w:p>
    <w:p w14:paraId="5F59B3CA" w14:textId="77777777" w:rsidR="00D83145" w:rsidRDefault="00D83145" w:rsidP="009B06D9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</w:p>
    <w:p w14:paraId="0F5322A1" w14:textId="77777777" w:rsidR="005F1784" w:rsidRPr="008041D8" w:rsidRDefault="008041D8" w:rsidP="0038047D">
      <w:pPr>
        <w:pStyle w:val="Heading2"/>
        <w:rPr>
          <w:rtl/>
        </w:rPr>
      </w:pPr>
      <w:bookmarkStart w:id="24" w:name="_Toc137325932"/>
      <w:bookmarkStart w:id="25" w:name="_Toc183427345"/>
      <w:r w:rsidRPr="008041D8">
        <w:rPr>
          <w:rFonts w:hint="cs"/>
          <w:rtl/>
        </w:rPr>
        <w:t>شرح موارد کاربری در محدوده سیستم</w:t>
      </w:r>
      <w:bookmarkEnd w:id="24"/>
      <w:bookmarkEnd w:id="25"/>
    </w:p>
    <w:p w14:paraId="03643097" w14:textId="77777777" w:rsidR="005F1784" w:rsidRDefault="0021728B" w:rsidP="006C7A4F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ادامه شرح موارد کاربری که سازمان قصد دارد آنها را سیستمی و خودکار کند</w:t>
      </w:r>
      <w:r w:rsidR="008B47EA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</w:t>
      </w:r>
      <w:r w:rsidR="006C7A4F">
        <w:rPr>
          <w:rFonts w:cs="B Nazanin" w:hint="cs"/>
          <w:sz w:val="28"/>
          <w:szCs w:val="28"/>
          <w:rtl/>
        </w:rPr>
        <w:t>پرداخته شده</w:t>
      </w:r>
      <w:r>
        <w:rPr>
          <w:rFonts w:cs="B Nazanin" w:hint="cs"/>
          <w:sz w:val="28"/>
          <w:szCs w:val="28"/>
          <w:rtl/>
        </w:rPr>
        <w:t xml:space="preserve"> است.</w:t>
      </w:r>
    </w:p>
    <w:p w14:paraId="35A8C9E0" w14:textId="77777777" w:rsidR="00820169" w:rsidRPr="00820169" w:rsidRDefault="008B47EA" w:rsidP="00820169">
      <w:pPr>
        <w:pStyle w:val="Heading2"/>
        <w:numPr>
          <w:ilvl w:val="2"/>
          <w:numId w:val="12"/>
        </w:numPr>
        <w:rPr>
          <w:rtl/>
        </w:rPr>
      </w:pPr>
      <w:bookmarkStart w:id="26" w:name="_Toc183427346"/>
      <w:r>
        <w:rPr>
          <w:rFonts w:hint="cs"/>
          <w:rtl/>
        </w:rPr>
        <w:t>مورد کاربری 1</w:t>
      </w:r>
      <w:bookmarkEnd w:id="26"/>
    </w:p>
    <w:p w14:paraId="275578FC" w14:textId="77777777" w:rsidR="00820169" w:rsidRPr="008B47EA" w:rsidRDefault="008B47EA" w:rsidP="008B47EA">
      <w:pPr>
        <w:spacing w:before="100" w:beforeAutospacing="1" w:after="100" w:afterAutospacing="1" w:line="360" w:lineRule="auto"/>
        <w:ind w:left="405"/>
        <w:jc w:val="lowKashida"/>
        <w:rPr>
          <w:i/>
          <w:iCs/>
          <w:color w:val="5B9BD5" w:themeColor="accent1"/>
          <w:rtl/>
        </w:rPr>
      </w:pPr>
      <w:r w:rsidRPr="008B47EA">
        <w:rPr>
          <w:rFonts w:cs="B Nazanin" w:hint="cs"/>
          <w:i/>
          <w:iCs/>
          <w:color w:val="5B9BD5" w:themeColor="accent1"/>
          <w:sz w:val="28"/>
          <w:szCs w:val="28"/>
          <w:rtl/>
        </w:rPr>
        <w:t>شرح ...</w:t>
      </w:r>
    </w:p>
    <w:p w14:paraId="150F1086" w14:textId="77777777" w:rsidR="00820169" w:rsidRPr="00820169" w:rsidRDefault="008B47EA" w:rsidP="008B47EA">
      <w:pPr>
        <w:pStyle w:val="Heading2"/>
        <w:numPr>
          <w:ilvl w:val="2"/>
          <w:numId w:val="12"/>
        </w:numPr>
        <w:rPr>
          <w:rtl/>
        </w:rPr>
      </w:pPr>
      <w:bookmarkStart w:id="27" w:name="_Toc183427347"/>
      <w:r>
        <w:rPr>
          <w:rFonts w:hint="cs"/>
          <w:rtl/>
        </w:rPr>
        <w:t>مورد کا</w:t>
      </w:r>
      <w:r w:rsidR="009D262B">
        <w:rPr>
          <w:rFonts w:hint="cs"/>
          <w:rtl/>
        </w:rPr>
        <w:t>ر</w:t>
      </w:r>
      <w:r>
        <w:rPr>
          <w:rFonts w:hint="cs"/>
          <w:rtl/>
        </w:rPr>
        <w:t>بری 2</w:t>
      </w:r>
      <w:bookmarkEnd w:id="27"/>
    </w:p>
    <w:p w14:paraId="7DF9A843" w14:textId="77777777" w:rsidR="008B47EA" w:rsidRPr="009D262B" w:rsidRDefault="008B47EA" w:rsidP="009D262B">
      <w:pPr>
        <w:spacing w:before="100" w:beforeAutospacing="1" w:after="100" w:afterAutospacing="1" w:line="360" w:lineRule="auto"/>
        <w:ind w:left="405"/>
        <w:jc w:val="lowKashida"/>
        <w:rPr>
          <w:rFonts w:cs="B Nazanin"/>
          <w:i/>
          <w:iCs/>
          <w:color w:val="5B9BD5" w:themeColor="accent1"/>
          <w:sz w:val="28"/>
          <w:szCs w:val="28"/>
          <w:rtl/>
        </w:rPr>
      </w:pPr>
      <w:r w:rsidRPr="009D262B">
        <w:rPr>
          <w:rFonts w:cs="B Nazanin" w:hint="cs"/>
          <w:i/>
          <w:iCs/>
          <w:color w:val="5B9BD5" w:themeColor="accent1"/>
          <w:sz w:val="28"/>
          <w:szCs w:val="28"/>
          <w:rtl/>
        </w:rPr>
        <w:t>شرح ...</w:t>
      </w:r>
    </w:p>
    <w:sectPr w:rsidR="008B47EA" w:rsidRPr="009D262B" w:rsidSect="000D2498">
      <w:footerReference w:type="default" r:id="rId8"/>
      <w:pgSz w:w="11906" w:h="16838"/>
      <w:pgMar w:top="1440" w:right="1800" w:bottom="1440" w:left="180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89BF6" w14:textId="77777777" w:rsidR="00D561D1" w:rsidRDefault="00D561D1">
      <w:r>
        <w:separator/>
      </w:r>
    </w:p>
  </w:endnote>
  <w:endnote w:type="continuationSeparator" w:id="0">
    <w:p w14:paraId="0A868D62" w14:textId="77777777" w:rsidR="00D561D1" w:rsidRDefault="00D5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r">
    <w:altName w:val="Calibri"/>
    <w:panose1 w:val="00000700000000000000"/>
    <w:charset w:val="00"/>
    <w:family w:val="auto"/>
    <w:pitch w:val="variable"/>
    <w:sig w:usb0="00002005" w:usb1="D000004A" w:usb2="00000008" w:usb3="00000000" w:csb0="0000005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396423B8-0BF8-4EBA-BF95-7348634C41CD}"/>
    <w:embedBold r:id="rId2" w:fontKey="{D878DA53-788D-4099-A24A-068112EACA0A}"/>
    <w:embedItalic r:id="rId3" w:fontKey="{F9EECBA4-C26E-42E6-8708-D0E72A479F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zanin">
    <w:altName w:val="Courier New"/>
    <w:panose1 w:val="00000400000000000000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BE71" w14:textId="77777777" w:rsidR="00FA36FC" w:rsidRPr="00367D54" w:rsidRDefault="00FA36FC" w:rsidP="00D83145">
    <w:pPr>
      <w:pStyle w:val="Footer"/>
      <w:rPr>
        <w:rtl/>
      </w:rPr>
    </w:pPr>
    <w:r w:rsidRPr="00367D54">
      <w:rPr>
        <w:rFonts w:hint="cs"/>
        <w:rtl/>
      </w:rPr>
      <w:t xml:space="preserve">صفحه </w:t>
    </w:r>
    <w:r w:rsidRPr="00367D54">
      <w:rPr>
        <w:rStyle w:val="PageNumber"/>
        <w:rFonts w:cs="B Nazanin"/>
      </w:rPr>
      <w:fldChar w:fldCharType="begin"/>
    </w:r>
    <w:r w:rsidRPr="00367D54">
      <w:rPr>
        <w:rStyle w:val="PageNumber"/>
        <w:rFonts w:cs="B Nazanin"/>
      </w:rPr>
      <w:instrText xml:space="preserve"> PAGE </w:instrText>
    </w:r>
    <w:r w:rsidRPr="00367D54">
      <w:rPr>
        <w:rStyle w:val="PageNumber"/>
        <w:rFonts w:cs="B Nazanin"/>
      </w:rPr>
      <w:fldChar w:fldCharType="separate"/>
    </w:r>
    <w:r w:rsidR="00931823">
      <w:rPr>
        <w:rStyle w:val="PageNumber"/>
        <w:rFonts w:cs="B Nazanin"/>
        <w:noProof/>
        <w:rtl/>
      </w:rPr>
      <w:t>6</w:t>
    </w:r>
    <w:r w:rsidRPr="00367D54">
      <w:rPr>
        <w:rStyle w:val="PageNumber"/>
        <w:rFonts w:cs="B Nazanin"/>
      </w:rPr>
      <w:fldChar w:fldCharType="end"/>
    </w:r>
    <w:r w:rsidRPr="00367D54">
      <w:rPr>
        <w:rFonts w:hint="cs"/>
        <w:rtl/>
      </w:rPr>
      <w:t xml:space="preserve"> از </w:t>
    </w:r>
    <w:r w:rsidRPr="00367D54">
      <w:rPr>
        <w:rStyle w:val="PageNumber"/>
        <w:rFonts w:cs="B Nazanin"/>
      </w:rPr>
      <w:fldChar w:fldCharType="begin"/>
    </w:r>
    <w:r w:rsidRPr="00367D54">
      <w:rPr>
        <w:rStyle w:val="PageNumber"/>
        <w:rFonts w:cs="B Nazanin"/>
      </w:rPr>
      <w:instrText xml:space="preserve"> NUMPAGES </w:instrText>
    </w:r>
    <w:r w:rsidRPr="00367D54">
      <w:rPr>
        <w:rStyle w:val="PageNumber"/>
        <w:rFonts w:cs="B Nazanin"/>
      </w:rPr>
      <w:fldChar w:fldCharType="separate"/>
    </w:r>
    <w:r w:rsidR="00931823">
      <w:rPr>
        <w:rStyle w:val="PageNumber"/>
        <w:rFonts w:cs="B Nazanin"/>
        <w:noProof/>
        <w:rtl/>
      </w:rPr>
      <w:t>6</w:t>
    </w:r>
    <w:r w:rsidRPr="00367D54">
      <w:rPr>
        <w:rStyle w:val="PageNumber"/>
        <w:rFonts w:cs="B Nazanin"/>
      </w:rPr>
      <w:fldChar w:fldCharType="end"/>
    </w:r>
  </w:p>
  <w:p w14:paraId="6283B38A" w14:textId="77777777" w:rsidR="00FA36FC" w:rsidRDefault="00FA36FC" w:rsidP="00D83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42C6" w14:textId="77777777" w:rsidR="00D561D1" w:rsidRDefault="00D561D1">
      <w:r>
        <w:separator/>
      </w:r>
    </w:p>
  </w:footnote>
  <w:footnote w:type="continuationSeparator" w:id="0">
    <w:p w14:paraId="52F87E60" w14:textId="77777777" w:rsidR="00D561D1" w:rsidRDefault="00D561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F6C025E"/>
    <w:lvl w:ilvl="0">
      <w:start w:val="1"/>
      <w:numFmt w:val="decimal"/>
      <w:pStyle w:val="ListNumber5"/>
      <w:lvlText w:val="%1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" w15:restartNumberingAfterBreak="0">
    <w:nsid w:val="FFFFFF7D"/>
    <w:multiLevelType w:val="singleLevel"/>
    <w:tmpl w:val="888CCDD8"/>
    <w:lvl w:ilvl="0">
      <w:start w:val="1"/>
      <w:numFmt w:val="decimal"/>
      <w:pStyle w:val="ListNumber4"/>
      <w:lvlText w:val="%1."/>
      <w:lvlJc w:val="left"/>
      <w:pPr>
        <w:tabs>
          <w:tab w:val="num" w:pos="1134"/>
        </w:tabs>
        <w:ind w:left="1134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2" w15:restartNumberingAfterBreak="0">
    <w:nsid w:val="FFFFFF7E"/>
    <w:multiLevelType w:val="singleLevel"/>
    <w:tmpl w:val="51AC91EE"/>
    <w:lvl w:ilvl="0">
      <w:start w:val="1"/>
      <w:numFmt w:val="decimal"/>
      <w:pStyle w:val="ListNumber3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3" w15:restartNumberingAfterBreak="0">
    <w:nsid w:val="FFFFFF7F"/>
    <w:multiLevelType w:val="singleLevel"/>
    <w:tmpl w:val="251CF078"/>
    <w:lvl w:ilvl="0">
      <w:start w:val="1"/>
      <w:numFmt w:val="decimal"/>
      <w:pStyle w:val="ListNumber2"/>
      <w:lvlText w:val="%1."/>
      <w:lvlJc w:val="left"/>
      <w:pPr>
        <w:tabs>
          <w:tab w:val="num" w:pos="567"/>
        </w:tabs>
        <w:ind w:left="567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4" w15:restartNumberingAfterBreak="0">
    <w:nsid w:val="FFFFFF80"/>
    <w:multiLevelType w:val="singleLevel"/>
    <w:tmpl w:val="A0B8613C"/>
    <w:lvl w:ilvl="0">
      <w:start w:val="1"/>
      <w:numFmt w:val="bullet"/>
      <w:pStyle w:val="ListBullet5"/>
      <w:lvlText w:val=""/>
      <w:lvlJc w:val="left"/>
      <w:pPr>
        <w:tabs>
          <w:tab w:val="num" w:pos="1134"/>
        </w:tabs>
        <w:ind w:left="1304" w:hanging="17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EC2FBE"/>
    <w:lvl w:ilvl="0">
      <w:start w:val="1"/>
      <w:numFmt w:val="bullet"/>
      <w:pStyle w:val="ListBullet4"/>
      <w:lvlText w:val=""/>
      <w:lvlJc w:val="left"/>
      <w:pPr>
        <w:tabs>
          <w:tab w:val="num" w:pos="851"/>
        </w:tabs>
        <w:ind w:left="1021" w:hanging="17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E9E12"/>
    <w:lvl w:ilvl="0">
      <w:start w:val="1"/>
      <w:numFmt w:val="bullet"/>
      <w:pStyle w:val="ListBullet3"/>
      <w:lvlText w:val=""/>
      <w:lvlJc w:val="left"/>
      <w:pPr>
        <w:tabs>
          <w:tab w:val="num" w:pos="567"/>
        </w:tabs>
        <w:ind w:left="680" w:hanging="113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208C016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6"/>
        <w:szCs w:val="28"/>
        <w:u w:val="none"/>
        <w:effect w:val="none"/>
      </w:rPr>
    </w:lvl>
  </w:abstractNum>
  <w:abstractNum w:abstractNumId="8" w15:restartNumberingAfterBreak="0">
    <w:nsid w:val="FFFFFF89"/>
    <w:multiLevelType w:val="singleLevel"/>
    <w:tmpl w:val="013A661A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</w:rPr>
    </w:lvl>
  </w:abstractNum>
  <w:abstractNum w:abstractNumId="9" w15:restartNumberingAfterBreak="0">
    <w:nsid w:val="036E429A"/>
    <w:multiLevelType w:val="hybridMultilevel"/>
    <w:tmpl w:val="B65EE78E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0" w15:restartNumberingAfterBreak="0">
    <w:nsid w:val="17181FC4"/>
    <w:multiLevelType w:val="hybridMultilevel"/>
    <w:tmpl w:val="BC6630C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1C9F28FB"/>
    <w:multiLevelType w:val="hybridMultilevel"/>
    <w:tmpl w:val="A3405C38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1F6E79E0"/>
    <w:multiLevelType w:val="multilevel"/>
    <w:tmpl w:val="2F0C5358"/>
    <w:lvl w:ilvl="0">
      <w:start w:val="3"/>
      <w:numFmt w:val="decimal"/>
      <w:lvlText w:val="%1-"/>
      <w:lvlJc w:val="left"/>
      <w:pPr>
        <w:ind w:left="630" w:hanging="630"/>
      </w:pPr>
      <w:rPr>
        <w:rFonts w:hint="default"/>
      </w:rPr>
    </w:lvl>
    <w:lvl w:ilvl="1">
      <w:start w:val="6"/>
      <w:numFmt w:val="decimal"/>
      <w:lvlText w:val="%1-%2-"/>
      <w:lvlJc w:val="left"/>
      <w:pPr>
        <w:ind w:left="1273" w:hanging="720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ind w:left="1826" w:hanging="72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2739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3292" w:hanging="108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4205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4758" w:hanging="144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5311" w:hanging="144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6224" w:hanging="1800"/>
      </w:pPr>
      <w:rPr>
        <w:rFonts w:hint="default"/>
      </w:rPr>
    </w:lvl>
  </w:abstractNum>
  <w:abstractNum w:abstractNumId="13" w15:restartNumberingAfterBreak="0">
    <w:nsid w:val="29B11810"/>
    <w:multiLevelType w:val="multilevel"/>
    <w:tmpl w:val="71540398"/>
    <w:lvl w:ilvl="0">
      <w:start w:val="1"/>
      <w:numFmt w:val="decimal"/>
      <w:lvlText w:val="%1"/>
      <w:lvlJc w:val="left"/>
      <w:pPr>
        <w:tabs>
          <w:tab w:val="num" w:pos="0"/>
        </w:tabs>
        <w:ind w:left="284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32"/>
        <w:szCs w:val="32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567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1134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418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4" w15:restartNumberingAfterBreak="0">
    <w:nsid w:val="3362644D"/>
    <w:multiLevelType w:val="multilevel"/>
    <w:tmpl w:val="3F6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A7D65"/>
    <w:multiLevelType w:val="hybridMultilevel"/>
    <w:tmpl w:val="B84CD756"/>
    <w:lvl w:ilvl="0" w:tplc="0409000F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3E70063A"/>
    <w:multiLevelType w:val="multilevel"/>
    <w:tmpl w:val="1ECA9596"/>
    <w:lvl w:ilvl="0">
      <w:start w:val="1"/>
      <w:numFmt w:val="decimal"/>
      <w:pStyle w:val="Heading1"/>
      <w:lvlText w:val="%1-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4664808"/>
    <w:multiLevelType w:val="hybridMultilevel"/>
    <w:tmpl w:val="41A01CDC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8" w15:restartNumberingAfterBreak="0">
    <w:nsid w:val="52460B53"/>
    <w:multiLevelType w:val="hybridMultilevel"/>
    <w:tmpl w:val="1D0E1E18"/>
    <w:lvl w:ilvl="0" w:tplc="16065754">
      <w:start w:val="1"/>
      <w:numFmt w:val="bullet"/>
      <w:pStyle w:val="HelpLis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262699"/>
    <w:multiLevelType w:val="multilevel"/>
    <w:tmpl w:val="E816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F2AE3"/>
    <w:multiLevelType w:val="hybridMultilevel"/>
    <w:tmpl w:val="DDF462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DC0003"/>
    <w:multiLevelType w:val="multilevel"/>
    <w:tmpl w:val="5FD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9861">
    <w:abstractNumId w:val="7"/>
  </w:num>
  <w:num w:numId="2" w16cid:durableId="1619607232">
    <w:abstractNumId w:val="3"/>
  </w:num>
  <w:num w:numId="3" w16cid:durableId="2066678616">
    <w:abstractNumId w:val="2"/>
  </w:num>
  <w:num w:numId="4" w16cid:durableId="1307776997">
    <w:abstractNumId w:val="1"/>
  </w:num>
  <w:num w:numId="5" w16cid:durableId="104081433">
    <w:abstractNumId w:val="0"/>
  </w:num>
  <w:num w:numId="6" w16cid:durableId="1520043842">
    <w:abstractNumId w:val="18"/>
  </w:num>
  <w:num w:numId="7" w16cid:durableId="1271888784">
    <w:abstractNumId w:val="8"/>
  </w:num>
  <w:num w:numId="8" w16cid:durableId="286082671">
    <w:abstractNumId w:val="6"/>
  </w:num>
  <w:num w:numId="9" w16cid:durableId="635598634">
    <w:abstractNumId w:val="5"/>
  </w:num>
  <w:num w:numId="10" w16cid:durableId="190457218">
    <w:abstractNumId w:val="4"/>
  </w:num>
  <w:num w:numId="11" w16cid:durableId="141850233">
    <w:abstractNumId w:val="13"/>
  </w:num>
  <w:num w:numId="12" w16cid:durableId="1776055177">
    <w:abstractNumId w:val="16"/>
  </w:num>
  <w:num w:numId="13" w16cid:durableId="1786343972">
    <w:abstractNumId w:val="12"/>
  </w:num>
  <w:num w:numId="14" w16cid:durableId="1868905969">
    <w:abstractNumId w:val="11"/>
  </w:num>
  <w:num w:numId="15" w16cid:durableId="1308318295">
    <w:abstractNumId w:val="15"/>
  </w:num>
  <w:num w:numId="16" w16cid:durableId="1848403315">
    <w:abstractNumId w:val="19"/>
  </w:num>
  <w:num w:numId="17" w16cid:durableId="112016863">
    <w:abstractNumId w:val="21"/>
  </w:num>
  <w:num w:numId="18" w16cid:durableId="1143155329">
    <w:abstractNumId w:val="14"/>
  </w:num>
  <w:num w:numId="19" w16cid:durableId="1986887239">
    <w:abstractNumId w:val="9"/>
  </w:num>
  <w:num w:numId="20" w16cid:durableId="911425361">
    <w:abstractNumId w:val="17"/>
  </w:num>
  <w:num w:numId="21" w16cid:durableId="1982535644">
    <w:abstractNumId w:val="10"/>
  </w:num>
  <w:num w:numId="22" w16cid:durableId="1676692019">
    <w:abstractNumId w:val="16"/>
  </w:num>
  <w:num w:numId="23" w16cid:durableId="73165042">
    <w:abstractNumId w:val="16"/>
  </w:num>
  <w:num w:numId="24" w16cid:durableId="1305549686">
    <w:abstractNumId w:val="20"/>
  </w:num>
  <w:num w:numId="25" w16cid:durableId="1024983527">
    <w:abstractNumId w:val="16"/>
  </w:num>
  <w:num w:numId="26" w16cid:durableId="1336541372">
    <w:abstractNumId w:val="16"/>
  </w:num>
  <w:num w:numId="27" w16cid:durableId="593247376">
    <w:abstractNumId w:val="16"/>
  </w:num>
  <w:num w:numId="28" w16cid:durableId="212281240">
    <w:abstractNumId w:val="16"/>
  </w:num>
  <w:num w:numId="29" w16cid:durableId="478421943">
    <w:abstractNumId w:val="16"/>
  </w:num>
  <w:num w:numId="30" w16cid:durableId="898251452">
    <w:abstractNumId w:val="16"/>
  </w:num>
  <w:num w:numId="31" w16cid:durableId="424495037">
    <w:abstractNumId w:val="16"/>
  </w:num>
  <w:num w:numId="32" w16cid:durableId="66222262">
    <w:abstractNumId w:val="16"/>
  </w:num>
  <w:num w:numId="33" w16cid:durableId="1126585907">
    <w:abstractNumId w:val="16"/>
  </w:num>
  <w:num w:numId="34" w16cid:durableId="306278648">
    <w:abstractNumId w:val="16"/>
  </w:num>
  <w:num w:numId="35" w16cid:durableId="588778809">
    <w:abstractNumId w:val="16"/>
  </w:num>
  <w:num w:numId="36" w16cid:durableId="702897861">
    <w:abstractNumId w:val="16"/>
  </w:num>
  <w:num w:numId="37" w16cid:durableId="590042171">
    <w:abstractNumId w:val="16"/>
  </w:num>
  <w:num w:numId="38" w16cid:durableId="810057445">
    <w:abstractNumId w:val="16"/>
  </w:num>
  <w:num w:numId="39" w16cid:durableId="1104616480">
    <w:abstractNumId w:val="16"/>
  </w:num>
  <w:num w:numId="40" w16cid:durableId="434206321">
    <w:abstractNumId w:val="16"/>
  </w:num>
  <w:num w:numId="41" w16cid:durableId="416245269">
    <w:abstractNumId w:val="16"/>
  </w:num>
  <w:num w:numId="42" w16cid:durableId="66193809">
    <w:abstractNumId w:val="16"/>
  </w:num>
  <w:num w:numId="43" w16cid:durableId="1357657156">
    <w:abstractNumId w:val="16"/>
  </w:num>
  <w:num w:numId="44" w16cid:durableId="67851154">
    <w:abstractNumId w:val="16"/>
  </w:num>
  <w:num w:numId="45" w16cid:durableId="31619458">
    <w:abstractNumId w:val="16"/>
  </w:num>
  <w:num w:numId="46" w16cid:durableId="1761366384">
    <w:abstractNumId w:val="16"/>
  </w:num>
  <w:num w:numId="47" w16cid:durableId="1888174662">
    <w:abstractNumId w:val="16"/>
  </w:num>
  <w:num w:numId="48" w16cid:durableId="424309093">
    <w:abstractNumId w:val="16"/>
  </w:num>
  <w:num w:numId="49" w16cid:durableId="811290897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>
      <o:colormru v:ext="edit" colors="#f8f8f8,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D5"/>
    <w:rsid w:val="00003703"/>
    <w:rsid w:val="000065E2"/>
    <w:rsid w:val="0000687A"/>
    <w:rsid w:val="0001563A"/>
    <w:rsid w:val="000161CC"/>
    <w:rsid w:val="0002259F"/>
    <w:rsid w:val="00022EE9"/>
    <w:rsid w:val="00023A98"/>
    <w:rsid w:val="000241B7"/>
    <w:rsid w:val="0002511F"/>
    <w:rsid w:val="00026469"/>
    <w:rsid w:val="00032878"/>
    <w:rsid w:val="00032CAD"/>
    <w:rsid w:val="0003421F"/>
    <w:rsid w:val="00036852"/>
    <w:rsid w:val="0003795C"/>
    <w:rsid w:val="00042B58"/>
    <w:rsid w:val="00042F9C"/>
    <w:rsid w:val="00043A0E"/>
    <w:rsid w:val="00046155"/>
    <w:rsid w:val="00047E32"/>
    <w:rsid w:val="0005141A"/>
    <w:rsid w:val="00053EEA"/>
    <w:rsid w:val="000554DD"/>
    <w:rsid w:val="00060D1B"/>
    <w:rsid w:val="00061ACF"/>
    <w:rsid w:val="00061BB1"/>
    <w:rsid w:val="00063F22"/>
    <w:rsid w:val="000678EF"/>
    <w:rsid w:val="000679C7"/>
    <w:rsid w:val="00071F55"/>
    <w:rsid w:val="00072100"/>
    <w:rsid w:val="00073D8A"/>
    <w:rsid w:val="00075C8C"/>
    <w:rsid w:val="00076374"/>
    <w:rsid w:val="0007791B"/>
    <w:rsid w:val="000808EB"/>
    <w:rsid w:val="00080ECB"/>
    <w:rsid w:val="0008286A"/>
    <w:rsid w:val="00082D63"/>
    <w:rsid w:val="0008530C"/>
    <w:rsid w:val="000866C3"/>
    <w:rsid w:val="0008717B"/>
    <w:rsid w:val="00090038"/>
    <w:rsid w:val="00090047"/>
    <w:rsid w:val="00093D44"/>
    <w:rsid w:val="000977F3"/>
    <w:rsid w:val="00097D61"/>
    <w:rsid w:val="000A0AF6"/>
    <w:rsid w:val="000A350F"/>
    <w:rsid w:val="000A3B84"/>
    <w:rsid w:val="000A48F5"/>
    <w:rsid w:val="000A6480"/>
    <w:rsid w:val="000A7F1E"/>
    <w:rsid w:val="000B0E0D"/>
    <w:rsid w:val="000B1A00"/>
    <w:rsid w:val="000B20AD"/>
    <w:rsid w:val="000B3A49"/>
    <w:rsid w:val="000B68D6"/>
    <w:rsid w:val="000C13B0"/>
    <w:rsid w:val="000C1D1A"/>
    <w:rsid w:val="000C3762"/>
    <w:rsid w:val="000C3C3B"/>
    <w:rsid w:val="000C3F68"/>
    <w:rsid w:val="000D0977"/>
    <w:rsid w:val="000D1C15"/>
    <w:rsid w:val="000D2498"/>
    <w:rsid w:val="000D365F"/>
    <w:rsid w:val="000D4C4A"/>
    <w:rsid w:val="000D66C4"/>
    <w:rsid w:val="000D7528"/>
    <w:rsid w:val="000E200A"/>
    <w:rsid w:val="000E3173"/>
    <w:rsid w:val="000E3311"/>
    <w:rsid w:val="000E5A81"/>
    <w:rsid w:val="000E5E16"/>
    <w:rsid w:val="000E7EA8"/>
    <w:rsid w:val="000F05E1"/>
    <w:rsid w:val="000F0F08"/>
    <w:rsid w:val="000F1CF6"/>
    <w:rsid w:val="000F2C09"/>
    <w:rsid w:val="000F3205"/>
    <w:rsid w:val="000F59ED"/>
    <w:rsid w:val="000F5B87"/>
    <w:rsid w:val="000F77AF"/>
    <w:rsid w:val="001036A5"/>
    <w:rsid w:val="00103F36"/>
    <w:rsid w:val="001044A5"/>
    <w:rsid w:val="00105CBB"/>
    <w:rsid w:val="00107E9C"/>
    <w:rsid w:val="00111CD4"/>
    <w:rsid w:val="00111F46"/>
    <w:rsid w:val="00112199"/>
    <w:rsid w:val="00113678"/>
    <w:rsid w:val="0011367F"/>
    <w:rsid w:val="001140F0"/>
    <w:rsid w:val="0011494C"/>
    <w:rsid w:val="00115632"/>
    <w:rsid w:val="001167D4"/>
    <w:rsid w:val="00117108"/>
    <w:rsid w:val="0012250D"/>
    <w:rsid w:val="00122E7A"/>
    <w:rsid w:val="00122F8E"/>
    <w:rsid w:val="00123BD7"/>
    <w:rsid w:val="00124CAE"/>
    <w:rsid w:val="00125AE1"/>
    <w:rsid w:val="001372F6"/>
    <w:rsid w:val="001401DD"/>
    <w:rsid w:val="00140FBC"/>
    <w:rsid w:val="0014579F"/>
    <w:rsid w:val="00145953"/>
    <w:rsid w:val="00145BD9"/>
    <w:rsid w:val="0014634F"/>
    <w:rsid w:val="0014647C"/>
    <w:rsid w:val="0014797A"/>
    <w:rsid w:val="00151716"/>
    <w:rsid w:val="00151F33"/>
    <w:rsid w:val="00152F50"/>
    <w:rsid w:val="00153B7C"/>
    <w:rsid w:val="00155686"/>
    <w:rsid w:val="001557E3"/>
    <w:rsid w:val="00155D34"/>
    <w:rsid w:val="00157EDC"/>
    <w:rsid w:val="00161DB1"/>
    <w:rsid w:val="00164CCD"/>
    <w:rsid w:val="00165A8A"/>
    <w:rsid w:val="00165D6A"/>
    <w:rsid w:val="00166F62"/>
    <w:rsid w:val="0017054A"/>
    <w:rsid w:val="00170F37"/>
    <w:rsid w:val="001728E5"/>
    <w:rsid w:val="001739CA"/>
    <w:rsid w:val="00173C93"/>
    <w:rsid w:val="00175729"/>
    <w:rsid w:val="001758C1"/>
    <w:rsid w:val="00181751"/>
    <w:rsid w:val="00185E69"/>
    <w:rsid w:val="00186D71"/>
    <w:rsid w:val="00186FF6"/>
    <w:rsid w:val="00190546"/>
    <w:rsid w:val="001934A6"/>
    <w:rsid w:val="001939C4"/>
    <w:rsid w:val="00195B02"/>
    <w:rsid w:val="00197592"/>
    <w:rsid w:val="001A0767"/>
    <w:rsid w:val="001A46D1"/>
    <w:rsid w:val="001A4FC1"/>
    <w:rsid w:val="001B460B"/>
    <w:rsid w:val="001B5462"/>
    <w:rsid w:val="001B644E"/>
    <w:rsid w:val="001B6C7E"/>
    <w:rsid w:val="001B7A9C"/>
    <w:rsid w:val="001C16D1"/>
    <w:rsid w:val="001C2E40"/>
    <w:rsid w:val="001C3B38"/>
    <w:rsid w:val="001D4E9E"/>
    <w:rsid w:val="001D5319"/>
    <w:rsid w:val="001D639B"/>
    <w:rsid w:val="001D74AC"/>
    <w:rsid w:val="001E3F53"/>
    <w:rsid w:val="001E5EC0"/>
    <w:rsid w:val="001E7163"/>
    <w:rsid w:val="001E79E9"/>
    <w:rsid w:val="001F0344"/>
    <w:rsid w:val="001F178D"/>
    <w:rsid w:val="001F2688"/>
    <w:rsid w:val="00200E9B"/>
    <w:rsid w:val="00201966"/>
    <w:rsid w:val="002027C3"/>
    <w:rsid w:val="00204BE6"/>
    <w:rsid w:val="002059AF"/>
    <w:rsid w:val="0020647F"/>
    <w:rsid w:val="002065AB"/>
    <w:rsid w:val="00207D1C"/>
    <w:rsid w:val="002135BD"/>
    <w:rsid w:val="0021728B"/>
    <w:rsid w:val="002202C8"/>
    <w:rsid w:val="00220E8B"/>
    <w:rsid w:val="00222388"/>
    <w:rsid w:val="00225B3D"/>
    <w:rsid w:val="00227383"/>
    <w:rsid w:val="002275FD"/>
    <w:rsid w:val="00227BE1"/>
    <w:rsid w:val="00227C76"/>
    <w:rsid w:val="00230350"/>
    <w:rsid w:val="00231AA4"/>
    <w:rsid w:val="002353C3"/>
    <w:rsid w:val="00235DF2"/>
    <w:rsid w:val="002367DD"/>
    <w:rsid w:val="0024082C"/>
    <w:rsid w:val="00240F8F"/>
    <w:rsid w:val="00242917"/>
    <w:rsid w:val="00242A5F"/>
    <w:rsid w:val="00244167"/>
    <w:rsid w:val="002525F7"/>
    <w:rsid w:val="002530C0"/>
    <w:rsid w:val="00254284"/>
    <w:rsid w:val="0025604B"/>
    <w:rsid w:val="002568D7"/>
    <w:rsid w:val="00260854"/>
    <w:rsid w:val="00263944"/>
    <w:rsid w:val="00271371"/>
    <w:rsid w:val="002726B4"/>
    <w:rsid w:val="00273856"/>
    <w:rsid w:val="00273FE4"/>
    <w:rsid w:val="0027666E"/>
    <w:rsid w:val="00277928"/>
    <w:rsid w:val="00280457"/>
    <w:rsid w:val="00281007"/>
    <w:rsid w:val="00281068"/>
    <w:rsid w:val="0028275E"/>
    <w:rsid w:val="002860EE"/>
    <w:rsid w:val="00287232"/>
    <w:rsid w:val="00291528"/>
    <w:rsid w:val="00291876"/>
    <w:rsid w:val="002919B7"/>
    <w:rsid w:val="002A0247"/>
    <w:rsid w:val="002A06A7"/>
    <w:rsid w:val="002A0CFA"/>
    <w:rsid w:val="002A1726"/>
    <w:rsid w:val="002A1F44"/>
    <w:rsid w:val="002A22C4"/>
    <w:rsid w:val="002A448E"/>
    <w:rsid w:val="002A4F9A"/>
    <w:rsid w:val="002A5F19"/>
    <w:rsid w:val="002A6FCB"/>
    <w:rsid w:val="002A7243"/>
    <w:rsid w:val="002B46E3"/>
    <w:rsid w:val="002B4A41"/>
    <w:rsid w:val="002C0031"/>
    <w:rsid w:val="002C15D2"/>
    <w:rsid w:val="002C19F9"/>
    <w:rsid w:val="002C2EE7"/>
    <w:rsid w:val="002C4590"/>
    <w:rsid w:val="002C7F0A"/>
    <w:rsid w:val="002D11C5"/>
    <w:rsid w:val="002D1ABE"/>
    <w:rsid w:val="002D7974"/>
    <w:rsid w:val="002E1501"/>
    <w:rsid w:val="002E1BE5"/>
    <w:rsid w:val="002E4E0F"/>
    <w:rsid w:val="002E5074"/>
    <w:rsid w:val="002E5280"/>
    <w:rsid w:val="002E6E16"/>
    <w:rsid w:val="002E7C44"/>
    <w:rsid w:val="002F07FD"/>
    <w:rsid w:val="002F1C91"/>
    <w:rsid w:val="002F33C8"/>
    <w:rsid w:val="002F416A"/>
    <w:rsid w:val="002F45A0"/>
    <w:rsid w:val="002F6C6B"/>
    <w:rsid w:val="002F7842"/>
    <w:rsid w:val="002F7FEB"/>
    <w:rsid w:val="0030264F"/>
    <w:rsid w:val="003035CE"/>
    <w:rsid w:val="00303A62"/>
    <w:rsid w:val="00306D61"/>
    <w:rsid w:val="00307430"/>
    <w:rsid w:val="00311074"/>
    <w:rsid w:val="00312470"/>
    <w:rsid w:val="00312D07"/>
    <w:rsid w:val="00313954"/>
    <w:rsid w:val="003139E3"/>
    <w:rsid w:val="003158BC"/>
    <w:rsid w:val="00317276"/>
    <w:rsid w:val="00324D34"/>
    <w:rsid w:val="00330E82"/>
    <w:rsid w:val="00335B9B"/>
    <w:rsid w:val="00336C0A"/>
    <w:rsid w:val="003377B2"/>
    <w:rsid w:val="00337CF4"/>
    <w:rsid w:val="003401C2"/>
    <w:rsid w:val="003418C4"/>
    <w:rsid w:val="003419B0"/>
    <w:rsid w:val="00344CB2"/>
    <w:rsid w:val="00346159"/>
    <w:rsid w:val="00347107"/>
    <w:rsid w:val="003475B6"/>
    <w:rsid w:val="00347BAA"/>
    <w:rsid w:val="00350D34"/>
    <w:rsid w:val="003514AF"/>
    <w:rsid w:val="003519BF"/>
    <w:rsid w:val="00353119"/>
    <w:rsid w:val="003537E1"/>
    <w:rsid w:val="00354535"/>
    <w:rsid w:val="003567A1"/>
    <w:rsid w:val="00356F3B"/>
    <w:rsid w:val="00361483"/>
    <w:rsid w:val="00362FE4"/>
    <w:rsid w:val="00363C7F"/>
    <w:rsid w:val="0036410F"/>
    <w:rsid w:val="00365CC1"/>
    <w:rsid w:val="003666CF"/>
    <w:rsid w:val="00367D54"/>
    <w:rsid w:val="003704B3"/>
    <w:rsid w:val="00370592"/>
    <w:rsid w:val="00370793"/>
    <w:rsid w:val="00373230"/>
    <w:rsid w:val="00375505"/>
    <w:rsid w:val="0038047D"/>
    <w:rsid w:val="003805CE"/>
    <w:rsid w:val="00380D2C"/>
    <w:rsid w:val="00381450"/>
    <w:rsid w:val="003848E7"/>
    <w:rsid w:val="00386549"/>
    <w:rsid w:val="003872D9"/>
    <w:rsid w:val="003905CC"/>
    <w:rsid w:val="00393B7A"/>
    <w:rsid w:val="00394908"/>
    <w:rsid w:val="00396991"/>
    <w:rsid w:val="003A0171"/>
    <w:rsid w:val="003A0CE4"/>
    <w:rsid w:val="003A0EA9"/>
    <w:rsid w:val="003A1195"/>
    <w:rsid w:val="003A26B0"/>
    <w:rsid w:val="003A3C5F"/>
    <w:rsid w:val="003A3FB4"/>
    <w:rsid w:val="003A63ED"/>
    <w:rsid w:val="003A7AB1"/>
    <w:rsid w:val="003B0671"/>
    <w:rsid w:val="003B4481"/>
    <w:rsid w:val="003B4A06"/>
    <w:rsid w:val="003B7B8E"/>
    <w:rsid w:val="003B7ED6"/>
    <w:rsid w:val="003C0A7E"/>
    <w:rsid w:val="003C142D"/>
    <w:rsid w:val="003C465E"/>
    <w:rsid w:val="003C51B1"/>
    <w:rsid w:val="003C6EF5"/>
    <w:rsid w:val="003D25D0"/>
    <w:rsid w:val="003D4E5C"/>
    <w:rsid w:val="003D4F1F"/>
    <w:rsid w:val="003D539D"/>
    <w:rsid w:val="003D6415"/>
    <w:rsid w:val="003E00FD"/>
    <w:rsid w:val="003E16A5"/>
    <w:rsid w:val="003E2EBE"/>
    <w:rsid w:val="003E414D"/>
    <w:rsid w:val="003E6CA1"/>
    <w:rsid w:val="003E6F12"/>
    <w:rsid w:val="003E7FF8"/>
    <w:rsid w:val="003F3405"/>
    <w:rsid w:val="003F443F"/>
    <w:rsid w:val="003F45A9"/>
    <w:rsid w:val="003F5A18"/>
    <w:rsid w:val="003F7797"/>
    <w:rsid w:val="00401271"/>
    <w:rsid w:val="004053B3"/>
    <w:rsid w:val="00406409"/>
    <w:rsid w:val="00406DBC"/>
    <w:rsid w:val="00407E0F"/>
    <w:rsid w:val="004117E6"/>
    <w:rsid w:val="00412177"/>
    <w:rsid w:val="00412824"/>
    <w:rsid w:val="00416C11"/>
    <w:rsid w:val="004204DC"/>
    <w:rsid w:val="00421D0D"/>
    <w:rsid w:val="00423DEC"/>
    <w:rsid w:val="0042468A"/>
    <w:rsid w:val="0042566F"/>
    <w:rsid w:val="00427495"/>
    <w:rsid w:val="004275EF"/>
    <w:rsid w:val="0043295C"/>
    <w:rsid w:val="00434233"/>
    <w:rsid w:val="00434756"/>
    <w:rsid w:val="00434B7F"/>
    <w:rsid w:val="0043532F"/>
    <w:rsid w:val="00436256"/>
    <w:rsid w:val="00436960"/>
    <w:rsid w:val="004373AC"/>
    <w:rsid w:val="0044264E"/>
    <w:rsid w:val="004448BC"/>
    <w:rsid w:val="004453AA"/>
    <w:rsid w:val="0045026E"/>
    <w:rsid w:val="0045046F"/>
    <w:rsid w:val="00450691"/>
    <w:rsid w:val="004532EB"/>
    <w:rsid w:val="00453389"/>
    <w:rsid w:val="00455521"/>
    <w:rsid w:val="00461E34"/>
    <w:rsid w:val="00463E08"/>
    <w:rsid w:val="0046476D"/>
    <w:rsid w:val="00464CF5"/>
    <w:rsid w:val="00467968"/>
    <w:rsid w:val="00470E8A"/>
    <w:rsid w:val="0047138F"/>
    <w:rsid w:val="00471428"/>
    <w:rsid w:val="00471CD6"/>
    <w:rsid w:val="00471DAB"/>
    <w:rsid w:val="004723C8"/>
    <w:rsid w:val="004726C9"/>
    <w:rsid w:val="004763E0"/>
    <w:rsid w:val="00477E0F"/>
    <w:rsid w:val="00480369"/>
    <w:rsid w:val="0048039D"/>
    <w:rsid w:val="004818C2"/>
    <w:rsid w:val="00485187"/>
    <w:rsid w:val="00487625"/>
    <w:rsid w:val="004923A2"/>
    <w:rsid w:val="00493CCA"/>
    <w:rsid w:val="00493F8D"/>
    <w:rsid w:val="00495A8A"/>
    <w:rsid w:val="00497669"/>
    <w:rsid w:val="004A22DE"/>
    <w:rsid w:val="004A6555"/>
    <w:rsid w:val="004A7186"/>
    <w:rsid w:val="004B2075"/>
    <w:rsid w:val="004B3211"/>
    <w:rsid w:val="004B7C6A"/>
    <w:rsid w:val="004C15A2"/>
    <w:rsid w:val="004C1DFF"/>
    <w:rsid w:val="004C2A2F"/>
    <w:rsid w:val="004C3364"/>
    <w:rsid w:val="004C339D"/>
    <w:rsid w:val="004C34CB"/>
    <w:rsid w:val="004C3874"/>
    <w:rsid w:val="004C5AB6"/>
    <w:rsid w:val="004D2BA8"/>
    <w:rsid w:val="004D4001"/>
    <w:rsid w:val="004D758F"/>
    <w:rsid w:val="004D7727"/>
    <w:rsid w:val="004E091A"/>
    <w:rsid w:val="004E112F"/>
    <w:rsid w:val="004E175C"/>
    <w:rsid w:val="004E1902"/>
    <w:rsid w:val="004E3EFA"/>
    <w:rsid w:val="004E3FF9"/>
    <w:rsid w:val="004F4A5D"/>
    <w:rsid w:val="004F56D5"/>
    <w:rsid w:val="004F659E"/>
    <w:rsid w:val="004F6820"/>
    <w:rsid w:val="004F77ED"/>
    <w:rsid w:val="00501BE8"/>
    <w:rsid w:val="00504834"/>
    <w:rsid w:val="0050571F"/>
    <w:rsid w:val="00510400"/>
    <w:rsid w:val="00512343"/>
    <w:rsid w:val="00512637"/>
    <w:rsid w:val="0051362E"/>
    <w:rsid w:val="00523B10"/>
    <w:rsid w:val="00524FE8"/>
    <w:rsid w:val="00526442"/>
    <w:rsid w:val="005273AA"/>
    <w:rsid w:val="00530FDB"/>
    <w:rsid w:val="00531510"/>
    <w:rsid w:val="0053269B"/>
    <w:rsid w:val="00534913"/>
    <w:rsid w:val="00535183"/>
    <w:rsid w:val="005352B3"/>
    <w:rsid w:val="005405CE"/>
    <w:rsid w:val="005405E2"/>
    <w:rsid w:val="0054361C"/>
    <w:rsid w:val="00543FD4"/>
    <w:rsid w:val="00544B27"/>
    <w:rsid w:val="00544F53"/>
    <w:rsid w:val="005467D2"/>
    <w:rsid w:val="00546D29"/>
    <w:rsid w:val="0055112F"/>
    <w:rsid w:val="005513E7"/>
    <w:rsid w:val="0055245C"/>
    <w:rsid w:val="0055264D"/>
    <w:rsid w:val="00552902"/>
    <w:rsid w:val="0055328B"/>
    <w:rsid w:val="00554ABE"/>
    <w:rsid w:val="00557EA8"/>
    <w:rsid w:val="00560C77"/>
    <w:rsid w:val="00565168"/>
    <w:rsid w:val="00565968"/>
    <w:rsid w:val="005660F1"/>
    <w:rsid w:val="00566A33"/>
    <w:rsid w:val="0057139A"/>
    <w:rsid w:val="00572B76"/>
    <w:rsid w:val="00573374"/>
    <w:rsid w:val="00575EC6"/>
    <w:rsid w:val="0057799A"/>
    <w:rsid w:val="00580C01"/>
    <w:rsid w:val="00580F3C"/>
    <w:rsid w:val="005823C1"/>
    <w:rsid w:val="0058362D"/>
    <w:rsid w:val="00585942"/>
    <w:rsid w:val="005870E5"/>
    <w:rsid w:val="005957E8"/>
    <w:rsid w:val="005A0E7F"/>
    <w:rsid w:val="005A0FD2"/>
    <w:rsid w:val="005A4AC6"/>
    <w:rsid w:val="005A617D"/>
    <w:rsid w:val="005A6BDD"/>
    <w:rsid w:val="005B10F7"/>
    <w:rsid w:val="005B1272"/>
    <w:rsid w:val="005B60F1"/>
    <w:rsid w:val="005B7305"/>
    <w:rsid w:val="005B7678"/>
    <w:rsid w:val="005C2413"/>
    <w:rsid w:val="005C37F6"/>
    <w:rsid w:val="005C3857"/>
    <w:rsid w:val="005C3CE1"/>
    <w:rsid w:val="005C422D"/>
    <w:rsid w:val="005C6ECA"/>
    <w:rsid w:val="005C7263"/>
    <w:rsid w:val="005C77CA"/>
    <w:rsid w:val="005C77DC"/>
    <w:rsid w:val="005C7AE0"/>
    <w:rsid w:val="005D0ADB"/>
    <w:rsid w:val="005D0BF2"/>
    <w:rsid w:val="005D1439"/>
    <w:rsid w:val="005D2E42"/>
    <w:rsid w:val="005D40AA"/>
    <w:rsid w:val="005D4EEF"/>
    <w:rsid w:val="005D6D61"/>
    <w:rsid w:val="005D6E13"/>
    <w:rsid w:val="005E02BA"/>
    <w:rsid w:val="005E0589"/>
    <w:rsid w:val="005E10B7"/>
    <w:rsid w:val="005E3F0F"/>
    <w:rsid w:val="005E493C"/>
    <w:rsid w:val="005E5509"/>
    <w:rsid w:val="005E5FED"/>
    <w:rsid w:val="005E62E2"/>
    <w:rsid w:val="005E65D6"/>
    <w:rsid w:val="005E737D"/>
    <w:rsid w:val="005F16F0"/>
    <w:rsid w:val="005F1784"/>
    <w:rsid w:val="005F1BF9"/>
    <w:rsid w:val="005F3CF3"/>
    <w:rsid w:val="005F616A"/>
    <w:rsid w:val="005F7127"/>
    <w:rsid w:val="005F738C"/>
    <w:rsid w:val="006003A0"/>
    <w:rsid w:val="006004A8"/>
    <w:rsid w:val="006007F5"/>
    <w:rsid w:val="00600923"/>
    <w:rsid w:val="00602A00"/>
    <w:rsid w:val="006044F1"/>
    <w:rsid w:val="00604F6D"/>
    <w:rsid w:val="00612534"/>
    <w:rsid w:val="00612C25"/>
    <w:rsid w:val="006140E8"/>
    <w:rsid w:val="006156A3"/>
    <w:rsid w:val="00615A3F"/>
    <w:rsid w:val="00617411"/>
    <w:rsid w:val="006213F8"/>
    <w:rsid w:val="00626AF4"/>
    <w:rsid w:val="00630D9D"/>
    <w:rsid w:val="00631106"/>
    <w:rsid w:val="00633249"/>
    <w:rsid w:val="006366F9"/>
    <w:rsid w:val="006367E2"/>
    <w:rsid w:val="00636D2D"/>
    <w:rsid w:val="00637370"/>
    <w:rsid w:val="00637F4E"/>
    <w:rsid w:val="00641E52"/>
    <w:rsid w:val="006423F0"/>
    <w:rsid w:val="00643634"/>
    <w:rsid w:val="00644EB4"/>
    <w:rsid w:val="00645E88"/>
    <w:rsid w:val="0065161A"/>
    <w:rsid w:val="00653E8A"/>
    <w:rsid w:val="00655CB7"/>
    <w:rsid w:val="006566D7"/>
    <w:rsid w:val="00657158"/>
    <w:rsid w:val="0066022E"/>
    <w:rsid w:val="00661186"/>
    <w:rsid w:val="00661A46"/>
    <w:rsid w:val="00664D4F"/>
    <w:rsid w:val="0067180D"/>
    <w:rsid w:val="00673DA3"/>
    <w:rsid w:val="00674D3A"/>
    <w:rsid w:val="00675206"/>
    <w:rsid w:val="006755E1"/>
    <w:rsid w:val="00675604"/>
    <w:rsid w:val="00675AAD"/>
    <w:rsid w:val="006768A2"/>
    <w:rsid w:val="00680DF2"/>
    <w:rsid w:val="00680E90"/>
    <w:rsid w:val="0068443D"/>
    <w:rsid w:val="00685826"/>
    <w:rsid w:val="00685ABA"/>
    <w:rsid w:val="00685B00"/>
    <w:rsid w:val="00687395"/>
    <w:rsid w:val="006876E0"/>
    <w:rsid w:val="006934BD"/>
    <w:rsid w:val="006957A2"/>
    <w:rsid w:val="00695B4D"/>
    <w:rsid w:val="006970BE"/>
    <w:rsid w:val="006A18F8"/>
    <w:rsid w:val="006A6999"/>
    <w:rsid w:val="006A7316"/>
    <w:rsid w:val="006A7936"/>
    <w:rsid w:val="006B0783"/>
    <w:rsid w:val="006B4146"/>
    <w:rsid w:val="006B56D0"/>
    <w:rsid w:val="006B669C"/>
    <w:rsid w:val="006B773B"/>
    <w:rsid w:val="006C1D58"/>
    <w:rsid w:val="006C40DA"/>
    <w:rsid w:val="006C7A4F"/>
    <w:rsid w:val="006C7B5A"/>
    <w:rsid w:val="006D1385"/>
    <w:rsid w:val="006D215B"/>
    <w:rsid w:val="006D239D"/>
    <w:rsid w:val="006D4C28"/>
    <w:rsid w:val="006D588F"/>
    <w:rsid w:val="006D614F"/>
    <w:rsid w:val="006D6ADE"/>
    <w:rsid w:val="006E1234"/>
    <w:rsid w:val="006E1BA2"/>
    <w:rsid w:val="006E21B9"/>
    <w:rsid w:val="006E31B0"/>
    <w:rsid w:val="006E417B"/>
    <w:rsid w:val="006E59D5"/>
    <w:rsid w:val="006E75A1"/>
    <w:rsid w:val="006F7471"/>
    <w:rsid w:val="007028C8"/>
    <w:rsid w:val="00702EA3"/>
    <w:rsid w:val="0070624B"/>
    <w:rsid w:val="00707B54"/>
    <w:rsid w:val="00707D32"/>
    <w:rsid w:val="00711B7D"/>
    <w:rsid w:val="00712CF4"/>
    <w:rsid w:val="0071382D"/>
    <w:rsid w:val="007142A8"/>
    <w:rsid w:val="007143A7"/>
    <w:rsid w:val="007150F6"/>
    <w:rsid w:val="00715CF1"/>
    <w:rsid w:val="00720E53"/>
    <w:rsid w:val="00722AC8"/>
    <w:rsid w:val="00724EAD"/>
    <w:rsid w:val="00726848"/>
    <w:rsid w:val="007271DA"/>
    <w:rsid w:val="00727F1D"/>
    <w:rsid w:val="00731630"/>
    <w:rsid w:val="00732CCE"/>
    <w:rsid w:val="00732D54"/>
    <w:rsid w:val="0073456C"/>
    <w:rsid w:val="0073566F"/>
    <w:rsid w:val="00735F0C"/>
    <w:rsid w:val="00740C2B"/>
    <w:rsid w:val="00741113"/>
    <w:rsid w:val="0074212E"/>
    <w:rsid w:val="00742DF9"/>
    <w:rsid w:val="00742E26"/>
    <w:rsid w:val="0074356E"/>
    <w:rsid w:val="00743B47"/>
    <w:rsid w:val="00746FED"/>
    <w:rsid w:val="00747405"/>
    <w:rsid w:val="00750F02"/>
    <w:rsid w:val="007558FD"/>
    <w:rsid w:val="007608C7"/>
    <w:rsid w:val="00761204"/>
    <w:rsid w:val="00761F8A"/>
    <w:rsid w:val="00761F8C"/>
    <w:rsid w:val="007621DA"/>
    <w:rsid w:val="00762229"/>
    <w:rsid w:val="00763A32"/>
    <w:rsid w:val="007673F3"/>
    <w:rsid w:val="00767F64"/>
    <w:rsid w:val="0077198E"/>
    <w:rsid w:val="0077265F"/>
    <w:rsid w:val="00772AB7"/>
    <w:rsid w:val="00772EDB"/>
    <w:rsid w:val="007744FF"/>
    <w:rsid w:val="007770A8"/>
    <w:rsid w:val="00783550"/>
    <w:rsid w:val="0078380F"/>
    <w:rsid w:val="00784807"/>
    <w:rsid w:val="007918D8"/>
    <w:rsid w:val="00792DD0"/>
    <w:rsid w:val="00792F24"/>
    <w:rsid w:val="007945D8"/>
    <w:rsid w:val="00795265"/>
    <w:rsid w:val="00795618"/>
    <w:rsid w:val="007A35AB"/>
    <w:rsid w:val="007A3B2C"/>
    <w:rsid w:val="007A493D"/>
    <w:rsid w:val="007A52D3"/>
    <w:rsid w:val="007A62CF"/>
    <w:rsid w:val="007A7E48"/>
    <w:rsid w:val="007B0033"/>
    <w:rsid w:val="007B00D2"/>
    <w:rsid w:val="007B0809"/>
    <w:rsid w:val="007B0B26"/>
    <w:rsid w:val="007B212E"/>
    <w:rsid w:val="007B24EE"/>
    <w:rsid w:val="007B48DF"/>
    <w:rsid w:val="007B53F8"/>
    <w:rsid w:val="007B6E67"/>
    <w:rsid w:val="007C11A4"/>
    <w:rsid w:val="007C1854"/>
    <w:rsid w:val="007C18C3"/>
    <w:rsid w:val="007C3A78"/>
    <w:rsid w:val="007C3F5D"/>
    <w:rsid w:val="007C74BB"/>
    <w:rsid w:val="007D1B4F"/>
    <w:rsid w:val="007D2D66"/>
    <w:rsid w:val="007D430C"/>
    <w:rsid w:val="007D60F3"/>
    <w:rsid w:val="007E0E4D"/>
    <w:rsid w:val="007E4DF2"/>
    <w:rsid w:val="007F12BF"/>
    <w:rsid w:val="007F16B0"/>
    <w:rsid w:val="007F19FB"/>
    <w:rsid w:val="007F22C4"/>
    <w:rsid w:val="007F3CF7"/>
    <w:rsid w:val="007F59A8"/>
    <w:rsid w:val="007F72CB"/>
    <w:rsid w:val="007F7D83"/>
    <w:rsid w:val="008009D9"/>
    <w:rsid w:val="00802A80"/>
    <w:rsid w:val="00803366"/>
    <w:rsid w:val="00803939"/>
    <w:rsid w:val="008041D8"/>
    <w:rsid w:val="00804B19"/>
    <w:rsid w:val="00804DCE"/>
    <w:rsid w:val="0080509D"/>
    <w:rsid w:val="00810984"/>
    <w:rsid w:val="0081497B"/>
    <w:rsid w:val="00816AD6"/>
    <w:rsid w:val="008170C4"/>
    <w:rsid w:val="00820169"/>
    <w:rsid w:val="008219C2"/>
    <w:rsid w:val="0082555F"/>
    <w:rsid w:val="00826D80"/>
    <w:rsid w:val="00831FC5"/>
    <w:rsid w:val="00831FEE"/>
    <w:rsid w:val="00832522"/>
    <w:rsid w:val="00835A24"/>
    <w:rsid w:val="008374A9"/>
    <w:rsid w:val="00841D4D"/>
    <w:rsid w:val="00842C70"/>
    <w:rsid w:val="00843877"/>
    <w:rsid w:val="0085091D"/>
    <w:rsid w:val="008521CB"/>
    <w:rsid w:val="00854BB0"/>
    <w:rsid w:val="00857B85"/>
    <w:rsid w:val="00861281"/>
    <w:rsid w:val="00862AB1"/>
    <w:rsid w:val="008638BD"/>
    <w:rsid w:val="00865F08"/>
    <w:rsid w:val="00866865"/>
    <w:rsid w:val="00867FB8"/>
    <w:rsid w:val="00871DCB"/>
    <w:rsid w:val="00873917"/>
    <w:rsid w:val="00875EFC"/>
    <w:rsid w:val="00876C4D"/>
    <w:rsid w:val="008807E0"/>
    <w:rsid w:val="008826BE"/>
    <w:rsid w:val="0088277B"/>
    <w:rsid w:val="008831A4"/>
    <w:rsid w:val="00883965"/>
    <w:rsid w:val="008839E6"/>
    <w:rsid w:val="0088489D"/>
    <w:rsid w:val="00885B2F"/>
    <w:rsid w:val="0089324F"/>
    <w:rsid w:val="0089388D"/>
    <w:rsid w:val="00897B9C"/>
    <w:rsid w:val="008A111D"/>
    <w:rsid w:val="008A2407"/>
    <w:rsid w:val="008A2E41"/>
    <w:rsid w:val="008A3012"/>
    <w:rsid w:val="008A4554"/>
    <w:rsid w:val="008A59F5"/>
    <w:rsid w:val="008A6C51"/>
    <w:rsid w:val="008B076C"/>
    <w:rsid w:val="008B395B"/>
    <w:rsid w:val="008B3C36"/>
    <w:rsid w:val="008B47EA"/>
    <w:rsid w:val="008B4866"/>
    <w:rsid w:val="008B5714"/>
    <w:rsid w:val="008B7F21"/>
    <w:rsid w:val="008C16DF"/>
    <w:rsid w:val="008C36ED"/>
    <w:rsid w:val="008C37DB"/>
    <w:rsid w:val="008C3A8E"/>
    <w:rsid w:val="008C62CA"/>
    <w:rsid w:val="008C6AC4"/>
    <w:rsid w:val="008C6B20"/>
    <w:rsid w:val="008D2B1D"/>
    <w:rsid w:val="008D43C3"/>
    <w:rsid w:val="008D5F0C"/>
    <w:rsid w:val="008D6B9E"/>
    <w:rsid w:val="008E085C"/>
    <w:rsid w:val="008E285B"/>
    <w:rsid w:val="008E2B0F"/>
    <w:rsid w:val="008E5A95"/>
    <w:rsid w:val="008E6454"/>
    <w:rsid w:val="008F00C0"/>
    <w:rsid w:val="008F1C5C"/>
    <w:rsid w:val="008F5849"/>
    <w:rsid w:val="008F60C2"/>
    <w:rsid w:val="008F7A76"/>
    <w:rsid w:val="009001E0"/>
    <w:rsid w:val="00900D6D"/>
    <w:rsid w:val="00903778"/>
    <w:rsid w:val="009050D6"/>
    <w:rsid w:val="009071B8"/>
    <w:rsid w:val="00907CFC"/>
    <w:rsid w:val="00911D9E"/>
    <w:rsid w:val="00911F13"/>
    <w:rsid w:val="00912906"/>
    <w:rsid w:val="00914C05"/>
    <w:rsid w:val="00916EA9"/>
    <w:rsid w:val="00917B34"/>
    <w:rsid w:val="00920160"/>
    <w:rsid w:val="0092173A"/>
    <w:rsid w:val="00924C60"/>
    <w:rsid w:val="0092507B"/>
    <w:rsid w:val="00926680"/>
    <w:rsid w:val="00931823"/>
    <w:rsid w:val="00933825"/>
    <w:rsid w:val="00933B5F"/>
    <w:rsid w:val="00934540"/>
    <w:rsid w:val="00937424"/>
    <w:rsid w:val="00937E1F"/>
    <w:rsid w:val="00941E04"/>
    <w:rsid w:val="00943A62"/>
    <w:rsid w:val="009451A5"/>
    <w:rsid w:val="00947A4B"/>
    <w:rsid w:val="00951237"/>
    <w:rsid w:val="00951B73"/>
    <w:rsid w:val="009525E0"/>
    <w:rsid w:val="00953C9D"/>
    <w:rsid w:val="009548B5"/>
    <w:rsid w:val="0095498F"/>
    <w:rsid w:val="00955CDD"/>
    <w:rsid w:val="009620C9"/>
    <w:rsid w:val="009639EE"/>
    <w:rsid w:val="0097080F"/>
    <w:rsid w:val="009754E5"/>
    <w:rsid w:val="009754EC"/>
    <w:rsid w:val="0097611B"/>
    <w:rsid w:val="00976DBA"/>
    <w:rsid w:val="009771E0"/>
    <w:rsid w:val="009812E9"/>
    <w:rsid w:val="00983948"/>
    <w:rsid w:val="009843AC"/>
    <w:rsid w:val="00985234"/>
    <w:rsid w:val="009854B5"/>
    <w:rsid w:val="00990334"/>
    <w:rsid w:val="00991C28"/>
    <w:rsid w:val="009921E5"/>
    <w:rsid w:val="00993E44"/>
    <w:rsid w:val="00994067"/>
    <w:rsid w:val="009953EE"/>
    <w:rsid w:val="00996416"/>
    <w:rsid w:val="00996EFF"/>
    <w:rsid w:val="009A0304"/>
    <w:rsid w:val="009A168C"/>
    <w:rsid w:val="009A18AB"/>
    <w:rsid w:val="009A31D5"/>
    <w:rsid w:val="009A58CE"/>
    <w:rsid w:val="009A5B0F"/>
    <w:rsid w:val="009A66B8"/>
    <w:rsid w:val="009B06D9"/>
    <w:rsid w:val="009B2592"/>
    <w:rsid w:val="009B35C3"/>
    <w:rsid w:val="009B50F9"/>
    <w:rsid w:val="009B6A0F"/>
    <w:rsid w:val="009B7D15"/>
    <w:rsid w:val="009C4951"/>
    <w:rsid w:val="009C4CC7"/>
    <w:rsid w:val="009C4E23"/>
    <w:rsid w:val="009C7686"/>
    <w:rsid w:val="009D1F46"/>
    <w:rsid w:val="009D262B"/>
    <w:rsid w:val="009D58EB"/>
    <w:rsid w:val="009D75E5"/>
    <w:rsid w:val="009E0FB6"/>
    <w:rsid w:val="009E1F64"/>
    <w:rsid w:val="009E2C71"/>
    <w:rsid w:val="009E39E4"/>
    <w:rsid w:val="009E6413"/>
    <w:rsid w:val="009E763B"/>
    <w:rsid w:val="009F0411"/>
    <w:rsid w:val="009F628F"/>
    <w:rsid w:val="009F71C2"/>
    <w:rsid w:val="00A01253"/>
    <w:rsid w:val="00A037F2"/>
    <w:rsid w:val="00A03965"/>
    <w:rsid w:val="00A0473C"/>
    <w:rsid w:val="00A04824"/>
    <w:rsid w:val="00A05591"/>
    <w:rsid w:val="00A05FF9"/>
    <w:rsid w:val="00A07985"/>
    <w:rsid w:val="00A13A4B"/>
    <w:rsid w:val="00A14620"/>
    <w:rsid w:val="00A153F9"/>
    <w:rsid w:val="00A210E7"/>
    <w:rsid w:val="00A22E3C"/>
    <w:rsid w:val="00A26EBA"/>
    <w:rsid w:val="00A27692"/>
    <w:rsid w:val="00A30B98"/>
    <w:rsid w:val="00A32BB3"/>
    <w:rsid w:val="00A34661"/>
    <w:rsid w:val="00A35EEE"/>
    <w:rsid w:val="00A3647C"/>
    <w:rsid w:val="00A366D0"/>
    <w:rsid w:val="00A36A6B"/>
    <w:rsid w:val="00A40A4B"/>
    <w:rsid w:val="00A41B01"/>
    <w:rsid w:val="00A41B1F"/>
    <w:rsid w:val="00A42156"/>
    <w:rsid w:val="00A42847"/>
    <w:rsid w:val="00A42DEF"/>
    <w:rsid w:val="00A462B6"/>
    <w:rsid w:val="00A50B2E"/>
    <w:rsid w:val="00A511B6"/>
    <w:rsid w:val="00A54987"/>
    <w:rsid w:val="00A55B3A"/>
    <w:rsid w:val="00A55E77"/>
    <w:rsid w:val="00A55EAE"/>
    <w:rsid w:val="00A61A3F"/>
    <w:rsid w:val="00A62BFB"/>
    <w:rsid w:val="00A63A97"/>
    <w:rsid w:val="00A65951"/>
    <w:rsid w:val="00A67350"/>
    <w:rsid w:val="00A67560"/>
    <w:rsid w:val="00A70AB8"/>
    <w:rsid w:val="00A71220"/>
    <w:rsid w:val="00A71350"/>
    <w:rsid w:val="00A713DC"/>
    <w:rsid w:val="00A73A4B"/>
    <w:rsid w:val="00A73FA5"/>
    <w:rsid w:val="00A75C33"/>
    <w:rsid w:val="00A77077"/>
    <w:rsid w:val="00A77210"/>
    <w:rsid w:val="00A806F9"/>
    <w:rsid w:val="00A81B5C"/>
    <w:rsid w:val="00A835BB"/>
    <w:rsid w:val="00A83DDA"/>
    <w:rsid w:val="00A84CB7"/>
    <w:rsid w:val="00A850A8"/>
    <w:rsid w:val="00A93DE1"/>
    <w:rsid w:val="00A94645"/>
    <w:rsid w:val="00A94FB1"/>
    <w:rsid w:val="00A954D7"/>
    <w:rsid w:val="00AA0272"/>
    <w:rsid w:val="00AA34CC"/>
    <w:rsid w:val="00AA498A"/>
    <w:rsid w:val="00AA600F"/>
    <w:rsid w:val="00AA7A0C"/>
    <w:rsid w:val="00AB05F3"/>
    <w:rsid w:val="00AB7015"/>
    <w:rsid w:val="00AC3A51"/>
    <w:rsid w:val="00AC44A5"/>
    <w:rsid w:val="00AC5EB7"/>
    <w:rsid w:val="00AD0192"/>
    <w:rsid w:val="00AD1D8A"/>
    <w:rsid w:val="00AD2BFA"/>
    <w:rsid w:val="00AD4160"/>
    <w:rsid w:val="00AD6524"/>
    <w:rsid w:val="00AD739B"/>
    <w:rsid w:val="00AE0536"/>
    <w:rsid w:val="00AE09A5"/>
    <w:rsid w:val="00AE1508"/>
    <w:rsid w:val="00AE22F7"/>
    <w:rsid w:val="00AE4220"/>
    <w:rsid w:val="00AE4329"/>
    <w:rsid w:val="00AE466E"/>
    <w:rsid w:val="00AE532D"/>
    <w:rsid w:val="00AE5891"/>
    <w:rsid w:val="00AE67FD"/>
    <w:rsid w:val="00AE6979"/>
    <w:rsid w:val="00AE6CD0"/>
    <w:rsid w:val="00AF076B"/>
    <w:rsid w:val="00AF08E3"/>
    <w:rsid w:val="00AF0E93"/>
    <w:rsid w:val="00AF2D61"/>
    <w:rsid w:val="00AF3E77"/>
    <w:rsid w:val="00AF422D"/>
    <w:rsid w:val="00AF5A25"/>
    <w:rsid w:val="00AF75C0"/>
    <w:rsid w:val="00B00145"/>
    <w:rsid w:val="00B022D5"/>
    <w:rsid w:val="00B02326"/>
    <w:rsid w:val="00B02385"/>
    <w:rsid w:val="00B03F2A"/>
    <w:rsid w:val="00B04AFA"/>
    <w:rsid w:val="00B06F83"/>
    <w:rsid w:val="00B1081D"/>
    <w:rsid w:val="00B10B70"/>
    <w:rsid w:val="00B1152B"/>
    <w:rsid w:val="00B12100"/>
    <w:rsid w:val="00B15467"/>
    <w:rsid w:val="00B15FFF"/>
    <w:rsid w:val="00B16023"/>
    <w:rsid w:val="00B176B4"/>
    <w:rsid w:val="00B17C28"/>
    <w:rsid w:val="00B20603"/>
    <w:rsid w:val="00B22513"/>
    <w:rsid w:val="00B23417"/>
    <w:rsid w:val="00B2775A"/>
    <w:rsid w:val="00B3119E"/>
    <w:rsid w:val="00B311B9"/>
    <w:rsid w:val="00B330D6"/>
    <w:rsid w:val="00B34C10"/>
    <w:rsid w:val="00B34CCA"/>
    <w:rsid w:val="00B37BA3"/>
    <w:rsid w:val="00B433ED"/>
    <w:rsid w:val="00B453D8"/>
    <w:rsid w:val="00B52C5C"/>
    <w:rsid w:val="00B55F04"/>
    <w:rsid w:val="00B56930"/>
    <w:rsid w:val="00B57079"/>
    <w:rsid w:val="00B61C7A"/>
    <w:rsid w:val="00B64837"/>
    <w:rsid w:val="00B654D7"/>
    <w:rsid w:val="00B723E8"/>
    <w:rsid w:val="00B7478E"/>
    <w:rsid w:val="00B80353"/>
    <w:rsid w:val="00B82E4E"/>
    <w:rsid w:val="00B8378C"/>
    <w:rsid w:val="00B84AE6"/>
    <w:rsid w:val="00B86AFB"/>
    <w:rsid w:val="00B8742F"/>
    <w:rsid w:val="00B91117"/>
    <w:rsid w:val="00B94576"/>
    <w:rsid w:val="00B953E5"/>
    <w:rsid w:val="00B96B65"/>
    <w:rsid w:val="00BA25E0"/>
    <w:rsid w:val="00BA2D4A"/>
    <w:rsid w:val="00BA2F13"/>
    <w:rsid w:val="00BA5180"/>
    <w:rsid w:val="00BA7E21"/>
    <w:rsid w:val="00BB0567"/>
    <w:rsid w:val="00BB0B00"/>
    <w:rsid w:val="00BB1D8A"/>
    <w:rsid w:val="00BB224F"/>
    <w:rsid w:val="00BB771E"/>
    <w:rsid w:val="00BB77DF"/>
    <w:rsid w:val="00BC0462"/>
    <w:rsid w:val="00BC0C95"/>
    <w:rsid w:val="00BC6E36"/>
    <w:rsid w:val="00BD3296"/>
    <w:rsid w:val="00BD393E"/>
    <w:rsid w:val="00BD6C64"/>
    <w:rsid w:val="00BE1A58"/>
    <w:rsid w:val="00BE21D2"/>
    <w:rsid w:val="00BE31AC"/>
    <w:rsid w:val="00BE4090"/>
    <w:rsid w:val="00BE4586"/>
    <w:rsid w:val="00BE46C4"/>
    <w:rsid w:val="00BE46C9"/>
    <w:rsid w:val="00BE47FA"/>
    <w:rsid w:val="00BE5E39"/>
    <w:rsid w:val="00BE733A"/>
    <w:rsid w:val="00BE7510"/>
    <w:rsid w:val="00BF311A"/>
    <w:rsid w:val="00BF506A"/>
    <w:rsid w:val="00BF5563"/>
    <w:rsid w:val="00BF58B0"/>
    <w:rsid w:val="00BF5E87"/>
    <w:rsid w:val="00BF727C"/>
    <w:rsid w:val="00BF7ACC"/>
    <w:rsid w:val="00C017E3"/>
    <w:rsid w:val="00C02DE5"/>
    <w:rsid w:val="00C02F2B"/>
    <w:rsid w:val="00C03E42"/>
    <w:rsid w:val="00C10A98"/>
    <w:rsid w:val="00C12BBC"/>
    <w:rsid w:val="00C1306E"/>
    <w:rsid w:val="00C2268B"/>
    <w:rsid w:val="00C22A33"/>
    <w:rsid w:val="00C23879"/>
    <w:rsid w:val="00C33CF6"/>
    <w:rsid w:val="00C34F0C"/>
    <w:rsid w:val="00C35552"/>
    <w:rsid w:val="00C36A8E"/>
    <w:rsid w:val="00C4251F"/>
    <w:rsid w:val="00C43A19"/>
    <w:rsid w:val="00C43D7C"/>
    <w:rsid w:val="00C47D72"/>
    <w:rsid w:val="00C53E85"/>
    <w:rsid w:val="00C54925"/>
    <w:rsid w:val="00C55C81"/>
    <w:rsid w:val="00C5728B"/>
    <w:rsid w:val="00C60B14"/>
    <w:rsid w:val="00C62976"/>
    <w:rsid w:val="00C64223"/>
    <w:rsid w:val="00C657F2"/>
    <w:rsid w:val="00C67B0F"/>
    <w:rsid w:val="00C71336"/>
    <w:rsid w:val="00C75FED"/>
    <w:rsid w:val="00C77305"/>
    <w:rsid w:val="00C805E8"/>
    <w:rsid w:val="00C808B9"/>
    <w:rsid w:val="00C80D42"/>
    <w:rsid w:val="00C81CC0"/>
    <w:rsid w:val="00C82F6D"/>
    <w:rsid w:val="00C83A27"/>
    <w:rsid w:val="00C87E13"/>
    <w:rsid w:val="00C93001"/>
    <w:rsid w:val="00C9304A"/>
    <w:rsid w:val="00C930CD"/>
    <w:rsid w:val="00C96252"/>
    <w:rsid w:val="00C96B65"/>
    <w:rsid w:val="00C972AE"/>
    <w:rsid w:val="00CA1CC7"/>
    <w:rsid w:val="00CA2D9B"/>
    <w:rsid w:val="00CA411C"/>
    <w:rsid w:val="00CA50E2"/>
    <w:rsid w:val="00CB05A0"/>
    <w:rsid w:val="00CB3000"/>
    <w:rsid w:val="00CB490C"/>
    <w:rsid w:val="00CB52C3"/>
    <w:rsid w:val="00CB7354"/>
    <w:rsid w:val="00CC1105"/>
    <w:rsid w:val="00CC3E8A"/>
    <w:rsid w:val="00CC4A67"/>
    <w:rsid w:val="00CC4EFA"/>
    <w:rsid w:val="00CC5EC2"/>
    <w:rsid w:val="00CC6259"/>
    <w:rsid w:val="00CC6BD9"/>
    <w:rsid w:val="00CC720E"/>
    <w:rsid w:val="00CC75BF"/>
    <w:rsid w:val="00CD025A"/>
    <w:rsid w:val="00CD1CD0"/>
    <w:rsid w:val="00CD3B24"/>
    <w:rsid w:val="00CD4070"/>
    <w:rsid w:val="00CD5E6F"/>
    <w:rsid w:val="00CD7528"/>
    <w:rsid w:val="00CE0C7C"/>
    <w:rsid w:val="00CE10B0"/>
    <w:rsid w:val="00CE2D17"/>
    <w:rsid w:val="00CE38EE"/>
    <w:rsid w:val="00CE46C8"/>
    <w:rsid w:val="00CE520B"/>
    <w:rsid w:val="00CE595A"/>
    <w:rsid w:val="00CE6767"/>
    <w:rsid w:val="00CE75B5"/>
    <w:rsid w:val="00CF0166"/>
    <w:rsid w:val="00CF1B56"/>
    <w:rsid w:val="00CF2971"/>
    <w:rsid w:val="00CF2D23"/>
    <w:rsid w:val="00CF3911"/>
    <w:rsid w:val="00D01426"/>
    <w:rsid w:val="00D01C37"/>
    <w:rsid w:val="00D027ED"/>
    <w:rsid w:val="00D0368C"/>
    <w:rsid w:val="00D044D7"/>
    <w:rsid w:val="00D062DF"/>
    <w:rsid w:val="00D06567"/>
    <w:rsid w:val="00D0726E"/>
    <w:rsid w:val="00D073B4"/>
    <w:rsid w:val="00D12627"/>
    <w:rsid w:val="00D134DC"/>
    <w:rsid w:val="00D137CB"/>
    <w:rsid w:val="00D1435B"/>
    <w:rsid w:val="00D1489B"/>
    <w:rsid w:val="00D14A35"/>
    <w:rsid w:val="00D16F7B"/>
    <w:rsid w:val="00D17678"/>
    <w:rsid w:val="00D204D4"/>
    <w:rsid w:val="00D274F9"/>
    <w:rsid w:val="00D33886"/>
    <w:rsid w:val="00D33A9A"/>
    <w:rsid w:val="00D34DE5"/>
    <w:rsid w:val="00D3550F"/>
    <w:rsid w:val="00D40C4C"/>
    <w:rsid w:val="00D40D3E"/>
    <w:rsid w:val="00D40F8A"/>
    <w:rsid w:val="00D42415"/>
    <w:rsid w:val="00D45AC8"/>
    <w:rsid w:val="00D46E6F"/>
    <w:rsid w:val="00D47672"/>
    <w:rsid w:val="00D507E2"/>
    <w:rsid w:val="00D55AE5"/>
    <w:rsid w:val="00D561D1"/>
    <w:rsid w:val="00D603A3"/>
    <w:rsid w:val="00D60AE5"/>
    <w:rsid w:val="00D610DF"/>
    <w:rsid w:val="00D62472"/>
    <w:rsid w:val="00D62C4C"/>
    <w:rsid w:val="00D63138"/>
    <w:rsid w:val="00D66AF0"/>
    <w:rsid w:val="00D678EC"/>
    <w:rsid w:val="00D701E6"/>
    <w:rsid w:val="00D71601"/>
    <w:rsid w:val="00D72517"/>
    <w:rsid w:val="00D74955"/>
    <w:rsid w:val="00D753B6"/>
    <w:rsid w:val="00D763F3"/>
    <w:rsid w:val="00D819C5"/>
    <w:rsid w:val="00D81C03"/>
    <w:rsid w:val="00D83145"/>
    <w:rsid w:val="00D831A1"/>
    <w:rsid w:val="00D87A74"/>
    <w:rsid w:val="00D90EA9"/>
    <w:rsid w:val="00D91DA7"/>
    <w:rsid w:val="00D921AC"/>
    <w:rsid w:val="00D9524F"/>
    <w:rsid w:val="00D95B46"/>
    <w:rsid w:val="00D96486"/>
    <w:rsid w:val="00D9687B"/>
    <w:rsid w:val="00D96CFE"/>
    <w:rsid w:val="00DA0B11"/>
    <w:rsid w:val="00DA12EB"/>
    <w:rsid w:val="00DA277F"/>
    <w:rsid w:val="00DA5A39"/>
    <w:rsid w:val="00DA5BCE"/>
    <w:rsid w:val="00DA73BC"/>
    <w:rsid w:val="00DB0269"/>
    <w:rsid w:val="00DB0C18"/>
    <w:rsid w:val="00DB1C49"/>
    <w:rsid w:val="00DB7EDC"/>
    <w:rsid w:val="00DC1389"/>
    <w:rsid w:val="00DC2D74"/>
    <w:rsid w:val="00DC5579"/>
    <w:rsid w:val="00DC5E42"/>
    <w:rsid w:val="00DD1D25"/>
    <w:rsid w:val="00DD4240"/>
    <w:rsid w:val="00DD7E62"/>
    <w:rsid w:val="00DE03AD"/>
    <w:rsid w:val="00DE0AE7"/>
    <w:rsid w:val="00DE42E4"/>
    <w:rsid w:val="00DE4BBE"/>
    <w:rsid w:val="00DE5C23"/>
    <w:rsid w:val="00DF0B87"/>
    <w:rsid w:val="00DF0C86"/>
    <w:rsid w:val="00DF1276"/>
    <w:rsid w:val="00DF17B4"/>
    <w:rsid w:val="00DF2EE9"/>
    <w:rsid w:val="00E005B1"/>
    <w:rsid w:val="00E0166B"/>
    <w:rsid w:val="00E02199"/>
    <w:rsid w:val="00E0324A"/>
    <w:rsid w:val="00E035D1"/>
    <w:rsid w:val="00E048DB"/>
    <w:rsid w:val="00E05631"/>
    <w:rsid w:val="00E06CB5"/>
    <w:rsid w:val="00E06DD8"/>
    <w:rsid w:val="00E070BA"/>
    <w:rsid w:val="00E10B18"/>
    <w:rsid w:val="00E11564"/>
    <w:rsid w:val="00E1211D"/>
    <w:rsid w:val="00E1295A"/>
    <w:rsid w:val="00E14E21"/>
    <w:rsid w:val="00E16243"/>
    <w:rsid w:val="00E210D0"/>
    <w:rsid w:val="00E243F2"/>
    <w:rsid w:val="00E24416"/>
    <w:rsid w:val="00E24AD5"/>
    <w:rsid w:val="00E2588C"/>
    <w:rsid w:val="00E260B6"/>
    <w:rsid w:val="00E264C6"/>
    <w:rsid w:val="00E2747E"/>
    <w:rsid w:val="00E30790"/>
    <w:rsid w:val="00E3093C"/>
    <w:rsid w:val="00E30B54"/>
    <w:rsid w:val="00E3315A"/>
    <w:rsid w:val="00E35267"/>
    <w:rsid w:val="00E35313"/>
    <w:rsid w:val="00E35C10"/>
    <w:rsid w:val="00E35EBC"/>
    <w:rsid w:val="00E401F8"/>
    <w:rsid w:val="00E40F06"/>
    <w:rsid w:val="00E42BC7"/>
    <w:rsid w:val="00E43A46"/>
    <w:rsid w:val="00E47D15"/>
    <w:rsid w:val="00E51125"/>
    <w:rsid w:val="00E51256"/>
    <w:rsid w:val="00E51F0E"/>
    <w:rsid w:val="00E53C83"/>
    <w:rsid w:val="00E55DDE"/>
    <w:rsid w:val="00E56697"/>
    <w:rsid w:val="00E60DDC"/>
    <w:rsid w:val="00E61147"/>
    <w:rsid w:val="00E63A2D"/>
    <w:rsid w:val="00E6617B"/>
    <w:rsid w:val="00E733C6"/>
    <w:rsid w:val="00E754A7"/>
    <w:rsid w:val="00E763F1"/>
    <w:rsid w:val="00E76BC8"/>
    <w:rsid w:val="00E76D90"/>
    <w:rsid w:val="00E805A3"/>
    <w:rsid w:val="00E81923"/>
    <w:rsid w:val="00E81D58"/>
    <w:rsid w:val="00E81FC4"/>
    <w:rsid w:val="00E84512"/>
    <w:rsid w:val="00E90CC5"/>
    <w:rsid w:val="00E91B57"/>
    <w:rsid w:val="00E92533"/>
    <w:rsid w:val="00E94D7D"/>
    <w:rsid w:val="00E960FE"/>
    <w:rsid w:val="00E97CF3"/>
    <w:rsid w:val="00EA0F43"/>
    <w:rsid w:val="00EA10C7"/>
    <w:rsid w:val="00EA11EE"/>
    <w:rsid w:val="00EB0A33"/>
    <w:rsid w:val="00EB0BCB"/>
    <w:rsid w:val="00EB1EA6"/>
    <w:rsid w:val="00EB349D"/>
    <w:rsid w:val="00EB3DBC"/>
    <w:rsid w:val="00EC0FFB"/>
    <w:rsid w:val="00EC2F14"/>
    <w:rsid w:val="00EC3BDE"/>
    <w:rsid w:val="00EC3DDF"/>
    <w:rsid w:val="00EC47AC"/>
    <w:rsid w:val="00EC5F02"/>
    <w:rsid w:val="00EC685F"/>
    <w:rsid w:val="00ED14DD"/>
    <w:rsid w:val="00ED223B"/>
    <w:rsid w:val="00ED400C"/>
    <w:rsid w:val="00ED520E"/>
    <w:rsid w:val="00ED6270"/>
    <w:rsid w:val="00EE7AFF"/>
    <w:rsid w:val="00EF144C"/>
    <w:rsid w:val="00EF2A28"/>
    <w:rsid w:val="00EF374B"/>
    <w:rsid w:val="00EF432B"/>
    <w:rsid w:val="00EF78C2"/>
    <w:rsid w:val="00F029D3"/>
    <w:rsid w:val="00F02ACF"/>
    <w:rsid w:val="00F03245"/>
    <w:rsid w:val="00F033F7"/>
    <w:rsid w:val="00F03DBE"/>
    <w:rsid w:val="00F03ED2"/>
    <w:rsid w:val="00F05DC4"/>
    <w:rsid w:val="00F05ED0"/>
    <w:rsid w:val="00F06500"/>
    <w:rsid w:val="00F0695A"/>
    <w:rsid w:val="00F0695E"/>
    <w:rsid w:val="00F07851"/>
    <w:rsid w:val="00F124B6"/>
    <w:rsid w:val="00F14CC2"/>
    <w:rsid w:val="00F1779A"/>
    <w:rsid w:val="00F17B44"/>
    <w:rsid w:val="00F20E37"/>
    <w:rsid w:val="00F233CB"/>
    <w:rsid w:val="00F2343B"/>
    <w:rsid w:val="00F26B32"/>
    <w:rsid w:val="00F26EF6"/>
    <w:rsid w:val="00F30445"/>
    <w:rsid w:val="00F308C8"/>
    <w:rsid w:val="00F31BB8"/>
    <w:rsid w:val="00F3279B"/>
    <w:rsid w:val="00F32F5A"/>
    <w:rsid w:val="00F344F8"/>
    <w:rsid w:val="00F357AF"/>
    <w:rsid w:val="00F4235C"/>
    <w:rsid w:val="00F42A60"/>
    <w:rsid w:val="00F4366A"/>
    <w:rsid w:val="00F4679D"/>
    <w:rsid w:val="00F46D72"/>
    <w:rsid w:val="00F471F6"/>
    <w:rsid w:val="00F51071"/>
    <w:rsid w:val="00F542C6"/>
    <w:rsid w:val="00F54D1F"/>
    <w:rsid w:val="00F552F4"/>
    <w:rsid w:val="00F5636F"/>
    <w:rsid w:val="00F61375"/>
    <w:rsid w:val="00F6497D"/>
    <w:rsid w:val="00F67160"/>
    <w:rsid w:val="00F67200"/>
    <w:rsid w:val="00F7282F"/>
    <w:rsid w:val="00F75117"/>
    <w:rsid w:val="00F765A8"/>
    <w:rsid w:val="00F76882"/>
    <w:rsid w:val="00F776D8"/>
    <w:rsid w:val="00F77B09"/>
    <w:rsid w:val="00F80ACD"/>
    <w:rsid w:val="00F80D25"/>
    <w:rsid w:val="00F81FC5"/>
    <w:rsid w:val="00F830D3"/>
    <w:rsid w:val="00F8462D"/>
    <w:rsid w:val="00F84D07"/>
    <w:rsid w:val="00F85D77"/>
    <w:rsid w:val="00F9091B"/>
    <w:rsid w:val="00F93F4A"/>
    <w:rsid w:val="00F94030"/>
    <w:rsid w:val="00F94F6D"/>
    <w:rsid w:val="00F97682"/>
    <w:rsid w:val="00F97B49"/>
    <w:rsid w:val="00F97CE5"/>
    <w:rsid w:val="00FA0776"/>
    <w:rsid w:val="00FA2E68"/>
    <w:rsid w:val="00FA36FC"/>
    <w:rsid w:val="00FA3BF5"/>
    <w:rsid w:val="00FA48AC"/>
    <w:rsid w:val="00FA540E"/>
    <w:rsid w:val="00FA585F"/>
    <w:rsid w:val="00FA6DAC"/>
    <w:rsid w:val="00FA7F48"/>
    <w:rsid w:val="00FB1A7F"/>
    <w:rsid w:val="00FB3318"/>
    <w:rsid w:val="00FB4A95"/>
    <w:rsid w:val="00FB5489"/>
    <w:rsid w:val="00FB7B2A"/>
    <w:rsid w:val="00FC1339"/>
    <w:rsid w:val="00FC174A"/>
    <w:rsid w:val="00FC2E52"/>
    <w:rsid w:val="00FC491A"/>
    <w:rsid w:val="00FC52EC"/>
    <w:rsid w:val="00FC56DC"/>
    <w:rsid w:val="00FC6A49"/>
    <w:rsid w:val="00FD0463"/>
    <w:rsid w:val="00FD0747"/>
    <w:rsid w:val="00FD49A5"/>
    <w:rsid w:val="00FD6681"/>
    <w:rsid w:val="00FD6E79"/>
    <w:rsid w:val="00FE0C2A"/>
    <w:rsid w:val="00FE1837"/>
    <w:rsid w:val="00FE4026"/>
    <w:rsid w:val="00FE7211"/>
    <w:rsid w:val="00FE787E"/>
    <w:rsid w:val="00FF005E"/>
    <w:rsid w:val="00FF0A85"/>
    <w:rsid w:val="00FF1423"/>
    <w:rsid w:val="00FF200B"/>
    <w:rsid w:val="00FF227F"/>
    <w:rsid w:val="00FF2ED3"/>
    <w:rsid w:val="00FF3AA6"/>
    <w:rsid w:val="00FF49B6"/>
    <w:rsid w:val="00FF4F3F"/>
    <w:rsid w:val="00FF657E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f8f8,white"/>
    </o:shapedefaults>
    <o:shapelayout v:ext="edit">
      <o:idmap v:ext="edit" data="2"/>
    </o:shapelayout>
  </w:shapeDefaults>
  <w:decimalSymbol w:val="."/>
  <w:listSeparator w:val=","/>
  <w14:docId w14:val="515AE127"/>
  <w15:chartTrackingRefBased/>
  <w15:docId w15:val="{4BCCD3DD-5EA7-4AF0-BE91-7878E570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7BE1"/>
    <w:pPr>
      <w:bidi/>
    </w:pPr>
    <w:rPr>
      <w:sz w:val="24"/>
      <w:szCs w:val="24"/>
    </w:rPr>
  </w:style>
  <w:style w:type="paragraph" w:styleId="Heading1">
    <w:name w:val="heading 1"/>
    <w:basedOn w:val="BodyText"/>
    <w:next w:val="BodyText"/>
    <w:link w:val="Heading1Char"/>
    <w:autoRedefine/>
    <w:qFormat/>
    <w:rsid w:val="0038047D"/>
    <w:pPr>
      <w:keepNext/>
      <w:numPr>
        <w:numId w:val="12"/>
      </w:numPr>
      <w:spacing w:before="100" w:beforeAutospacing="1" w:after="100" w:afterAutospacing="1" w:line="240" w:lineRule="auto"/>
      <w:jc w:val="lowKashida"/>
      <w:outlineLvl w:val="0"/>
    </w:pPr>
    <w:rPr>
      <w:rFonts w:cs="B Nazanin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autoRedefine/>
    <w:qFormat/>
    <w:rsid w:val="00190546"/>
    <w:pPr>
      <w:numPr>
        <w:ilvl w:val="1"/>
      </w:numPr>
      <w:tabs>
        <w:tab w:val="right" w:pos="1016"/>
      </w:tabs>
      <w:spacing w:before="200" w:beforeAutospacing="0"/>
      <w:outlineLvl w:val="1"/>
    </w:pPr>
    <w:rPr>
      <w:sz w:val="28"/>
      <w:szCs w:val="28"/>
    </w:rPr>
  </w:style>
  <w:style w:type="paragraph" w:styleId="Heading3">
    <w:name w:val="heading 3"/>
    <w:basedOn w:val="Heading1"/>
    <w:next w:val="BodyText3"/>
    <w:link w:val="Heading3Char"/>
    <w:autoRedefine/>
    <w:qFormat/>
    <w:rsid w:val="00BE31AC"/>
    <w:pPr>
      <w:numPr>
        <w:ilvl w:val="2"/>
        <w:numId w:val="13"/>
      </w:numPr>
      <w:tabs>
        <w:tab w:val="left" w:pos="1286"/>
        <w:tab w:val="right" w:pos="1988"/>
      </w:tabs>
      <w:outlineLvl w:val="2"/>
    </w:pPr>
    <w:rPr>
      <w:sz w:val="24"/>
      <w:szCs w:val="24"/>
    </w:rPr>
  </w:style>
  <w:style w:type="paragraph" w:styleId="Heading4">
    <w:name w:val="heading 4"/>
    <w:basedOn w:val="Heading1"/>
    <w:next w:val="BodyText4"/>
    <w:link w:val="Heading4Char"/>
    <w:autoRedefine/>
    <w:qFormat/>
    <w:rsid w:val="00AE6979"/>
    <w:pPr>
      <w:numPr>
        <w:ilvl w:val="3"/>
        <w:numId w:val="11"/>
      </w:numPr>
      <w:outlineLvl w:val="3"/>
    </w:pPr>
    <w:rPr>
      <w:sz w:val="26"/>
      <w:szCs w:val="28"/>
    </w:rPr>
  </w:style>
  <w:style w:type="paragraph" w:styleId="Heading5">
    <w:name w:val="heading 5"/>
    <w:basedOn w:val="Heading1"/>
    <w:next w:val="BodyText5"/>
    <w:link w:val="Heading5Char"/>
    <w:autoRedefine/>
    <w:qFormat/>
    <w:rsid w:val="005957E8"/>
    <w:pPr>
      <w:numPr>
        <w:ilvl w:val="4"/>
        <w:numId w:val="11"/>
      </w:numPr>
      <w:outlineLvl w:val="4"/>
    </w:pPr>
    <w:rPr>
      <w:sz w:val="26"/>
      <w:szCs w:val="28"/>
    </w:rPr>
  </w:style>
  <w:style w:type="paragraph" w:styleId="Heading6">
    <w:name w:val="heading 6"/>
    <w:basedOn w:val="Normal"/>
    <w:next w:val="Normal"/>
    <w:link w:val="Heading6Char"/>
    <w:qFormat/>
    <w:rsid w:val="005957E8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957E8"/>
    <w:pPr>
      <w:numPr>
        <w:ilvl w:val="6"/>
        <w:numId w:val="1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5957E8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5957E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B767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2">
    <w:name w:val="Table Classic 2"/>
    <w:basedOn w:val="TableNormal"/>
    <w:rsid w:val="00F830D3"/>
    <w:pPr>
      <w:bidi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rFonts w:ascii="Times New Roman" w:hAnsi="Times New Roman" w:cs="Arial Unicode MS"/>
        <w:b/>
        <w:bCs/>
        <w:i w:val="0"/>
        <w:iCs w:val="0"/>
        <w:color w:val="FFFFFF"/>
        <w:sz w:val="22"/>
        <w:szCs w:val="24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link w:val="BodyTextChar"/>
    <w:autoRedefine/>
    <w:rsid w:val="00636D2D"/>
    <w:pPr>
      <w:bidi/>
      <w:spacing w:line="240" w:lineRule="atLeast"/>
    </w:pPr>
    <w:rPr>
      <w:rFonts w:cs="Nazanin"/>
      <w:sz w:val="24"/>
      <w:szCs w:val="24"/>
      <w:lang w:bidi="fa-IR"/>
    </w:rPr>
  </w:style>
  <w:style w:type="paragraph" w:styleId="BodyText2">
    <w:name w:val="Body Text 2"/>
    <w:basedOn w:val="BodyText"/>
    <w:link w:val="BodyText2Char"/>
    <w:autoRedefine/>
    <w:rsid w:val="007271DA"/>
    <w:pPr>
      <w:ind w:left="26"/>
      <w:outlineLvl w:val="2"/>
    </w:pPr>
    <w:rPr>
      <w:b/>
      <w:bCs/>
      <w:i/>
      <w:iCs/>
      <w:color w:val="548DD4"/>
      <w:sz w:val="28"/>
    </w:rPr>
  </w:style>
  <w:style w:type="paragraph" w:styleId="BodyText3">
    <w:name w:val="Body Text 3"/>
    <w:basedOn w:val="BodyText"/>
    <w:link w:val="BodyText3Char"/>
    <w:autoRedefine/>
    <w:rsid w:val="00865F08"/>
    <w:pPr>
      <w:ind w:left="1159" w:firstLine="487"/>
    </w:pPr>
    <w:rPr>
      <w:rFonts w:cs="B Nazanin"/>
      <w:sz w:val="32"/>
      <w:szCs w:val="28"/>
    </w:rPr>
  </w:style>
  <w:style w:type="paragraph" w:customStyle="1" w:styleId="BodyText4">
    <w:name w:val="Body Text 4"/>
    <w:basedOn w:val="BodyText"/>
    <w:autoRedefine/>
    <w:rsid w:val="009620C9"/>
    <w:pPr>
      <w:ind w:left="851"/>
    </w:pPr>
  </w:style>
  <w:style w:type="paragraph" w:customStyle="1" w:styleId="BodyText5">
    <w:name w:val="Body Text 5"/>
    <w:basedOn w:val="BodyText"/>
    <w:autoRedefine/>
    <w:rsid w:val="009620C9"/>
    <w:pPr>
      <w:ind w:left="1134"/>
    </w:pPr>
  </w:style>
  <w:style w:type="paragraph" w:styleId="ListBullet">
    <w:name w:val="List Bullet"/>
    <w:basedOn w:val="BodyText"/>
    <w:autoRedefine/>
    <w:rsid w:val="005957E8"/>
    <w:pPr>
      <w:numPr>
        <w:numId w:val="7"/>
      </w:numPr>
    </w:pPr>
  </w:style>
  <w:style w:type="paragraph" w:styleId="ListBullet2">
    <w:name w:val="List Bullet 2"/>
    <w:basedOn w:val="ListBullet"/>
    <w:autoRedefine/>
    <w:rsid w:val="00F4679D"/>
    <w:pPr>
      <w:numPr>
        <w:numId w:val="0"/>
      </w:numPr>
      <w:ind w:left="284"/>
    </w:pPr>
  </w:style>
  <w:style w:type="paragraph" w:styleId="ListBullet3">
    <w:name w:val="List Bullet 3"/>
    <w:basedOn w:val="ListBullet"/>
    <w:autoRedefine/>
    <w:rsid w:val="005957E8"/>
    <w:pPr>
      <w:numPr>
        <w:numId w:val="8"/>
      </w:numPr>
    </w:pPr>
  </w:style>
  <w:style w:type="paragraph" w:styleId="ListBullet4">
    <w:name w:val="List Bullet 4"/>
    <w:basedOn w:val="ListBullet"/>
    <w:autoRedefine/>
    <w:rsid w:val="005957E8"/>
    <w:pPr>
      <w:numPr>
        <w:numId w:val="9"/>
      </w:numPr>
    </w:pPr>
  </w:style>
  <w:style w:type="paragraph" w:styleId="ListBullet5">
    <w:name w:val="List Bullet 5"/>
    <w:basedOn w:val="ListBullet"/>
    <w:autoRedefine/>
    <w:rsid w:val="005957E8"/>
    <w:pPr>
      <w:numPr>
        <w:numId w:val="10"/>
      </w:numPr>
    </w:pPr>
  </w:style>
  <w:style w:type="paragraph" w:styleId="ListNumber">
    <w:name w:val="List Number"/>
    <w:basedOn w:val="BodyText"/>
    <w:autoRedefine/>
    <w:rsid w:val="0077265F"/>
    <w:pPr>
      <w:numPr>
        <w:numId w:val="1"/>
      </w:numPr>
    </w:pPr>
  </w:style>
  <w:style w:type="paragraph" w:styleId="ListNumber2">
    <w:name w:val="List Number 2"/>
    <w:basedOn w:val="ListNumber"/>
    <w:autoRedefine/>
    <w:rsid w:val="0077265F"/>
    <w:pPr>
      <w:numPr>
        <w:numId w:val="2"/>
      </w:numPr>
    </w:pPr>
  </w:style>
  <w:style w:type="paragraph" w:styleId="ListNumber3">
    <w:name w:val="List Number 3"/>
    <w:basedOn w:val="ListNumber"/>
    <w:autoRedefine/>
    <w:rsid w:val="0077265F"/>
    <w:pPr>
      <w:numPr>
        <w:numId w:val="3"/>
      </w:numPr>
    </w:pPr>
  </w:style>
  <w:style w:type="paragraph" w:styleId="ListNumber4">
    <w:name w:val="List Number 4"/>
    <w:basedOn w:val="ListNumber"/>
    <w:autoRedefine/>
    <w:rsid w:val="0077265F"/>
    <w:pPr>
      <w:numPr>
        <w:numId w:val="4"/>
      </w:numPr>
    </w:pPr>
  </w:style>
  <w:style w:type="paragraph" w:styleId="ListNumber5">
    <w:name w:val="List Number 5"/>
    <w:basedOn w:val="ListNumber"/>
    <w:autoRedefine/>
    <w:rsid w:val="0077265F"/>
    <w:pPr>
      <w:numPr>
        <w:numId w:val="5"/>
      </w:numPr>
    </w:pPr>
  </w:style>
  <w:style w:type="paragraph" w:styleId="Header">
    <w:name w:val="header"/>
    <w:basedOn w:val="Normal"/>
    <w:link w:val="HeaderChar"/>
    <w:autoRedefine/>
    <w:rsid w:val="009E0FB6"/>
    <w:pPr>
      <w:tabs>
        <w:tab w:val="center" w:pos="4153"/>
        <w:tab w:val="right" w:pos="8306"/>
      </w:tabs>
    </w:pPr>
    <w:rPr>
      <w:rFonts w:cs="B Nazanin"/>
      <w:sz w:val="20"/>
      <w:szCs w:val="20"/>
      <w:lang w:bidi="fa-IR"/>
    </w:rPr>
  </w:style>
  <w:style w:type="paragraph" w:styleId="Footer">
    <w:name w:val="footer"/>
    <w:basedOn w:val="Normal"/>
    <w:link w:val="FooterChar"/>
    <w:autoRedefine/>
    <w:uiPriority w:val="99"/>
    <w:rsid w:val="00D83145"/>
    <w:pPr>
      <w:tabs>
        <w:tab w:val="left" w:pos="1156"/>
        <w:tab w:val="center" w:pos="4153"/>
        <w:tab w:val="right" w:pos="8306"/>
      </w:tabs>
      <w:ind w:right="4"/>
      <w:jc w:val="center"/>
    </w:pPr>
    <w:rPr>
      <w:rFonts w:cs="B Nazanin"/>
      <w:sz w:val="20"/>
      <w:szCs w:val="20"/>
    </w:rPr>
  </w:style>
  <w:style w:type="paragraph" w:styleId="FootnoteText">
    <w:name w:val="footnote text"/>
    <w:link w:val="FootnoteTextChar"/>
    <w:autoRedefine/>
    <w:uiPriority w:val="99"/>
    <w:semiHidden/>
    <w:rsid w:val="00C1306E"/>
    <w:rPr>
      <w:rFonts w:cs="Zar"/>
    </w:rPr>
  </w:style>
  <w:style w:type="character" w:styleId="FootnoteReference">
    <w:name w:val="footnote reference"/>
    <w:uiPriority w:val="99"/>
    <w:semiHidden/>
    <w:rsid w:val="00C1306E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77265F"/>
    <w:pPr>
      <w:tabs>
        <w:tab w:val="left" w:pos="288"/>
        <w:tab w:val="right" w:leader="dot" w:pos="8278"/>
      </w:tabs>
      <w:spacing w:line="240" w:lineRule="atLeast"/>
    </w:pPr>
    <w:rPr>
      <w:rFonts w:cs="Zar"/>
      <w:b/>
      <w:bCs/>
      <w:sz w:val="26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rsid w:val="00544B27"/>
    <w:pPr>
      <w:tabs>
        <w:tab w:val="right" w:leader="dot" w:pos="8296"/>
      </w:tabs>
      <w:spacing w:line="240" w:lineRule="atLeast"/>
      <w:ind w:left="368"/>
    </w:pPr>
    <w:rPr>
      <w:rFonts w:cs="Zar"/>
      <w:noProof/>
      <w:sz w:val="26"/>
      <w:szCs w:val="28"/>
      <w:lang w:bidi="fa-IR"/>
    </w:rPr>
  </w:style>
  <w:style w:type="paragraph" w:styleId="TOC3">
    <w:name w:val="toc 3"/>
    <w:basedOn w:val="Normal"/>
    <w:next w:val="Normal"/>
    <w:autoRedefine/>
    <w:uiPriority w:val="39"/>
    <w:rsid w:val="0077265F"/>
    <w:pPr>
      <w:tabs>
        <w:tab w:val="left" w:pos="576"/>
        <w:tab w:val="right" w:leader="dot" w:pos="8296"/>
      </w:tabs>
      <w:spacing w:line="240" w:lineRule="atLeast"/>
    </w:pPr>
    <w:rPr>
      <w:rFonts w:cs="Zar"/>
      <w:sz w:val="26"/>
      <w:szCs w:val="28"/>
      <w:lang w:bidi="fa-IR"/>
    </w:rPr>
  </w:style>
  <w:style w:type="paragraph" w:styleId="TOC4">
    <w:name w:val="toc 4"/>
    <w:basedOn w:val="Normal"/>
    <w:next w:val="Normal"/>
    <w:autoRedefine/>
    <w:uiPriority w:val="39"/>
    <w:rsid w:val="0077265F"/>
    <w:pPr>
      <w:tabs>
        <w:tab w:val="left" w:pos="792"/>
        <w:tab w:val="right" w:leader="dot" w:pos="8306"/>
      </w:tabs>
    </w:pPr>
    <w:rPr>
      <w:rFonts w:cs="Zar"/>
      <w:sz w:val="26"/>
      <w:szCs w:val="28"/>
      <w:lang w:bidi="fa-IR"/>
    </w:rPr>
  </w:style>
  <w:style w:type="paragraph" w:styleId="TOC5">
    <w:name w:val="toc 5"/>
    <w:basedOn w:val="Normal"/>
    <w:next w:val="Normal"/>
    <w:autoRedefine/>
    <w:uiPriority w:val="39"/>
    <w:rsid w:val="00D33A9A"/>
    <w:rPr>
      <w:lang w:bidi="fa-IR"/>
    </w:rPr>
  </w:style>
  <w:style w:type="character" w:styleId="Hyperlink">
    <w:name w:val="Hyperlink"/>
    <w:uiPriority w:val="99"/>
    <w:rsid w:val="00D33A9A"/>
    <w:rPr>
      <w:color w:val="0000FF"/>
      <w:u w:val="single"/>
      <w:lang w:bidi="fa-IR"/>
    </w:rPr>
  </w:style>
  <w:style w:type="character" w:styleId="PageNumber">
    <w:name w:val="page number"/>
    <w:rsid w:val="00934540"/>
    <w:rPr>
      <w:rFonts w:ascii="Times New Roman" w:hAnsi="Times New Roman" w:cs="Zar"/>
      <w:color w:val="auto"/>
      <w:spacing w:val="0"/>
      <w:w w:val="100"/>
      <w:position w:val="0"/>
      <w:sz w:val="20"/>
      <w:szCs w:val="20"/>
      <w:u w:val="none"/>
      <w:effect w:val="none"/>
      <w:lang w:bidi="fa-IR"/>
    </w:rPr>
  </w:style>
  <w:style w:type="character" w:styleId="FollowedHyperlink">
    <w:name w:val="FollowedHyperlink"/>
    <w:rsid w:val="00D33A9A"/>
    <w:rPr>
      <w:color w:val="800080"/>
      <w:u w:val="single"/>
      <w:lang w:bidi="fa-IR"/>
    </w:rPr>
  </w:style>
  <w:style w:type="character" w:styleId="CommentReference">
    <w:name w:val="annotation reference"/>
    <w:semiHidden/>
    <w:rsid w:val="00566A3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66A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66A33"/>
    <w:rPr>
      <w:b/>
      <w:bCs/>
    </w:rPr>
  </w:style>
  <w:style w:type="paragraph" w:styleId="BalloonText">
    <w:name w:val="Balloon Text"/>
    <w:basedOn w:val="Normal"/>
    <w:link w:val="BalloonTextChar"/>
    <w:semiHidden/>
    <w:rsid w:val="00566A3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816AD6"/>
    <w:pPr>
      <w:widowControl w:val="0"/>
      <w:jc w:val="center"/>
    </w:pPr>
    <w:rPr>
      <w:rFonts w:ascii="Arial" w:hAnsi="Arial" w:cs="Zar"/>
      <w:b/>
      <w:bCs/>
      <w:sz w:val="36"/>
      <w:szCs w:val="32"/>
    </w:rPr>
  </w:style>
  <w:style w:type="paragraph" w:customStyle="1" w:styleId="MainTitle">
    <w:name w:val="Main Title"/>
    <w:basedOn w:val="Normal"/>
    <w:rsid w:val="00816AD6"/>
    <w:pPr>
      <w:widowControl w:val="0"/>
      <w:spacing w:before="480" w:after="60"/>
      <w:jc w:val="center"/>
    </w:pPr>
    <w:rPr>
      <w:rFonts w:ascii="Arial" w:hAnsi="Arial" w:cs="Zar"/>
      <w:b/>
      <w:bCs/>
      <w:kern w:val="28"/>
      <w:sz w:val="32"/>
      <w:szCs w:val="40"/>
    </w:rPr>
  </w:style>
  <w:style w:type="paragraph" w:customStyle="1" w:styleId="StyleTitleLatin16ptComplex20ptLeftKernat14pt">
    <w:name w:val="Style Title + (Latin) 16 pt (Complex) 20 pt Left Kern at 14 pt"/>
    <w:basedOn w:val="Title"/>
    <w:autoRedefine/>
    <w:rsid w:val="002A448E"/>
    <w:pPr>
      <w:jc w:val="right"/>
    </w:pPr>
    <w:rPr>
      <w:kern w:val="28"/>
      <w:sz w:val="32"/>
      <w:szCs w:val="40"/>
      <w:lang w:bidi="fa-IR"/>
    </w:rPr>
  </w:style>
  <w:style w:type="paragraph" w:customStyle="1" w:styleId="HelpText">
    <w:name w:val="Help Text"/>
    <w:basedOn w:val="BodyText"/>
    <w:autoRedefine/>
    <w:rsid w:val="00B8378C"/>
    <w:pPr>
      <w:spacing w:before="100" w:beforeAutospacing="1" w:after="100" w:afterAutospacing="1" w:line="360" w:lineRule="auto"/>
      <w:ind w:left="288"/>
      <w:contextualSpacing/>
      <w:jc w:val="lowKashida"/>
    </w:pPr>
    <w:rPr>
      <w:sz w:val="28"/>
      <w:szCs w:val="28"/>
    </w:rPr>
  </w:style>
  <w:style w:type="paragraph" w:customStyle="1" w:styleId="HelpList">
    <w:name w:val="Help List"/>
    <w:basedOn w:val="HelpText"/>
    <w:autoRedefine/>
    <w:rsid w:val="00117108"/>
    <w:pPr>
      <w:numPr>
        <w:numId w:val="6"/>
      </w:numPr>
    </w:pPr>
  </w:style>
  <w:style w:type="paragraph" w:customStyle="1" w:styleId="TabelBodyRit">
    <w:name w:val="Tabel Body Rit"/>
    <w:basedOn w:val="BodyText"/>
    <w:autoRedefine/>
    <w:rsid w:val="00F830D3"/>
    <w:rPr>
      <w:sz w:val="22"/>
    </w:rPr>
  </w:style>
  <w:style w:type="paragraph" w:customStyle="1" w:styleId="TabelBodyCen">
    <w:name w:val="Tabel Body Cen"/>
    <w:basedOn w:val="TabelBodyRit"/>
    <w:autoRedefine/>
    <w:rsid w:val="00A462B6"/>
    <w:pPr>
      <w:jc w:val="center"/>
    </w:pPr>
  </w:style>
  <w:style w:type="paragraph" w:customStyle="1" w:styleId="TabelBodyLef">
    <w:name w:val="Tabel Body Lef"/>
    <w:basedOn w:val="TabelBodyCen"/>
    <w:autoRedefine/>
    <w:rsid w:val="00F830D3"/>
    <w:pPr>
      <w:jc w:val="right"/>
    </w:pPr>
  </w:style>
  <w:style w:type="paragraph" w:customStyle="1" w:styleId="TabelHeader">
    <w:name w:val="Tabel Header"/>
    <w:basedOn w:val="TabelBodyRit"/>
    <w:autoRedefine/>
    <w:rsid w:val="00A462B6"/>
    <w:pPr>
      <w:jc w:val="center"/>
    </w:pPr>
    <w:rPr>
      <w:b/>
      <w:bCs/>
    </w:rPr>
  </w:style>
  <w:style w:type="paragraph" w:customStyle="1" w:styleId="Tabletext">
    <w:name w:val="Tabletext"/>
    <w:basedOn w:val="Normal"/>
    <w:rsid w:val="00A462B6"/>
    <w:pPr>
      <w:keepLines/>
      <w:widowControl w:val="0"/>
      <w:spacing w:after="120" w:line="240" w:lineRule="atLeast"/>
      <w:jc w:val="both"/>
    </w:pPr>
    <w:rPr>
      <w:rFonts w:cs="Zar"/>
      <w:szCs w:val="28"/>
    </w:rPr>
  </w:style>
  <w:style w:type="paragraph" w:customStyle="1" w:styleId="StyleTabletextCentered">
    <w:name w:val="Style Tabletext + Centered"/>
    <w:basedOn w:val="Tabletext"/>
    <w:autoRedefine/>
    <w:rsid w:val="00A462B6"/>
    <w:pPr>
      <w:jc w:val="center"/>
    </w:pPr>
    <w:rPr>
      <w:lang w:bidi="fa-IR"/>
    </w:rPr>
  </w:style>
  <w:style w:type="paragraph" w:styleId="ListParagraph">
    <w:name w:val="List Paragraph"/>
    <w:basedOn w:val="Normal"/>
    <w:uiPriority w:val="34"/>
    <w:qFormat/>
    <w:rsid w:val="006876E0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FF200B"/>
    <w:pPr>
      <w:keepLines/>
      <w:numPr>
        <w:numId w:val="0"/>
      </w:numPr>
      <w:bidi w:val="0"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bidi="ar-SA"/>
    </w:rPr>
  </w:style>
  <w:style w:type="character" w:customStyle="1" w:styleId="FootnoteTextChar">
    <w:name w:val="Footnote Text Char"/>
    <w:link w:val="FootnoteText"/>
    <w:uiPriority w:val="99"/>
    <w:semiHidden/>
    <w:rsid w:val="004F77ED"/>
    <w:rPr>
      <w:rFonts w:cs="Zar"/>
      <w:lang w:val="en-US" w:eastAsia="en-US" w:bidi="ar-SA"/>
    </w:rPr>
  </w:style>
  <w:style w:type="paragraph" w:customStyle="1" w:styleId="infoblue">
    <w:name w:val="infoblue"/>
    <w:basedOn w:val="Normal"/>
    <w:rsid w:val="00CD3B24"/>
    <w:pPr>
      <w:bidi w:val="0"/>
      <w:spacing w:after="120" w:line="240" w:lineRule="atLeast"/>
      <w:ind w:left="720"/>
    </w:pPr>
    <w:rPr>
      <w:i/>
      <w:iCs/>
      <w:color w:val="0000FF"/>
      <w:sz w:val="20"/>
      <w:szCs w:val="20"/>
    </w:rPr>
  </w:style>
  <w:style w:type="character" w:styleId="Strong">
    <w:name w:val="Strong"/>
    <w:uiPriority w:val="22"/>
    <w:qFormat/>
    <w:rsid w:val="00865F08"/>
    <w:rPr>
      <w:b/>
      <w:bCs/>
    </w:rPr>
  </w:style>
  <w:style w:type="paragraph" w:styleId="TOC6">
    <w:name w:val="toc 6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100"/>
    </w:pPr>
    <w:rPr>
      <w:rFonts w:ascii="Calibri" w:hAnsi="Calibri" w:cs="Arial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320"/>
    </w:pPr>
    <w:rPr>
      <w:rFonts w:ascii="Calibri" w:hAnsi="Calibri" w:cs="Arial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540"/>
    </w:pPr>
    <w:rPr>
      <w:rFonts w:ascii="Calibri" w:hAnsi="Calibri" w:cs="Arial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760"/>
    </w:pPr>
    <w:rPr>
      <w:rFonts w:ascii="Calibri" w:hAnsi="Calibri" w:cs="Arial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783550"/>
    <w:rPr>
      <w:rFonts w:cs="B Nazanin"/>
      <w:b/>
      <w:bCs/>
      <w:kern w:val="32"/>
      <w:sz w:val="28"/>
      <w:szCs w:val="28"/>
      <w:lang w:bidi="fa-IR"/>
    </w:rPr>
  </w:style>
  <w:style w:type="character" w:customStyle="1" w:styleId="FooterChar">
    <w:name w:val="Footer Char"/>
    <w:basedOn w:val="DefaultParagraphFont"/>
    <w:link w:val="Footer"/>
    <w:uiPriority w:val="99"/>
    <w:rsid w:val="00D83145"/>
    <w:rPr>
      <w:rFonts w:cs="B Nazanin"/>
    </w:rPr>
  </w:style>
  <w:style w:type="character" w:customStyle="1" w:styleId="TitleChar">
    <w:name w:val="Title Char"/>
    <w:basedOn w:val="DefaultParagraphFont"/>
    <w:link w:val="Title"/>
    <w:rsid w:val="008E2B0F"/>
    <w:rPr>
      <w:rFonts w:ascii="Arial" w:hAnsi="Arial" w:cs="Zar"/>
      <w:b/>
      <w:bCs/>
      <w:sz w:val="36"/>
      <w:szCs w:val="32"/>
    </w:rPr>
  </w:style>
  <w:style w:type="character" w:customStyle="1" w:styleId="Heading1Char">
    <w:name w:val="Heading 1 Char"/>
    <w:basedOn w:val="DefaultParagraphFont"/>
    <w:link w:val="Heading1"/>
    <w:rsid w:val="0038047D"/>
    <w:rPr>
      <w:rFonts w:cs="B Nazanin"/>
      <w:b/>
      <w:bCs/>
      <w:kern w:val="32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rsid w:val="0038047D"/>
    <w:rPr>
      <w:rFonts w:cs="B Nazanin"/>
      <w:b/>
      <w:bCs/>
      <w:kern w:val="32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rsid w:val="0038047D"/>
    <w:rPr>
      <w:rFonts w:cs="Nazanin"/>
      <w:b/>
      <w:bCs/>
      <w:kern w:val="32"/>
      <w:sz w:val="26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rsid w:val="0038047D"/>
    <w:rPr>
      <w:rFonts w:cs="Nazanin"/>
      <w:b/>
      <w:bCs/>
      <w:kern w:val="32"/>
      <w:sz w:val="26"/>
      <w:szCs w:val="28"/>
      <w:lang w:bidi="fa-IR"/>
    </w:rPr>
  </w:style>
  <w:style w:type="character" w:customStyle="1" w:styleId="Heading6Char">
    <w:name w:val="Heading 6 Char"/>
    <w:basedOn w:val="DefaultParagraphFont"/>
    <w:link w:val="Heading6"/>
    <w:rsid w:val="0038047D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38047D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8047D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38047D"/>
    <w:rPr>
      <w:rFonts w:ascii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38047D"/>
    <w:rPr>
      <w:rFonts w:cs="Nazanin"/>
      <w:sz w:val="24"/>
      <w:szCs w:val="24"/>
      <w:lang w:bidi="fa-IR"/>
    </w:rPr>
  </w:style>
  <w:style w:type="character" w:customStyle="1" w:styleId="BodyText2Char">
    <w:name w:val="Body Text 2 Char"/>
    <w:basedOn w:val="DefaultParagraphFont"/>
    <w:link w:val="BodyText2"/>
    <w:rsid w:val="0038047D"/>
    <w:rPr>
      <w:rFonts w:cs="Nazanin"/>
      <w:b/>
      <w:bCs/>
      <w:i/>
      <w:iCs/>
      <w:color w:val="548DD4"/>
      <w:sz w:val="28"/>
      <w:szCs w:val="24"/>
      <w:lang w:bidi="fa-IR"/>
    </w:rPr>
  </w:style>
  <w:style w:type="character" w:customStyle="1" w:styleId="BodyText3Char">
    <w:name w:val="Body Text 3 Char"/>
    <w:basedOn w:val="DefaultParagraphFont"/>
    <w:link w:val="BodyText3"/>
    <w:rsid w:val="0038047D"/>
    <w:rPr>
      <w:rFonts w:cs="B Nazanin"/>
      <w:sz w:val="32"/>
      <w:szCs w:val="28"/>
      <w:lang w:bidi="fa-IR"/>
    </w:rPr>
  </w:style>
  <w:style w:type="character" w:customStyle="1" w:styleId="HeaderChar">
    <w:name w:val="Header Char"/>
    <w:basedOn w:val="DefaultParagraphFont"/>
    <w:link w:val="Header"/>
    <w:rsid w:val="0038047D"/>
    <w:rPr>
      <w:rFonts w:cs="B Nazanin"/>
      <w:lang w:bidi="fa-IR"/>
    </w:rPr>
  </w:style>
  <w:style w:type="character" w:customStyle="1" w:styleId="CommentTextChar">
    <w:name w:val="Comment Text Char"/>
    <w:basedOn w:val="DefaultParagraphFont"/>
    <w:link w:val="CommentText"/>
    <w:semiHidden/>
    <w:rsid w:val="0038047D"/>
  </w:style>
  <w:style w:type="character" w:customStyle="1" w:styleId="CommentSubjectChar">
    <w:name w:val="Comment Subject Char"/>
    <w:basedOn w:val="CommentTextChar"/>
    <w:link w:val="CommentSubject"/>
    <w:semiHidden/>
    <w:rsid w:val="0038047D"/>
    <w:rPr>
      <w:b/>
      <w:bCs/>
    </w:rPr>
  </w:style>
  <w:style w:type="character" w:customStyle="1" w:styleId="BalloonTextChar">
    <w:name w:val="Balloon Text Char"/>
    <w:basedOn w:val="DefaultParagraphFont"/>
    <w:link w:val="BalloonText"/>
    <w:semiHidden/>
    <w:rsid w:val="003804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7972">
          <w:marLeft w:val="2625"/>
          <w:marRight w:val="4290"/>
          <w:marTop w:val="0"/>
          <w:marBottom w:val="600"/>
          <w:divBdr>
            <w:top w:val="none" w:sz="0" w:space="0" w:color="auto"/>
            <w:left w:val="single" w:sz="6" w:space="0" w:color="B6BABF"/>
            <w:bottom w:val="single" w:sz="6" w:space="0" w:color="B6BABF"/>
            <w:right w:val="single" w:sz="6" w:space="0" w:color="B6BABF"/>
          </w:divBdr>
          <w:divsChild>
            <w:div w:id="1499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5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urrentWork\AryanIT\artifatcs\Glossar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71CA9-5909-4B8B-A65D-6D9A73B64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964</TotalTime>
  <Pages>7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 سیستم ...</vt:lpstr>
    </vt:vector>
  </TitlesOfParts>
  <Company/>
  <LinksUpToDate>false</LinksUpToDate>
  <CharactersWithSpaces>2431</CharactersWithSpaces>
  <SharedDoc>false</SharedDoc>
  <HLinks>
    <vt:vector size="270" baseType="variant">
      <vt:variant>
        <vt:i4>5570579</vt:i4>
      </vt:variant>
      <vt:variant>
        <vt:i4>288</vt:i4>
      </vt:variant>
      <vt:variant>
        <vt:i4>0</vt:i4>
      </vt:variant>
      <vt:variant>
        <vt:i4>5</vt:i4>
      </vt:variant>
      <vt:variant>
        <vt:lpwstr>https://iopscience.iop.org/article/10.1088/1757-899X/852/1/012059/pdf</vt:lpwstr>
      </vt:variant>
      <vt:variant>
        <vt:lpwstr/>
      </vt:variant>
      <vt:variant>
        <vt:i4>1769520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_Toc120788910</vt:lpwstr>
      </vt:variant>
      <vt:variant>
        <vt:i4>1703984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_Toc120788909</vt:lpwstr>
      </vt:variant>
      <vt:variant>
        <vt:i4>1703984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_Toc120788908</vt:lpwstr>
      </vt:variant>
      <vt:variant>
        <vt:i4>1703984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_Toc120788907</vt:lpwstr>
      </vt:variant>
      <vt:variant>
        <vt:i4>1703984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_Toc120788906</vt:lpwstr>
      </vt:variant>
      <vt:variant>
        <vt:i4>1703984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_Toc120788905</vt:lpwstr>
      </vt:variant>
      <vt:variant>
        <vt:i4>1703984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_Toc120788904</vt:lpwstr>
      </vt:variant>
      <vt:variant>
        <vt:i4>1703984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_Toc120788903</vt:lpwstr>
      </vt:variant>
      <vt:variant>
        <vt:i4>1703984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_Toc120788902</vt:lpwstr>
      </vt:variant>
      <vt:variant>
        <vt:i4>1703984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_Toc120788901</vt:lpwstr>
      </vt:variant>
      <vt:variant>
        <vt:i4>1703984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_Toc120788900</vt:lpwstr>
      </vt:variant>
      <vt:variant>
        <vt:i4>1245233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_Toc120788899</vt:lpwstr>
      </vt:variant>
      <vt:variant>
        <vt:i4>1245233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_Toc120788898</vt:lpwstr>
      </vt:variant>
      <vt:variant>
        <vt:i4>1245233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_Toc120788897</vt:lpwstr>
      </vt:variant>
      <vt:variant>
        <vt:i4>1245233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_Toc120788896</vt:lpwstr>
      </vt:variant>
      <vt:variant>
        <vt:i4>1245233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_Toc120788895</vt:lpwstr>
      </vt:variant>
      <vt:variant>
        <vt:i4>1245233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_Toc120788894</vt:lpwstr>
      </vt:variant>
      <vt:variant>
        <vt:i4>1245233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_Toc120788893</vt:lpwstr>
      </vt:variant>
      <vt:variant>
        <vt:i4>1245233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_Toc120788892</vt:lpwstr>
      </vt:variant>
      <vt:variant>
        <vt:i4>1245233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_Toc120788891</vt:lpwstr>
      </vt:variant>
      <vt:variant>
        <vt:i4>1245233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_Toc120788890</vt:lpwstr>
      </vt:variant>
      <vt:variant>
        <vt:i4>1179697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_Toc120788889</vt:lpwstr>
      </vt:variant>
      <vt:variant>
        <vt:i4>1179697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_Toc120788888</vt:lpwstr>
      </vt:variant>
      <vt:variant>
        <vt:i4>1179697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_Toc120788887</vt:lpwstr>
      </vt:variant>
      <vt:variant>
        <vt:i4>1179697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_Toc120788886</vt:lpwstr>
      </vt:variant>
      <vt:variant>
        <vt:i4>1179697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_Toc120788885</vt:lpwstr>
      </vt:variant>
      <vt:variant>
        <vt:i4>1179697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_Toc120788884</vt:lpwstr>
      </vt:variant>
      <vt:variant>
        <vt:i4>1179697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_Toc120788883</vt:lpwstr>
      </vt:variant>
      <vt:variant>
        <vt:i4>1179697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_Toc120788882</vt:lpwstr>
      </vt:variant>
      <vt:variant>
        <vt:i4>1179697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_Toc120788881</vt:lpwstr>
      </vt:variant>
      <vt:variant>
        <vt:i4>1179697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_Toc120788880</vt:lpwstr>
      </vt:variant>
      <vt:variant>
        <vt:i4>1900593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_Toc120788879</vt:lpwstr>
      </vt:variant>
      <vt:variant>
        <vt:i4>1900593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_Toc120788878</vt:lpwstr>
      </vt:variant>
      <vt:variant>
        <vt:i4>1900593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_Toc120788877</vt:lpwstr>
      </vt:variant>
      <vt:variant>
        <vt:i4>1900593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_Toc120788876</vt:lpwstr>
      </vt:variant>
      <vt:variant>
        <vt:i4>1900593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_Toc120788875</vt:lpwstr>
      </vt:variant>
      <vt:variant>
        <vt:i4>1900593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_Toc120788874</vt:lpwstr>
      </vt:variant>
      <vt:variant>
        <vt:i4>1900593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_Toc120788873</vt:lpwstr>
      </vt:variant>
      <vt:variant>
        <vt:i4>1900593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_Toc120788872</vt:lpwstr>
      </vt:variant>
      <vt:variant>
        <vt:i4>1900593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_Toc120788871</vt:lpwstr>
      </vt:variant>
      <vt:variant>
        <vt:i4>1900593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_Toc120788870</vt:lpwstr>
      </vt:variant>
      <vt:variant>
        <vt:i4>1835057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_Toc120788869</vt:lpwstr>
      </vt:variant>
      <vt:variant>
        <vt:i4>1835057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_Toc120788868</vt:lpwstr>
      </vt:variant>
      <vt:variant>
        <vt:i4>1835057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_Toc120788867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عنوان سیستم ...</dc:title>
  <dc:subject>سند چشم‌انداز</dc:subject>
  <dc:creator>Software Academy</dc:creator>
  <cp:keywords>Vision</cp:keywords>
  <cp:lastModifiedBy>Amirmohammad Nateghi</cp:lastModifiedBy>
  <cp:revision>151</cp:revision>
  <cp:lastPrinted>2023-11-29T21:11:00Z</cp:lastPrinted>
  <dcterms:created xsi:type="dcterms:W3CDTF">2023-03-04T16:54:00Z</dcterms:created>
  <dcterms:modified xsi:type="dcterms:W3CDTF">2025-12-14T05:51:00Z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گونه سند">
    <vt:lpwstr>گونه 1.0</vt:lpwstr>
  </property>
  <property fmtid="{D5CDD505-2E9C-101B-9397-08002B2CF9AE}" pid="3" name="تاريخ سند">
    <vt:lpwstr>10/12/86</vt:lpwstr>
  </property>
  <property fmtid="{D5CDD505-2E9C-101B-9397-08002B2CF9AE}" pid="4" name="نام سند">
    <vt:lpwstr>سند ديدگاه</vt:lpwstr>
  </property>
  <property fmtid="{D5CDD505-2E9C-101B-9397-08002B2CF9AE}" pid="5" name="نام پروژه">
    <vt:lpwstr>سيستم نرم‌افزاری نظارت بر شبکه</vt:lpwstr>
  </property>
  <property fmtid="{D5CDD505-2E9C-101B-9397-08002B2CF9AE}" pid="6" name="نام طرح">
    <vt:lpwstr>سيستم نرم‌افزاری نظارت بر شبکه</vt:lpwstr>
  </property>
  <property fmtid="{D5CDD505-2E9C-101B-9397-08002B2CF9AE}" pid="7" name="شركت مجري">
    <vt:lpwstr>شرکت ...</vt:lpwstr>
  </property>
  <property fmtid="{D5CDD505-2E9C-101B-9397-08002B2CF9AE}" pid="8" name="تعريف كننده طرح">
    <vt:lpwstr>دانشگاه صنعتي مالک اشتر</vt:lpwstr>
  </property>
  <property fmtid="{D5CDD505-2E9C-101B-9397-08002B2CF9AE}" pid="9" name="_AdHocReviewCycleID">
    <vt:i4>955626842</vt:i4>
  </property>
  <property fmtid="{D5CDD505-2E9C-101B-9397-08002B2CF9AE}" pid="10" name="_NewReviewCycle">
    <vt:lpwstr/>
  </property>
  <property fmtid="{D5CDD505-2E9C-101B-9397-08002B2CF9AE}" pid="11" name="_AuthorEmail">
    <vt:lpwstr>badry@ce.sharif.edu</vt:lpwstr>
  </property>
  <property fmtid="{D5CDD505-2E9C-101B-9397-08002B2CF9AE}" pid="12" name="_ReviewingToolsShownOnce">
    <vt:lpwstr/>
  </property>
  <property fmtid="{D5CDD505-2E9C-101B-9397-08002B2CF9AE}" pid="13" name="Status">
    <vt:lpwstr>پيش نويس</vt:lpwstr>
  </property>
</Properties>
</file>