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48C1" w14:textId="77777777" w:rsidR="004C20E3" w:rsidRPr="00F0695A" w:rsidRDefault="004C20E3" w:rsidP="00BB5BCD">
      <w:pPr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F0695A">
        <w:rPr>
          <w:rFonts w:cs="B Nazanin" w:hint="cs"/>
          <w:b/>
          <w:bCs/>
          <w:sz w:val="36"/>
          <w:szCs w:val="36"/>
          <w:rtl/>
          <w:lang w:bidi="fa-IR"/>
        </w:rPr>
        <w:t>بسمه تعالی</w:t>
      </w:r>
    </w:p>
    <w:p w14:paraId="4960CFFB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2217AF0C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1A31F94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9FF176D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A32A64F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42317B8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1519A6D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29E245C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7E5B251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1F69F8C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7D539AB1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0B627A88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5C035B31" w14:textId="77777777" w:rsidR="004C20E3" w:rsidRPr="007945D8" w:rsidRDefault="004C20E3" w:rsidP="00216F2D">
      <w:pPr>
        <w:jc w:val="center"/>
        <w:rPr>
          <w:rFonts w:cs="B Nazanin"/>
          <w:b/>
          <w:bCs/>
          <w:sz w:val="96"/>
          <w:szCs w:val="96"/>
          <w:rtl/>
          <w:lang w:bidi="fa-IR"/>
        </w:rPr>
      </w:pPr>
      <w:r w:rsidRPr="007945D8">
        <w:rPr>
          <w:rFonts w:cs="B Nazanin" w:hint="cs"/>
          <w:b/>
          <w:bCs/>
          <w:sz w:val="96"/>
          <w:szCs w:val="96"/>
          <w:rtl/>
        </w:rPr>
        <w:t>سند</w:t>
      </w:r>
      <w:r w:rsidRPr="007945D8">
        <w:rPr>
          <w:rFonts w:cs="B Nazanin" w:hint="cs"/>
          <w:b/>
          <w:bCs/>
          <w:sz w:val="96"/>
          <w:szCs w:val="96"/>
          <w:rtl/>
          <w:lang w:bidi="fa-IR"/>
        </w:rPr>
        <w:t xml:space="preserve"> </w:t>
      </w:r>
      <w:r w:rsidR="00216F2D">
        <w:rPr>
          <w:rFonts w:cs="B Nazanin" w:hint="cs"/>
          <w:b/>
          <w:bCs/>
          <w:sz w:val="96"/>
          <w:szCs w:val="96"/>
          <w:rtl/>
          <w:lang w:bidi="fa-IR"/>
        </w:rPr>
        <w:t>طرح</w:t>
      </w:r>
      <w:r w:rsidR="00A11216">
        <w:rPr>
          <w:rFonts w:cs="B Nazanin" w:hint="cs"/>
          <w:b/>
          <w:bCs/>
          <w:sz w:val="96"/>
          <w:szCs w:val="96"/>
          <w:rtl/>
          <w:lang w:bidi="fa-IR"/>
        </w:rPr>
        <w:t xml:space="preserve"> آزمون</w:t>
      </w:r>
    </w:p>
    <w:p w14:paraId="07CE51F4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112AA761" w14:textId="77777777" w:rsidR="004C20E3" w:rsidRPr="006B56D0" w:rsidRDefault="008A7088" w:rsidP="000F467B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سازمان </w:t>
      </w:r>
    </w:p>
    <w:p w14:paraId="2C63EE62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10BCFDA5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D5B66D4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6849C38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869FBF1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4F32018" w14:textId="77777777" w:rsidR="00392FDA" w:rsidRPr="007945D8" w:rsidRDefault="00392FDA" w:rsidP="00392FDA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2E2326DD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1596C6BA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4528A43" w14:textId="77777777" w:rsidR="004C20E3" w:rsidRDefault="000F467B" w:rsidP="00F37CBF">
      <w:pPr>
        <w:jc w:val="center"/>
        <w:rPr>
          <w:rFonts w:cs="B Nazanin"/>
          <w:b/>
          <w:bCs/>
          <w:sz w:val="36"/>
          <w:szCs w:val="36"/>
          <w:rtl/>
        </w:rPr>
      </w:pPr>
      <w:r>
        <w:rPr>
          <w:rFonts w:cs="B Nazanin" w:hint="cs"/>
          <w:b/>
          <w:bCs/>
          <w:sz w:val="36"/>
          <w:szCs w:val="36"/>
          <w:rtl/>
        </w:rPr>
        <w:t>نام اعضای گروه:</w:t>
      </w:r>
    </w:p>
    <w:p w14:paraId="7D8F0B1F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3AA9BD8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329A9C6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2062F7F5" w14:textId="77777777" w:rsidR="004C20E3" w:rsidRPr="006007F5" w:rsidRDefault="004C20E3" w:rsidP="00BB5BCD">
      <w:pPr>
        <w:rPr>
          <w:rFonts w:cs="B Nazanin"/>
        </w:rPr>
      </w:pPr>
    </w:p>
    <w:p w14:paraId="0FCF428E" w14:textId="77777777" w:rsidR="000360E6" w:rsidRDefault="004C20E3" w:rsidP="00BB5BCD">
      <w:pPr>
        <w:pStyle w:val="Title"/>
        <w:jc w:val="left"/>
        <w:rPr>
          <w:rFonts w:cs="B Nazanin"/>
          <w:sz w:val="44"/>
          <w:szCs w:val="44"/>
          <w:lang w:bidi="fa-IR"/>
        </w:rPr>
      </w:pPr>
      <w:r w:rsidRPr="006007F5">
        <w:br w:type="page"/>
      </w:r>
    </w:p>
    <w:p w14:paraId="1D38FF2E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2EA24707" w14:textId="77777777" w:rsidR="000360E6" w:rsidRPr="00A06E5B" w:rsidRDefault="000360E6" w:rsidP="00BB5BCD">
      <w:pPr>
        <w:pStyle w:val="Title"/>
        <w:rPr>
          <w:rFonts w:cs="B Nazanin"/>
          <w:sz w:val="48"/>
          <w:szCs w:val="48"/>
          <w:rtl/>
          <w:lang w:bidi="fa-IR"/>
        </w:rPr>
      </w:pPr>
      <w:r w:rsidRPr="00A06E5B">
        <w:rPr>
          <w:rFonts w:cs="B Nazanin" w:hint="cs"/>
          <w:sz w:val="48"/>
          <w:szCs w:val="48"/>
          <w:rtl/>
          <w:lang w:bidi="fa-IR"/>
        </w:rPr>
        <w:t>دانشگاه شهید بهشتی</w:t>
      </w:r>
    </w:p>
    <w:p w14:paraId="228B9DAE" w14:textId="77777777" w:rsidR="000360E6" w:rsidRPr="00FA41DA" w:rsidRDefault="000360E6" w:rsidP="00BB5BCD">
      <w:pPr>
        <w:pStyle w:val="Title"/>
        <w:rPr>
          <w:rFonts w:cs="B Nazanin"/>
          <w:sz w:val="44"/>
          <w:szCs w:val="44"/>
          <w:rtl/>
          <w:lang w:bidi="fa-IR"/>
        </w:rPr>
      </w:pPr>
      <w:r w:rsidRPr="00FA41DA">
        <w:rPr>
          <w:rFonts w:cs="B Nazanin" w:hint="cs"/>
          <w:sz w:val="44"/>
          <w:szCs w:val="44"/>
          <w:rtl/>
          <w:lang w:bidi="fa-IR"/>
        </w:rPr>
        <w:t>دانشکده مهندسی کامپیوتر</w:t>
      </w:r>
    </w:p>
    <w:p w14:paraId="612CD049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0F3F6394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0DDBDD31" w14:textId="77777777" w:rsidR="000360E6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46C14BA9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00806857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592F9231" w14:textId="77777777" w:rsidR="0095208F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110851AC" w14:textId="77777777" w:rsidR="000360E6" w:rsidRPr="0025607D" w:rsidRDefault="000360E6" w:rsidP="000F467B">
      <w:pPr>
        <w:pStyle w:val="Title"/>
        <w:rPr>
          <w:rFonts w:cs="B Nazanin"/>
          <w:sz w:val="72"/>
          <w:szCs w:val="72"/>
          <w:rtl/>
          <w:lang w:bidi="fa-IR"/>
        </w:rPr>
      </w:pPr>
      <w:r w:rsidRPr="0025607D">
        <w:rPr>
          <w:rFonts w:cs="B Nazanin" w:hint="cs"/>
          <w:sz w:val="72"/>
          <w:szCs w:val="72"/>
          <w:rtl/>
          <w:lang w:bidi="fa-IR"/>
        </w:rPr>
        <w:t xml:space="preserve">سامانه </w:t>
      </w:r>
      <w:r w:rsidR="000F467B">
        <w:rPr>
          <w:rFonts w:cs="B Nazanin" w:hint="cs"/>
          <w:sz w:val="72"/>
          <w:szCs w:val="72"/>
          <w:rtl/>
          <w:lang w:bidi="fa-IR"/>
        </w:rPr>
        <w:t>...</w:t>
      </w:r>
    </w:p>
    <w:p w14:paraId="0731F9B2" w14:textId="77777777" w:rsidR="000360E6" w:rsidRPr="00FA41DA" w:rsidRDefault="000360E6" w:rsidP="00216F2D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 w:rsidRPr="00FA41DA">
        <w:rPr>
          <w:rFonts w:cs="B Nazanin" w:hint="cs"/>
          <w:b/>
          <w:bCs/>
          <w:sz w:val="44"/>
          <w:szCs w:val="44"/>
          <w:rtl/>
          <w:lang w:bidi="fa-IR"/>
        </w:rPr>
        <w:t xml:space="preserve">سند </w:t>
      </w:r>
      <w:r w:rsidR="00216F2D">
        <w:rPr>
          <w:rFonts w:cs="B Nazanin" w:hint="cs"/>
          <w:b/>
          <w:bCs/>
          <w:sz w:val="44"/>
          <w:szCs w:val="44"/>
          <w:rtl/>
          <w:lang w:bidi="fa-IR"/>
        </w:rPr>
        <w:t>طرح</w:t>
      </w:r>
      <w:r w:rsidR="00586915">
        <w:rPr>
          <w:rFonts w:cs="B Nazanin" w:hint="cs"/>
          <w:b/>
          <w:bCs/>
          <w:sz w:val="44"/>
          <w:szCs w:val="44"/>
          <w:rtl/>
          <w:lang w:bidi="fa-IR"/>
        </w:rPr>
        <w:t xml:space="preserve"> آزمون</w:t>
      </w:r>
    </w:p>
    <w:p w14:paraId="2344DCB6" w14:textId="77777777" w:rsidR="000360E6" w:rsidRPr="00FA41DA" w:rsidRDefault="000360E6" w:rsidP="00BB5BCD">
      <w:pPr>
        <w:pStyle w:val="Title"/>
        <w:rPr>
          <w:rFonts w:cs="B Nazanin"/>
          <w:lang w:bidi="fa-IR"/>
        </w:rPr>
      </w:pPr>
      <w:r w:rsidRPr="00FA41DA">
        <w:rPr>
          <w:rFonts w:cs="B Nazanin" w:hint="cs"/>
          <w:rtl/>
          <w:lang w:bidi="fa-IR"/>
        </w:rPr>
        <w:t>نگارش 1.0</w:t>
      </w:r>
    </w:p>
    <w:p w14:paraId="23D3EAB1" w14:textId="77777777" w:rsidR="000360E6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13DF4119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76D129C8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513CC55B" w14:textId="77777777" w:rsidR="0095208F" w:rsidRPr="00FA41DA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236C1CE3" w14:textId="77777777" w:rsidR="000360E6" w:rsidRPr="00FA41DA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059CE85E" w14:textId="2D8C279B" w:rsidR="00BC6E36" w:rsidRDefault="00586915" w:rsidP="000F467B">
      <w:pPr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زمستان</w:t>
      </w:r>
      <w:r w:rsidR="000360E6">
        <w:rPr>
          <w:rFonts w:cs="B Nazanin" w:hint="cs"/>
          <w:b/>
          <w:bCs/>
          <w:sz w:val="32"/>
          <w:szCs w:val="32"/>
          <w:rtl/>
        </w:rPr>
        <w:t xml:space="preserve"> 140</w:t>
      </w:r>
      <w:r w:rsidR="00CD299A">
        <w:rPr>
          <w:rFonts w:cs="B Nazanin" w:hint="cs"/>
          <w:b/>
          <w:bCs/>
          <w:sz w:val="32"/>
          <w:szCs w:val="32"/>
          <w:rtl/>
        </w:rPr>
        <w:t>4</w:t>
      </w:r>
    </w:p>
    <w:p w14:paraId="6F8AFE97" w14:textId="77777777" w:rsidR="000360E6" w:rsidRDefault="000360E6" w:rsidP="00BB5BCD">
      <w:pPr>
        <w:jc w:val="center"/>
        <w:rPr>
          <w:rFonts w:cs="B Nazanin"/>
          <w:b/>
          <w:bCs/>
          <w:sz w:val="32"/>
          <w:szCs w:val="32"/>
          <w:rtl/>
        </w:rPr>
      </w:pPr>
    </w:p>
    <w:p w14:paraId="4255D9A5" w14:textId="77777777" w:rsidR="00BC6E36" w:rsidRPr="006007F5" w:rsidRDefault="00BC6E36" w:rsidP="00BB5BCD">
      <w:pPr>
        <w:rPr>
          <w:rFonts w:cs="B Nazanin"/>
        </w:rPr>
      </w:pPr>
    </w:p>
    <w:p w14:paraId="728B7345" w14:textId="77777777" w:rsidR="009754E5" w:rsidRPr="006007F5" w:rsidRDefault="009754E5" w:rsidP="00BB5BCD">
      <w:pPr>
        <w:rPr>
          <w:rFonts w:cs="B Nazanin"/>
          <w:lang w:bidi="fa-IR"/>
        </w:rPr>
        <w:sectPr w:rsidR="009754E5" w:rsidRPr="006007F5" w:rsidSect="00F830D3">
          <w:footerReference w:type="even" r:id="rId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6AD20038" w14:textId="77777777" w:rsidR="00FD6681" w:rsidRPr="006007F5" w:rsidRDefault="00FD6681" w:rsidP="00BB5BCD">
      <w:pPr>
        <w:jc w:val="center"/>
        <w:rPr>
          <w:rFonts w:cs="B Nazanin"/>
          <w:b/>
          <w:bCs/>
          <w:rtl/>
        </w:rPr>
      </w:pPr>
      <w:r w:rsidRPr="006007F5">
        <w:rPr>
          <w:rFonts w:cs="B Nazanin" w:hint="cs"/>
          <w:b/>
          <w:bCs/>
          <w:rtl/>
        </w:rPr>
        <w:lastRenderedPageBreak/>
        <w:t>تاريخچه بازبيني</w:t>
      </w:r>
    </w:p>
    <w:p w14:paraId="155F62C0" w14:textId="77777777" w:rsidR="00FD6681" w:rsidRPr="006007F5" w:rsidRDefault="00FD6681" w:rsidP="00BB5BCD">
      <w:pPr>
        <w:rPr>
          <w:rFonts w:cs="B Nazanin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4"/>
        <w:gridCol w:w="715"/>
        <w:gridCol w:w="2961"/>
        <w:gridCol w:w="3056"/>
      </w:tblGrid>
      <w:tr w:rsidR="00FD6681" w:rsidRPr="006007F5" w14:paraId="54B84C19" w14:textId="77777777" w:rsidTr="003D6F02">
        <w:trPr>
          <w:trHeight w:val="512"/>
          <w:jc w:val="center"/>
        </w:trPr>
        <w:tc>
          <w:tcPr>
            <w:tcW w:w="15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75C23B7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تاريخ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4D2CD4A" w14:textId="77777777" w:rsidR="00FD6681" w:rsidRPr="006007F5" w:rsidRDefault="005C3CE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نسخه</w:t>
            </w:r>
          </w:p>
        </w:tc>
        <w:tc>
          <w:tcPr>
            <w:tcW w:w="2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1A775C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توضيحات</w:t>
            </w:r>
          </w:p>
        </w:tc>
        <w:tc>
          <w:tcPr>
            <w:tcW w:w="30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061D86A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تهيه</w:t>
            </w:r>
            <w:r w:rsidRPr="006007F5">
              <w:rPr>
                <w:rFonts w:cs="B Nazanin" w:hint="eastAsia"/>
                <w:b/>
                <w:bCs/>
                <w:rtl/>
              </w:rPr>
              <w:t>‌</w:t>
            </w:r>
            <w:r w:rsidRPr="006007F5">
              <w:rPr>
                <w:rFonts w:cs="B Nazanin" w:hint="cs"/>
                <w:b/>
                <w:bCs/>
                <w:rtl/>
              </w:rPr>
              <w:t>كننده (سمت)</w:t>
            </w:r>
          </w:p>
        </w:tc>
      </w:tr>
      <w:tr w:rsidR="00216F2D" w:rsidRPr="006007F5" w14:paraId="6674A0BD" w14:textId="77777777" w:rsidTr="003D6F02">
        <w:trPr>
          <w:jc w:val="center"/>
        </w:trPr>
        <w:tc>
          <w:tcPr>
            <w:tcW w:w="15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4C4302" w14:textId="77777777" w:rsidR="00216F2D" w:rsidRPr="00CC7B4E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B37B18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86199D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918A55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16F2D" w:rsidRPr="006007F5" w14:paraId="344E754A" w14:textId="77777777" w:rsidTr="003D6F02">
        <w:trPr>
          <w:jc w:val="center"/>
        </w:trPr>
        <w:tc>
          <w:tcPr>
            <w:tcW w:w="15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34765E7" w14:textId="77777777" w:rsidR="00216F2D" w:rsidRPr="00CC7B4E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1D1056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08564F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E3EED7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16F2D" w:rsidRPr="006007F5" w14:paraId="62EA7457" w14:textId="77777777" w:rsidTr="003D6F02">
        <w:trPr>
          <w:jc w:val="center"/>
        </w:trPr>
        <w:tc>
          <w:tcPr>
            <w:tcW w:w="15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F660CA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EBF51B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526F0D6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1F22E64" w14:textId="77777777" w:rsidR="00216F2D" w:rsidRPr="006007F5" w:rsidRDefault="00216F2D" w:rsidP="00216F2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577E086B" w14:textId="77777777" w:rsidR="00BE47FA" w:rsidRDefault="00BE47FA" w:rsidP="00BB5BCD">
      <w:pPr>
        <w:rPr>
          <w:rFonts w:cs="B Nazanin"/>
          <w:rtl/>
        </w:rPr>
      </w:pPr>
    </w:p>
    <w:p w14:paraId="1915D068" w14:textId="77777777" w:rsidR="00017DA6" w:rsidRDefault="00017DA6" w:rsidP="00BB5BCD">
      <w:pPr>
        <w:rPr>
          <w:rFonts w:cs="B Nazanin"/>
          <w:rtl/>
        </w:rPr>
      </w:pPr>
    </w:p>
    <w:p w14:paraId="74E8EFF5" w14:textId="77777777" w:rsidR="00523B10" w:rsidRPr="006007F5" w:rsidRDefault="00BE47FA" w:rsidP="00BB5BCD">
      <w:pPr>
        <w:jc w:val="center"/>
        <w:rPr>
          <w:rFonts w:cs="B Nazanin"/>
          <w:b/>
          <w:bCs/>
          <w:sz w:val="28"/>
          <w:szCs w:val="28"/>
          <w:rtl/>
        </w:rPr>
      </w:pPr>
      <w:r w:rsidRPr="00131C0C">
        <w:rPr>
          <w:rFonts w:cs="B Nazanin"/>
          <w:sz w:val="28"/>
          <w:szCs w:val="28"/>
          <w:rtl/>
        </w:rPr>
        <w:br w:type="page"/>
      </w:r>
      <w:r w:rsidRPr="006007F5">
        <w:rPr>
          <w:rFonts w:cs="B Nazanin" w:hint="cs"/>
          <w:b/>
          <w:bCs/>
          <w:sz w:val="28"/>
          <w:szCs w:val="28"/>
          <w:rtl/>
        </w:rPr>
        <w:lastRenderedPageBreak/>
        <w:t>فهرست</w:t>
      </w:r>
      <w:r w:rsidR="00FF200B" w:rsidRPr="006007F5">
        <w:rPr>
          <w:rFonts w:cs="B Nazanin" w:hint="cs"/>
          <w:b/>
          <w:bCs/>
          <w:sz w:val="28"/>
          <w:szCs w:val="28"/>
          <w:rtl/>
        </w:rPr>
        <w:t xml:space="preserve"> مطالب</w:t>
      </w:r>
    </w:p>
    <w:p w14:paraId="274A8377" w14:textId="77777777" w:rsidR="00D9687B" w:rsidRPr="006007F5" w:rsidRDefault="00D9687B" w:rsidP="00BB5BCD">
      <w:pPr>
        <w:rPr>
          <w:rFonts w:cs="B Nazanin"/>
          <w:sz w:val="28"/>
          <w:szCs w:val="28"/>
          <w:rtl/>
        </w:rPr>
      </w:pPr>
    </w:p>
    <w:p w14:paraId="70A230A3" w14:textId="77777777" w:rsidR="00B022C7" w:rsidRPr="00B022C7" w:rsidRDefault="00231AA4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r w:rsidRPr="00B022C7">
        <w:rPr>
          <w:rFonts w:cs="B Nazanin"/>
          <w:sz w:val="28"/>
        </w:rPr>
        <w:fldChar w:fldCharType="begin"/>
      </w:r>
      <w:r w:rsidRPr="00B022C7">
        <w:rPr>
          <w:rFonts w:cs="B Nazanin"/>
          <w:sz w:val="28"/>
        </w:rPr>
        <w:instrText xml:space="preserve"> TOC \o "1-3" \h \z \u </w:instrText>
      </w:r>
      <w:r w:rsidRPr="00B022C7">
        <w:rPr>
          <w:rFonts w:cs="B Nazanin"/>
          <w:sz w:val="28"/>
        </w:rPr>
        <w:fldChar w:fldCharType="separate"/>
      </w:r>
      <w:hyperlink w:anchor="_Toc189046347" w:history="1">
        <w:r w:rsidR="00B022C7" w:rsidRPr="00B022C7">
          <w:rPr>
            <w:rStyle w:val="Hyperlink"/>
            <w:rFonts w:cs="B Nazanin"/>
            <w:noProof/>
            <w:rtl/>
          </w:rPr>
          <w:t>1-</w:t>
        </w:r>
        <w:r w:rsidR="00B022C7" w:rsidRPr="00B022C7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="00B022C7" w:rsidRPr="00B022C7">
          <w:rPr>
            <w:rStyle w:val="Hyperlink"/>
            <w:rFonts w:cs="B Nazanin"/>
            <w:noProof/>
            <w:rtl/>
          </w:rPr>
          <w:t>مقدمه</w:t>
        </w:r>
        <w:r w:rsidR="00B022C7" w:rsidRPr="00B022C7">
          <w:rPr>
            <w:rFonts w:cs="B Nazanin"/>
            <w:noProof/>
            <w:webHidden/>
            <w:rtl/>
          </w:rPr>
          <w:tab/>
        </w:r>
        <w:r w:rsidR="00B022C7" w:rsidRPr="00B022C7">
          <w:rPr>
            <w:rFonts w:cs="B Nazanin"/>
            <w:noProof/>
            <w:webHidden/>
            <w:rtl/>
          </w:rPr>
          <w:fldChar w:fldCharType="begin"/>
        </w:r>
        <w:r w:rsidR="00B022C7" w:rsidRPr="00B022C7">
          <w:rPr>
            <w:rFonts w:cs="B Nazanin"/>
            <w:noProof/>
            <w:webHidden/>
            <w:rtl/>
          </w:rPr>
          <w:instrText xml:space="preserve"> </w:instrText>
        </w:r>
        <w:r w:rsidR="00B022C7" w:rsidRPr="00B022C7">
          <w:rPr>
            <w:rFonts w:cs="B Nazanin"/>
            <w:noProof/>
            <w:webHidden/>
          </w:rPr>
          <w:instrText>PAGEREF</w:instrText>
        </w:r>
        <w:r w:rsidR="00B022C7" w:rsidRPr="00B022C7">
          <w:rPr>
            <w:rFonts w:cs="B Nazanin"/>
            <w:noProof/>
            <w:webHidden/>
            <w:rtl/>
          </w:rPr>
          <w:instrText xml:space="preserve"> _</w:instrText>
        </w:r>
        <w:r w:rsidR="00B022C7" w:rsidRPr="00B022C7">
          <w:rPr>
            <w:rFonts w:cs="B Nazanin"/>
            <w:noProof/>
            <w:webHidden/>
          </w:rPr>
          <w:instrText>Toc189046347 \h</w:instrText>
        </w:r>
        <w:r w:rsidR="00B022C7" w:rsidRPr="00B022C7">
          <w:rPr>
            <w:rFonts w:cs="B Nazanin"/>
            <w:noProof/>
            <w:webHidden/>
            <w:rtl/>
          </w:rPr>
          <w:instrText xml:space="preserve"> </w:instrText>
        </w:r>
        <w:r w:rsidR="00B022C7" w:rsidRPr="00B022C7">
          <w:rPr>
            <w:rFonts w:cs="B Nazanin"/>
            <w:noProof/>
            <w:webHidden/>
            <w:rtl/>
          </w:rPr>
        </w:r>
        <w:r w:rsidR="00B022C7" w:rsidRPr="00B022C7">
          <w:rPr>
            <w:rFonts w:cs="B Nazanin"/>
            <w:noProof/>
            <w:webHidden/>
            <w:rtl/>
          </w:rPr>
          <w:fldChar w:fldCharType="separate"/>
        </w:r>
        <w:r w:rsidR="00B022C7" w:rsidRPr="00B022C7">
          <w:rPr>
            <w:rFonts w:cs="B Nazanin"/>
            <w:noProof/>
            <w:webHidden/>
            <w:rtl/>
          </w:rPr>
          <w:t>5</w:t>
        </w:r>
        <w:r w:rsidR="00B022C7" w:rsidRPr="00B022C7">
          <w:rPr>
            <w:rFonts w:cs="B Nazanin"/>
            <w:noProof/>
            <w:webHidden/>
            <w:rtl/>
          </w:rPr>
          <w:fldChar w:fldCharType="end"/>
        </w:r>
      </w:hyperlink>
    </w:p>
    <w:p w14:paraId="1930D733" w14:textId="77777777" w:rsidR="00B022C7" w:rsidRPr="00B022C7" w:rsidRDefault="00B022C7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9046348" w:history="1">
        <w:r w:rsidRPr="00B022C7">
          <w:rPr>
            <w:rStyle w:val="Hyperlink"/>
            <w:rFonts w:cs="B Nazanin"/>
            <w:rtl/>
          </w:rPr>
          <w:t>1-1-</w:t>
        </w:r>
        <w:r w:rsidRPr="00B022C7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rtl/>
          </w:rPr>
          <w:t>هدف</w:t>
        </w:r>
        <w:r w:rsidRPr="00B022C7">
          <w:rPr>
            <w:rFonts w:cs="B Nazanin"/>
            <w:webHidden/>
            <w:rtl/>
          </w:rPr>
          <w:tab/>
        </w:r>
        <w:r w:rsidRPr="00B022C7">
          <w:rPr>
            <w:rFonts w:cs="B Nazanin"/>
            <w:webHidden/>
            <w:rtl/>
          </w:rPr>
          <w:fldChar w:fldCharType="begin"/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</w:rPr>
          <w:instrText>PAGEREF</w:instrText>
        </w:r>
        <w:r w:rsidRPr="00B022C7">
          <w:rPr>
            <w:rFonts w:cs="B Nazanin"/>
            <w:webHidden/>
            <w:rtl/>
          </w:rPr>
          <w:instrText xml:space="preserve"> _</w:instrText>
        </w:r>
        <w:r w:rsidRPr="00B022C7">
          <w:rPr>
            <w:rFonts w:cs="B Nazanin"/>
            <w:webHidden/>
          </w:rPr>
          <w:instrText>Toc189046348 \h</w:instrText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  <w:rtl/>
          </w:rPr>
        </w:r>
        <w:r w:rsidRPr="00B022C7">
          <w:rPr>
            <w:rFonts w:cs="B Nazanin"/>
            <w:webHidden/>
            <w:rtl/>
          </w:rPr>
          <w:fldChar w:fldCharType="separate"/>
        </w:r>
        <w:r w:rsidRPr="00B022C7">
          <w:rPr>
            <w:rFonts w:cs="B Nazanin"/>
            <w:webHidden/>
            <w:rtl/>
          </w:rPr>
          <w:t>5</w:t>
        </w:r>
        <w:r w:rsidRPr="00B022C7">
          <w:rPr>
            <w:rFonts w:cs="B Nazanin"/>
            <w:webHidden/>
            <w:rtl/>
          </w:rPr>
          <w:fldChar w:fldCharType="end"/>
        </w:r>
      </w:hyperlink>
    </w:p>
    <w:p w14:paraId="01BC8E48" w14:textId="77777777" w:rsidR="00B022C7" w:rsidRPr="00B022C7" w:rsidRDefault="00B022C7" w:rsidP="00B022C7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9046349" w:history="1">
        <w:r>
          <w:rPr>
            <w:rStyle w:val="Hyperlink"/>
            <w:rFonts w:cs="B Nazanin" w:hint="cs"/>
            <w:noProof/>
            <w:rtl/>
          </w:rPr>
          <w:t>2-</w:t>
        </w:r>
        <w:r w:rsidRPr="00B022C7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noProof/>
            <w:rtl/>
          </w:rPr>
          <w:t>داستان ها</w:t>
        </w:r>
        <w:r w:rsidRPr="00B022C7">
          <w:rPr>
            <w:rStyle w:val="Hyperlink"/>
            <w:rFonts w:cs="B Nazanin" w:hint="cs"/>
            <w:noProof/>
            <w:rtl/>
          </w:rPr>
          <w:t>ی</w:t>
        </w:r>
        <w:r w:rsidRPr="00B022C7">
          <w:rPr>
            <w:rStyle w:val="Hyperlink"/>
            <w:rFonts w:cs="B Nazanin"/>
            <w:noProof/>
            <w:rtl/>
          </w:rPr>
          <w:t xml:space="preserve"> کاربر</w:t>
        </w:r>
        <w:r w:rsidRPr="00B022C7">
          <w:rPr>
            <w:rStyle w:val="Hyperlink"/>
            <w:rFonts w:cs="B Nazanin" w:hint="cs"/>
            <w:noProof/>
            <w:rtl/>
          </w:rPr>
          <w:t>ی</w:t>
        </w:r>
        <w:r w:rsidRPr="00B022C7">
          <w:rPr>
            <w:rFonts w:cs="B Nazanin"/>
            <w:noProof/>
            <w:webHidden/>
            <w:rtl/>
          </w:rPr>
          <w:tab/>
        </w:r>
        <w:r w:rsidRPr="00B022C7">
          <w:rPr>
            <w:rFonts w:cs="B Nazanin"/>
            <w:noProof/>
            <w:webHidden/>
            <w:rtl/>
          </w:rPr>
          <w:fldChar w:fldCharType="begin"/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</w:rPr>
          <w:instrText>PAGEREF</w:instrText>
        </w:r>
        <w:r w:rsidRPr="00B022C7">
          <w:rPr>
            <w:rFonts w:cs="B Nazanin"/>
            <w:noProof/>
            <w:webHidden/>
            <w:rtl/>
          </w:rPr>
          <w:instrText xml:space="preserve"> _</w:instrText>
        </w:r>
        <w:r w:rsidRPr="00B022C7">
          <w:rPr>
            <w:rFonts w:cs="B Nazanin"/>
            <w:noProof/>
            <w:webHidden/>
          </w:rPr>
          <w:instrText>Toc189046349 \h</w:instrText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  <w:rtl/>
          </w:rPr>
        </w:r>
        <w:r w:rsidRPr="00B022C7">
          <w:rPr>
            <w:rFonts w:cs="B Nazanin"/>
            <w:noProof/>
            <w:webHidden/>
            <w:rtl/>
          </w:rPr>
          <w:fldChar w:fldCharType="separate"/>
        </w:r>
        <w:r w:rsidRPr="00B022C7">
          <w:rPr>
            <w:rFonts w:cs="B Nazanin"/>
            <w:noProof/>
            <w:webHidden/>
            <w:rtl/>
          </w:rPr>
          <w:t>6</w:t>
        </w:r>
        <w:r w:rsidRPr="00B022C7">
          <w:rPr>
            <w:rFonts w:cs="B Nazanin"/>
            <w:noProof/>
            <w:webHidden/>
            <w:rtl/>
          </w:rPr>
          <w:fldChar w:fldCharType="end"/>
        </w:r>
      </w:hyperlink>
    </w:p>
    <w:p w14:paraId="39AB0FF6" w14:textId="77777777" w:rsidR="00B022C7" w:rsidRPr="00B022C7" w:rsidRDefault="00B022C7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9046350" w:history="1">
        <w:r w:rsidRPr="00B022C7">
          <w:rPr>
            <w:rStyle w:val="Hyperlink"/>
            <w:rFonts w:cs="B Nazanin"/>
            <w:noProof/>
            <w:rtl/>
          </w:rPr>
          <w:t>3-</w:t>
        </w:r>
        <w:r w:rsidRPr="00B022C7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noProof/>
            <w:rtl/>
          </w:rPr>
          <w:t>مح</w:t>
        </w:r>
        <w:r w:rsidRPr="00B022C7">
          <w:rPr>
            <w:rStyle w:val="Hyperlink"/>
            <w:rFonts w:cs="B Nazanin" w:hint="cs"/>
            <w:noProof/>
            <w:rtl/>
          </w:rPr>
          <w:t>ی</w:t>
        </w:r>
        <w:r w:rsidRPr="00B022C7">
          <w:rPr>
            <w:rStyle w:val="Hyperlink"/>
            <w:rFonts w:cs="B Nazanin" w:hint="eastAsia"/>
            <w:noProof/>
            <w:rtl/>
          </w:rPr>
          <w:t>ط</w:t>
        </w:r>
        <w:r w:rsidRPr="00B022C7">
          <w:rPr>
            <w:rStyle w:val="Hyperlink"/>
            <w:rFonts w:cs="B Nazanin"/>
            <w:noProof/>
            <w:rtl/>
          </w:rPr>
          <w:t xml:space="preserve"> </w:t>
        </w:r>
        <w:r w:rsidRPr="00B022C7">
          <w:rPr>
            <w:rStyle w:val="Hyperlink"/>
            <w:rFonts w:cs="B Nazanin"/>
            <w:noProof/>
            <w:sz w:val="24"/>
            <w:szCs w:val="24"/>
          </w:rPr>
          <w:t>QA</w:t>
        </w:r>
        <w:r w:rsidRPr="00B022C7">
          <w:rPr>
            <w:rFonts w:cs="B Nazanin"/>
            <w:noProof/>
            <w:webHidden/>
            <w:rtl/>
          </w:rPr>
          <w:tab/>
        </w:r>
        <w:r w:rsidRPr="00B022C7">
          <w:rPr>
            <w:rFonts w:cs="B Nazanin"/>
            <w:noProof/>
            <w:webHidden/>
            <w:rtl/>
          </w:rPr>
          <w:fldChar w:fldCharType="begin"/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</w:rPr>
          <w:instrText>PAGEREF</w:instrText>
        </w:r>
        <w:r w:rsidRPr="00B022C7">
          <w:rPr>
            <w:rFonts w:cs="B Nazanin"/>
            <w:noProof/>
            <w:webHidden/>
            <w:rtl/>
          </w:rPr>
          <w:instrText xml:space="preserve"> _</w:instrText>
        </w:r>
        <w:r w:rsidRPr="00B022C7">
          <w:rPr>
            <w:rFonts w:cs="B Nazanin"/>
            <w:noProof/>
            <w:webHidden/>
          </w:rPr>
          <w:instrText>Toc189046350 \h</w:instrText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  <w:rtl/>
          </w:rPr>
        </w:r>
        <w:r w:rsidRPr="00B022C7">
          <w:rPr>
            <w:rFonts w:cs="B Nazanin"/>
            <w:noProof/>
            <w:webHidden/>
            <w:rtl/>
          </w:rPr>
          <w:fldChar w:fldCharType="separate"/>
        </w:r>
        <w:r w:rsidRPr="00B022C7">
          <w:rPr>
            <w:rFonts w:cs="B Nazanin"/>
            <w:noProof/>
            <w:webHidden/>
            <w:rtl/>
          </w:rPr>
          <w:t>6</w:t>
        </w:r>
        <w:r w:rsidRPr="00B022C7">
          <w:rPr>
            <w:rFonts w:cs="B Nazanin"/>
            <w:noProof/>
            <w:webHidden/>
            <w:rtl/>
          </w:rPr>
          <w:fldChar w:fldCharType="end"/>
        </w:r>
      </w:hyperlink>
    </w:p>
    <w:p w14:paraId="729025DC" w14:textId="77777777" w:rsidR="00B022C7" w:rsidRPr="00B022C7" w:rsidRDefault="00B022C7" w:rsidP="00B022C7">
      <w:pPr>
        <w:pStyle w:val="TOC2"/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9046351" w:history="1">
        <w:r>
          <w:rPr>
            <w:rStyle w:val="Hyperlink"/>
            <w:rFonts w:cs="B Nazanin" w:hint="cs"/>
            <w:rtl/>
          </w:rPr>
          <w:t xml:space="preserve">3-1- </w:t>
        </w:r>
        <w:r w:rsidRPr="00B022C7">
          <w:rPr>
            <w:rStyle w:val="Hyperlink"/>
            <w:rFonts w:cs="B Nazanin"/>
            <w:rtl/>
          </w:rPr>
          <w:t>ابزار تست ...</w:t>
        </w:r>
        <w:r w:rsidRPr="00B022C7">
          <w:rPr>
            <w:rFonts w:cs="B Nazanin"/>
            <w:webHidden/>
            <w:rtl/>
          </w:rPr>
          <w:tab/>
        </w:r>
        <w:r w:rsidRPr="00B022C7">
          <w:rPr>
            <w:rFonts w:cs="B Nazanin"/>
            <w:webHidden/>
            <w:rtl/>
          </w:rPr>
          <w:fldChar w:fldCharType="begin"/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</w:rPr>
          <w:instrText>PAGEREF</w:instrText>
        </w:r>
        <w:r w:rsidRPr="00B022C7">
          <w:rPr>
            <w:rFonts w:cs="B Nazanin"/>
            <w:webHidden/>
            <w:rtl/>
          </w:rPr>
          <w:instrText xml:space="preserve"> _</w:instrText>
        </w:r>
        <w:r w:rsidRPr="00B022C7">
          <w:rPr>
            <w:rFonts w:cs="B Nazanin"/>
            <w:webHidden/>
          </w:rPr>
          <w:instrText>Toc189046351 \h</w:instrText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  <w:rtl/>
          </w:rPr>
        </w:r>
        <w:r w:rsidRPr="00B022C7">
          <w:rPr>
            <w:rFonts w:cs="B Nazanin"/>
            <w:webHidden/>
            <w:rtl/>
          </w:rPr>
          <w:fldChar w:fldCharType="separate"/>
        </w:r>
        <w:r w:rsidRPr="00B022C7">
          <w:rPr>
            <w:rFonts w:cs="B Nazanin"/>
            <w:webHidden/>
            <w:rtl/>
          </w:rPr>
          <w:t>7</w:t>
        </w:r>
        <w:r w:rsidRPr="00B022C7">
          <w:rPr>
            <w:rFonts w:cs="B Nazanin"/>
            <w:webHidden/>
            <w:rtl/>
          </w:rPr>
          <w:fldChar w:fldCharType="end"/>
        </w:r>
      </w:hyperlink>
    </w:p>
    <w:p w14:paraId="1F09636F" w14:textId="77777777" w:rsidR="00B022C7" w:rsidRPr="00B022C7" w:rsidRDefault="00B022C7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9046352" w:history="1">
        <w:r w:rsidRPr="00B022C7">
          <w:rPr>
            <w:rStyle w:val="Hyperlink"/>
            <w:rFonts w:cs="B Nazanin"/>
            <w:noProof/>
            <w:rtl/>
          </w:rPr>
          <w:t>4-</w:t>
        </w:r>
        <w:r w:rsidRPr="00B022C7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noProof/>
            <w:rtl/>
          </w:rPr>
          <w:t>رو</w:t>
        </w:r>
        <w:r w:rsidRPr="00B022C7">
          <w:rPr>
            <w:rStyle w:val="Hyperlink"/>
            <w:rFonts w:cs="B Nazanin" w:hint="cs"/>
            <w:noProof/>
            <w:rtl/>
          </w:rPr>
          <w:t>ی</w:t>
        </w:r>
        <w:r w:rsidRPr="00B022C7">
          <w:rPr>
            <w:rStyle w:val="Hyperlink"/>
            <w:rFonts w:cs="B Nazanin" w:hint="eastAsia"/>
            <w:noProof/>
            <w:rtl/>
          </w:rPr>
          <w:t>کردها</w:t>
        </w:r>
        <w:r w:rsidRPr="00B022C7">
          <w:rPr>
            <w:rStyle w:val="Hyperlink"/>
            <w:rFonts w:cs="B Nazanin" w:hint="cs"/>
            <w:noProof/>
            <w:rtl/>
          </w:rPr>
          <w:t>ی</w:t>
        </w:r>
        <w:r w:rsidRPr="00B022C7">
          <w:rPr>
            <w:rStyle w:val="Hyperlink"/>
            <w:rFonts w:cs="B Nazanin"/>
            <w:noProof/>
            <w:rtl/>
          </w:rPr>
          <w:t xml:space="preserve"> آزمون</w:t>
        </w:r>
        <w:r w:rsidRPr="00B022C7">
          <w:rPr>
            <w:rFonts w:cs="B Nazanin"/>
            <w:noProof/>
            <w:webHidden/>
            <w:rtl/>
          </w:rPr>
          <w:tab/>
        </w:r>
        <w:r w:rsidRPr="00B022C7">
          <w:rPr>
            <w:rFonts w:cs="B Nazanin"/>
            <w:noProof/>
            <w:webHidden/>
            <w:rtl/>
          </w:rPr>
          <w:fldChar w:fldCharType="begin"/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</w:rPr>
          <w:instrText>PAGEREF</w:instrText>
        </w:r>
        <w:r w:rsidRPr="00B022C7">
          <w:rPr>
            <w:rFonts w:cs="B Nazanin"/>
            <w:noProof/>
            <w:webHidden/>
            <w:rtl/>
          </w:rPr>
          <w:instrText xml:space="preserve"> _</w:instrText>
        </w:r>
        <w:r w:rsidRPr="00B022C7">
          <w:rPr>
            <w:rFonts w:cs="B Nazanin"/>
            <w:noProof/>
            <w:webHidden/>
          </w:rPr>
          <w:instrText>Toc189046352 \h</w:instrText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  <w:rtl/>
          </w:rPr>
        </w:r>
        <w:r w:rsidRPr="00B022C7">
          <w:rPr>
            <w:rFonts w:cs="B Nazanin"/>
            <w:noProof/>
            <w:webHidden/>
            <w:rtl/>
          </w:rPr>
          <w:fldChar w:fldCharType="separate"/>
        </w:r>
        <w:r w:rsidRPr="00B022C7">
          <w:rPr>
            <w:rFonts w:cs="B Nazanin"/>
            <w:noProof/>
            <w:webHidden/>
            <w:rtl/>
          </w:rPr>
          <w:t>7</w:t>
        </w:r>
        <w:r w:rsidRPr="00B022C7">
          <w:rPr>
            <w:rFonts w:cs="B Nazanin"/>
            <w:noProof/>
            <w:webHidden/>
            <w:rtl/>
          </w:rPr>
          <w:fldChar w:fldCharType="end"/>
        </w:r>
      </w:hyperlink>
    </w:p>
    <w:p w14:paraId="46384C33" w14:textId="77777777" w:rsidR="00B022C7" w:rsidRPr="00B022C7" w:rsidRDefault="00B022C7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9046353" w:history="1">
        <w:r w:rsidRPr="00B022C7">
          <w:rPr>
            <w:rStyle w:val="Hyperlink"/>
            <w:rFonts w:cs="B Nazanin"/>
            <w:rtl/>
          </w:rPr>
          <w:t>4-1-</w:t>
        </w:r>
        <w:r w:rsidRPr="00B022C7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rtl/>
          </w:rPr>
          <w:t>آزمون ...</w:t>
        </w:r>
        <w:r w:rsidRPr="00B022C7">
          <w:rPr>
            <w:rFonts w:cs="B Nazanin"/>
            <w:webHidden/>
            <w:rtl/>
          </w:rPr>
          <w:tab/>
        </w:r>
        <w:r w:rsidRPr="00B022C7">
          <w:rPr>
            <w:rFonts w:cs="B Nazanin"/>
            <w:webHidden/>
            <w:rtl/>
          </w:rPr>
          <w:fldChar w:fldCharType="begin"/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</w:rPr>
          <w:instrText>PAGEREF</w:instrText>
        </w:r>
        <w:r w:rsidRPr="00B022C7">
          <w:rPr>
            <w:rFonts w:cs="B Nazanin"/>
            <w:webHidden/>
            <w:rtl/>
          </w:rPr>
          <w:instrText xml:space="preserve"> _</w:instrText>
        </w:r>
        <w:r w:rsidRPr="00B022C7">
          <w:rPr>
            <w:rFonts w:cs="B Nazanin"/>
            <w:webHidden/>
          </w:rPr>
          <w:instrText>Toc189046353 \h</w:instrText>
        </w:r>
        <w:r w:rsidRPr="00B022C7">
          <w:rPr>
            <w:rFonts w:cs="B Nazanin"/>
            <w:webHidden/>
            <w:rtl/>
          </w:rPr>
          <w:instrText xml:space="preserve"> </w:instrText>
        </w:r>
        <w:r w:rsidRPr="00B022C7">
          <w:rPr>
            <w:rFonts w:cs="B Nazanin"/>
            <w:webHidden/>
            <w:rtl/>
          </w:rPr>
        </w:r>
        <w:r w:rsidRPr="00B022C7">
          <w:rPr>
            <w:rFonts w:cs="B Nazanin"/>
            <w:webHidden/>
            <w:rtl/>
          </w:rPr>
          <w:fldChar w:fldCharType="separate"/>
        </w:r>
        <w:r w:rsidRPr="00B022C7">
          <w:rPr>
            <w:rFonts w:cs="B Nazanin"/>
            <w:webHidden/>
            <w:rtl/>
          </w:rPr>
          <w:t>7</w:t>
        </w:r>
        <w:r w:rsidRPr="00B022C7">
          <w:rPr>
            <w:rFonts w:cs="B Nazanin"/>
            <w:webHidden/>
            <w:rtl/>
          </w:rPr>
          <w:fldChar w:fldCharType="end"/>
        </w:r>
      </w:hyperlink>
    </w:p>
    <w:p w14:paraId="78D0272D" w14:textId="77777777" w:rsidR="00B022C7" w:rsidRPr="00B022C7" w:rsidRDefault="00B022C7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9046354" w:history="1">
        <w:r w:rsidRPr="00B022C7">
          <w:rPr>
            <w:rStyle w:val="Hyperlink"/>
            <w:rFonts w:cs="B Nazanin"/>
            <w:noProof/>
            <w:rtl/>
          </w:rPr>
          <w:t>5-</w:t>
        </w:r>
        <w:r w:rsidRPr="00B022C7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B022C7">
          <w:rPr>
            <w:rStyle w:val="Hyperlink"/>
            <w:rFonts w:cs="B Nazanin"/>
            <w:noProof/>
            <w:rtl/>
          </w:rPr>
          <w:t>موارد آزمون</w:t>
        </w:r>
        <w:r w:rsidRPr="00B022C7">
          <w:rPr>
            <w:rFonts w:cs="B Nazanin"/>
            <w:noProof/>
            <w:webHidden/>
            <w:rtl/>
          </w:rPr>
          <w:tab/>
        </w:r>
        <w:r w:rsidRPr="00B022C7">
          <w:rPr>
            <w:rFonts w:cs="B Nazanin"/>
            <w:noProof/>
            <w:webHidden/>
            <w:rtl/>
          </w:rPr>
          <w:fldChar w:fldCharType="begin"/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</w:rPr>
          <w:instrText>PAGEREF</w:instrText>
        </w:r>
        <w:r w:rsidRPr="00B022C7">
          <w:rPr>
            <w:rFonts w:cs="B Nazanin"/>
            <w:noProof/>
            <w:webHidden/>
            <w:rtl/>
          </w:rPr>
          <w:instrText xml:space="preserve"> _</w:instrText>
        </w:r>
        <w:r w:rsidRPr="00B022C7">
          <w:rPr>
            <w:rFonts w:cs="B Nazanin"/>
            <w:noProof/>
            <w:webHidden/>
          </w:rPr>
          <w:instrText>Toc189046354 \h</w:instrText>
        </w:r>
        <w:r w:rsidRPr="00B022C7">
          <w:rPr>
            <w:rFonts w:cs="B Nazanin"/>
            <w:noProof/>
            <w:webHidden/>
            <w:rtl/>
          </w:rPr>
          <w:instrText xml:space="preserve"> </w:instrText>
        </w:r>
        <w:r w:rsidRPr="00B022C7">
          <w:rPr>
            <w:rFonts w:cs="B Nazanin"/>
            <w:noProof/>
            <w:webHidden/>
            <w:rtl/>
          </w:rPr>
        </w:r>
        <w:r w:rsidRPr="00B022C7">
          <w:rPr>
            <w:rFonts w:cs="B Nazanin"/>
            <w:noProof/>
            <w:webHidden/>
            <w:rtl/>
          </w:rPr>
          <w:fldChar w:fldCharType="separate"/>
        </w:r>
        <w:r w:rsidRPr="00B022C7">
          <w:rPr>
            <w:rFonts w:cs="B Nazanin"/>
            <w:noProof/>
            <w:webHidden/>
            <w:rtl/>
          </w:rPr>
          <w:t>7</w:t>
        </w:r>
        <w:r w:rsidRPr="00B022C7">
          <w:rPr>
            <w:rFonts w:cs="B Nazanin"/>
            <w:noProof/>
            <w:webHidden/>
            <w:rtl/>
          </w:rPr>
          <w:fldChar w:fldCharType="end"/>
        </w:r>
      </w:hyperlink>
    </w:p>
    <w:p w14:paraId="647BE3B4" w14:textId="77777777" w:rsidR="00231AA4" w:rsidRPr="006007F5" w:rsidRDefault="00231AA4" w:rsidP="00B23F07">
      <w:pPr>
        <w:jc w:val="lowKashida"/>
        <w:rPr>
          <w:rFonts w:cs="B Nazanin"/>
        </w:rPr>
      </w:pPr>
      <w:r w:rsidRPr="00B022C7">
        <w:rPr>
          <w:rFonts w:cs="B Nazanin"/>
          <w:sz w:val="28"/>
          <w:szCs w:val="28"/>
        </w:rPr>
        <w:fldChar w:fldCharType="end"/>
      </w:r>
    </w:p>
    <w:p w14:paraId="7FDB620E" w14:textId="77777777" w:rsidR="00F84D07" w:rsidRDefault="00F84D07" w:rsidP="00BB5BCD">
      <w:pPr>
        <w:rPr>
          <w:rFonts w:cs="B Nazanin"/>
          <w:sz w:val="28"/>
          <w:szCs w:val="28"/>
          <w:rtl/>
        </w:rPr>
        <w:sectPr w:rsidR="00F84D07" w:rsidSect="0057139A">
          <w:headerReference w:type="default" r:id="rId9"/>
          <w:footerReference w:type="default" r:id="rId1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1E4DA1FB" w14:textId="77777777" w:rsidR="006A3CAC" w:rsidRPr="00FA41DA" w:rsidRDefault="006A3CAC" w:rsidP="00BB5BCD">
      <w:pPr>
        <w:spacing w:line="240" w:lineRule="atLeast"/>
        <w:ind w:left="432" w:right="720"/>
        <w:rPr>
          <w:rFonts w:cs="B Nazanin"/>
          <w:sz w:val="20"/>
          <w:szCs w:val="20"/>
        </w:rPr>
      </w:pPr>
    </w:p>
    <w:p w14:paraId="234BED6E" w14:textId="77777777" w:rsidR="00655CB7" w:rsidRPr="0014656B" w:rsidRDefault="00CF3911" w:rsidP="00216F2D">
      <w:pPr>
        <w:jc w:val="center"/>
        <w:rPr>
          <w:rFonts w:cs="B Nazanin"/>
          <w:b/>
          <w:bCs/>
          <w:sz w:val="40"/>
          <w:szCs w:val="40"/>
          <w:rtl/>
        </w:rPr>
      </w:pPr>
      <w:r w:rsidRPr="0014656B">
        <w:rPr>
          <w:rFonts w:cs="B Nazanin"/>
          <w:b/>
          <w:bCs/>
          <w:sz w:val="44"/>
          <w:szCs w:val="44"/>
          <w:rtl/>
        </w:rPr>
        <w:fldChar w:fldCharType="begin"/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</w:rPr>
        <w:instrText>DOCPROPERTY  Subject  \* MERGEFORMAT</w:instrText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  <w:rtl/>
        </w:rPr>
        <w:fldChar w:fldCharType="separate"/>
      </w:r>
      <w:r w:rsidR="00207D1C" w:rsidRPr="0014656B">
        <w:rPr>
          <w:rFonts w:cs="B Nazanin"/>
          <w:b/>
          <w:bCs/>
          <w:sz w:val="44"/>
          <w:szCs w:val="44"/>
          <w:rtl/>
        </w:rPr>
        <w:t xml:space="preserve">سند </w:t>
      </w:r>
      <w:r w:rsidRPr="0014656B">
        <w:rPr>
          <w:rFonts w:cs="B Nazanin"/>
          <w:b/>
          <w:bCs/>
          <w:sz w:val="44"/>
          <w:szCs w:val="44"/>
          <w:rtl/>
        </w:rPr>
        <w:fldChar w:fldCharType="end"/>
      </w:r>
      <w:r w:rsidR="00216F2D">
        <w:rPr>
          <w:rFonts w:cs="B Nazanin" w:hint="cs"/>
          <w:b/>
          <w:bCs/>
          <w:sz w:val="44"/>
          <w:szCs w:val="44"/>
          <w:rtl/>
        </w:rPr>
        <w:t>طرح</w:t>
      </w:r>
      <w:r w:rsidR="003428F8">
        <w:rPr>
          <w:rFonts w:cs="B Nazanin" w:hint="cs"/>
          <w:b/>
          <w:bCs/>
          <w:sz w:val="44"/>
          <w:szCs w:val="44"/>
          <w:rtl/>
        </w:rPr>
        <w:t xml:space="preserve"> آزمون</w:t>
      </w:r>
    </w:p>
    <w:p w14:paraId="32E0673C" w14:textId="77777777" w:rsidR="00BE47FA" w:rsidRPr="005316CE" w:rsidRDefault="00147CBD" w:rsidP="005316CE">
      <w:pPr>
        <w:pStyle w:val="Heading1"/>
        <w:rPr>
          <w:rtl/>
        </w:rPr>
      </w:pPr>
      <w:bookmarkStart w:id="0" w:name="_Toc189046347"/>
      <w:bookmarkStart w:id="1" w:name="_Toc88823251"/>
      <w:bookmarkStart w:id="2" w:name="_Toc88823355"/>
      <w:bookmarkStart w:id="3" w:name="_Toc88823485"/>
      <w:bookmarkStart w:id="4" w:name="_Toc88823538"/>
      <w:bookmarkStart w:id="5" w:name="_Toc88823686"/>
      <w:bookmarkStart w:id="6" w:name="_Toc88823858"/>
      <w:bookmarkStart w:id="7" w:name="_Toc88827958"/>
      <w:bookmarkStart w:id="8" w:name="_Toc88828531"/>
      <w:bookmarkStart w:id="9" w:name="_Toc88828634"/>
      <w:r w:rsidRPr="005316CE">
        <w:rPr>
          <w:rFonts w:hint="cs"/>
          <w:rtl/>
        </w:rPr>
        <w:t>مقدمه</w:t>
      </w:r>
      <w:bookmarkEnd w:id="0"/>
    </w:p>
    <w:p w14:paraId="65E52D34" w14:textId="77777777" w:rsidR="00BE47FA" w:rsidRPr="006007F5" w:rsidRDefault="007F22C4" w:rsidP="003A445B">
      <w:pPr>
        <w:pStyle w:val="Heading2"/>
        <w:rPr>
          <w:rtl/>
        </w:rPr>
      </w:pPr>
      <w:bookmarkStart w:id="10" w:name="_Toc196582293"/>
      <w:bookmarkStart w:id="11" w:name="_Toc196582318"/>
      <w:bookmarkStart w:id="12" w:name="_Toc431896686"/>
      <w:bookmarkStart w:id="13" w:name="_Toc189046348"/>
      <w:r w:rsidRPr="006007F5">
        <w:rPr>
          <w:rFonts w:hint="cs"/>
          <w:rtl/>
        </w:rPr>
        <w:t>هدف</w:t>
      </w:r>
      <w:bookmarkEnd w:id="10"/>
      <w:bookmarkEnd w:id="11"/>
      <w:bookmarkEnd w:id="12"/>
      <w:bookmarkEnd w:id="13"/>
    </w:p>
    <w:p w14:paraId="24041DE0" w14:textId="77777777" w:rsidR="00C00FF3" w:rsidRDefault="00C00FF3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</w:p>
    <w:p w14:paraId="4CFAE920" w14:textId="77777777" w:rsidR="00131C0C" w:rsidRDefault="00131C0C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50CE46CB" w14:textId="77777777" w:rsidR="003F09F0" w:rsidRDefault="003F09F0">
      <w:pPr>
        <w:bidi w:val="0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14:paraId="147EAF3E" w14:textId="77777777" w:rsidR="00BB258C" w:rsidRPr="006E7857" w:rsidRDefault="00BB258C" w:rsidP="006E7857">
      <w:pPr>
        <w:pStyle w:val="Heading1"/>
      </w:pPr>
      <w:bookmarkStart w:id="14" w:name="_Toc189046349"/>
      <w:r w:rsidRPr="006E7857">
        <w:rPr>
          <w:rtl/>
        </w:rPr>
        <w:lastRenderedPageBreak/>
        <w:t>داستان های کاربری</w:t>
      </w:r>
      <w:bookmarkEnd w:id="14"/>
    </w:p>
    <w:p w14:paraId="5B159AAA" w14:textId="77777777" w:rsidR="00BB258C" w:rsidRDefault="006E7857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فهرست </w:t>
      </w:r>
      <w:r w:rsidRPr="00216F2D">
        <w:rPr>
          <w:rFonts w:cs="B Nazanin" w:hint="cs"/>
          <w:sz w:val="28"/>
          <w:szCs w:val="28"/>
          <w:rtl/>
        </w:rPr>
        <w:t>داستان</w:t>
      </w:r>
      <w:r w:rsidRPr="00216F2D">
        <w:rPr>
          <w:rFonts w:cs="B Nazanin" w:hint="eastAsia"/>
          <w:sz w:val="28"/>
          <w:szCs w:val="28"/>
          <w:rtl/>
        </w:rPr>
        <w:t>‌</w:t>
      </w:r>
      <w:r w:rsidRPr="00216F2D">
        <w:rPr>
          <w:rFonts w:cs="B Nazanin" w:hint="cs"/>
          <w:sz w:val="28"/>
          <w:szCs w:val="28"/>
          <w:rtl/>
        </w:rPr>
        <w:t>های</w:t>
      </w:r>
      <w:r>
        <w:rPr>
          <w:rFonts w:cs="B Nazanin" w:hint="cs"/>
          <w:szCs w:val="28"/>
          <w:rtl/>
          <w:lang w:bidi="fa-IR"/>
        </w:rPr>
        <w:t xml:space="preserve"> کاربری تا</w:t>
      </w:r>
      <w:r w:rsidR="00B61AB0">
        <w:rPr>
          <w:rFonts w:cs="B Nazanin" w:hint="cs"/>
          <w:szCs w:val="28"/>
          <w:rtl/>
          <w:lang w:bidi="fa-IR"/>
        </w:rPr>
        <w:t>زش اول و دوم به صورت زیر هستند.</w:t>
      </w:r>
    </w:p>
    <w:tbl>
      <w:tblPr>
        <w:tblStyle w:val="TableGrid"/>
        <w:bidiVisual/>
        <w:tblW w:w="0" w:type="auto"/>
        <w:tblInd w:w="1" w:type="dxa"/>
        <w:tblLook w:val="04A0" w:firstRow="1" w:lastRow="0" w:firstColumn="1" w:lastColumn="0" w:noHBand="0" w:noVBand="1"/>
      </w:tblPr>
      <w:tblGrid>
        <w:gridCol w:w="755"/>
        <w:gridCol w:w="857"/>
        <w:gridCol w:w="1484"/>
        <w:gridCol w:w="1057"/>
        <w:gridCol w:w="2576"/>
        <w:gridCol w:w="908"/>
        <w:gridCol w:w="992"/>
      </w:tblGrid>
      <w:tr w:rsidR="00131C0C" w:rsidRPr="00D42FDD" w14:paraId="18C2C16C" w14:textId="77777777" w:rsidTr="00131C0C">
        <w:tc>
          <w:tcPr>
            <w:tcW w:w="758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66DB4DFD" w14:textId="77777777" w:rsidR="00131C0C" w:rsidRPr="00D42FDD" w:rsidRDefault="00131C0C" w:rsidP="00131C0C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Cs w:val="28"/>
                <w:rtl/>
                <w:lang w:bidi="fa-IR"/>
              </w:rPr>
              <w:t>تازش</w:t>
            </w:r>
          </w:p>
        </w:tc>
        <w:tc>
          <w:tcPr>
            <w:tcW w:w="767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064BC1C6" w14:textId="77777777" w:rsidR="00131C0C" w:rsidRPr="00D42FDD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D42FDD">
              <w:rPr>
                <w:rFonts w:cs="B Nazanin" w:hint="cs"/>
                <w:b/>
                <w:bCs/>
                <w:szCs w:val="28"/>
                <w:rtl/>
                <w:lang w:bidi="fa-IR"/>
              </w:rPr>
              <w:t>اولویت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23557AC2" w14:textId="77777777" w:rsidR="00131C0C" w:rsidRPr="00D42FDD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D42FDD">
              <w:rPr>
                <w:rFonts w:cs="B Nazanin" w:hint="cs"/>
                <w:b/>
                <w:bCs/>
                <w:szCs w:val="28"/>
                <w:rtl/>
                <w:lang w:bidi="fa-IR"/>
              </w:rPr>
              <w:t>عناصر کار انباشته محصول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2153364D" w14:textId="77777777" w:rsidR="00131C0C" w:rsidRPr="00BD79D4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BD79D4">
              <w:rPr>
                <w:rFonts w:cs="B Nazanin" w:hint="cs"/>
                <w:b/>
                <w:bCs/>
                <w:szCs w:val="28"/>
                <w:rtl/>
                <w:lang w:bidi="fa-IR"/>
              </w:rPr>
              <w:t>شماره داستان کاربری</w:t>
            </w:r>
          </w:p>
        </w:tc>
        <w:tc>
          <w:tcPr>
            <w:tcW w:w="2782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1056E8F0" w14:textId="77777777" w:rsidR="00131C0C" w:rsidRPr="00BD79D4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BD79D4">
              <w:rPr>
                <w:rFonts w:cs="B Nazanin" w:hint="cs"/>
                <w:b/>
                <w:bCs/>
                <w:szCs w:val="28"/>
                <w:rtl/>
                <w:lang w:bidi="fa-IR"/>
              </w:rPr>
              <w:t>داستان کاربری</w:t>
            </w:r>
          </w:p>
        </w:tc>
        <w:tc>
          <w:tcPr>
            <w:tcW w:w="812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7133052B" w14:textId="77777777" w:rsidR="00131C0C" w:rsidRPr="00D42FDD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D42FDD">
              <w:rPr>
                <w:rFonts w:cs="B Nazanin" w:hint="cs"/>
                <w:b/>
                <w:bCs/>
                <w:szCs w:val="28"/>
                <w:rtl/>
                <w:lang w:bidi="fa-IR"/>
              </w:rPr>
              <w:t>امتیاز داستان</w:t>
            </w:r>
          </w:p>
        </w:tc>
        <w:tc>
          <w:tcPr>
            <w:tcW w:w="886" w:type="dxa"/>
            <w:tcBorders>
              <w:bottom w:val="single" w:sz="4" w:space="0" w:color="auto"/>
            </w:tcBorders>
            <w:shd w:val="clear" w:color="auto" w:fill="D9E2F3" w:themeFill="accent5" w:themeFillTint="33"/>
            <w:vAlign w:val="center"/>
          </w:tcPr>
          <w:p w14:paraId="4D5A357C" w14:textId="77777777" w:rsidR="00131C0C" w:rsidRPr="00D42FDD" w:rsidRDefault="00131C0C" w:rsidP="000F467B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D42FDD">
              <w:rPr>
                <w:rFonts w:cs="B Nazanin" w:hint="cs"/>
                <w:b/>
                <w:bCs/>
                <w:szCs w:val="28"/>
                <w:rtl/>
                <w:lang w:bidi="fa-IR"/>
              </w:rPr>
              <w:t>تخم</w:t>
            </w:r>
            <w:r>
              <w:rPr>
                <w:rFonts w:cs="B Nazanin" w:hint="cs"/>
                <w:b/>
                <w:bCs/>
                <w:szCs w:val="28"/>
                <w:rtl/>
                <w:lang w:bidi="fa-IR"/>
              </w:rPr>
              <w:t>ی</w:t>
            </w:r>
            <w:r w:rsidRPr="00D42FDD">
              <w:rPr>
                <w:rFonts w:cs="B Nazanin" w:hint="cs"/>
                <w:b/>
                <w:bCs/>
                <w:szCs w:val="28"/>
                <w:rtl/>
                <w:lang w:bidi="fa-IR"/>
              </w:rPr>
              <w:t>ن زمان (ساعت)</w:t>
            </w:r>
          </w:p>
        </w:tc>
      </w:tr>
      <w:tr w:rsidR="00131C0C" w14:paraId="263B1488" w14:textId="77777777" w:rsidTr="00131C0C">
        <w:trPr>
          <w:cantSplit/>
          <w:trHeight w:val="1134"/>
        </w:trPr>
        <w:tc>
          <w:tcPr>
            <w:tcW w:w="758" w:type="dxa"/>
            <w:vAlign w:val="center"/>
          </w:tcPr>
          <w:p w14:paraId="02830AE1" w14:textId="77777777" w:rsidR="00131C0C" w:rsidRDefault="00131C0C" w:rsidP="00131C0C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767" w:type="dxa"/>
            <w:vAlign w:val="center"/>
          </w:tcPr>
          <w:p w14:paraId="78450784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549" w:type="dxa"/>
            <w:vAlign w:val="center"/>
          </w:tcPr>
          <w:p w14:paraId="0B3E527D" w14:textId="77777777" w:rsidR="00131C0C" w:rsidRPr="00CB1E4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075" w:type="dxa"/>
            <w:vAlign w:val="center"/>
          </w:tcPr>
          <w:p w14:paraId="70EF2F71" w14:textId="77777777" w:rsidR="00131C0C" w:rsidRPr="00BD79D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2782" w:type="dxa"/>
          </w:tcPr>
          <w:p w14:paraId="22FBFE6F" w14:textId="77777777" w:rsidR="00131C0C" w:rsidRPr="00BD79D4" w:rsidRDefault="00131C0C" w:rsidP="000F467B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812" w:type="dxa"/>
            <w:vAlign w:val="center"/>
          </w:tcPr>
          <w:p w14:paraId="385CAFE2" w14:textId="77777777" w:rsidR="00131C0C" w:rsidRPr="000436C4" w:rsidRDefault="00131C0C" w:rsidP="000F467B">
            <w:pPr>
              <w:jc w:val="center"/>
              <w:rPr>
                <w:rFonts w:cs="B Nazanin"/>
                <w:szCs w:val="28"/>
                <w:lang w:bidi="fa-IR"/>
              </w:rPr>
            </w:pPr>
          </w:p>
        </w:tc>
        <w:tc>
          <w:tcPr>
            <w:tcW w:w="886" w:type="dxa"/>
            <w:vAlign w:val="center"/>
          </w:tcPr>
          <w:p w14:paraId="56D4367C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</w:tr>
      <w:tr w:rsidR="00131C0C" w14:paraId="063DA54E" w14:textId="77777777" w:rsidTr="00131C0C">
        <w:trPr>
          <w:cantSplit/>
          <w:trHeight w:val="1134"/>
        </w:trPr>
        <w:tc>
          <w:tcPr>
            <w:tcW w:w="758" w:type="dxa"/>
            <w:vAlign w:val="center"/>
          </w:tcPr>
          <w:p w14:paraId="438F64F2" w14:textId="77777777" w:rsidR="00131C0C" w:rsidRDefault="00131C0C" w:rsidP="00131C0C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767" w:type="dxa"/>
            <w:vAlign w:val="center"/>
          </w:tcPr>
          <w:p w14:paraId="6F2072F3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549" w:type="dxa"/>
            <w:vAlign w:val="center"/>
          </w:tcPr>
          <w:p w14:paraId="4AE6C8B7" w14:textId="77777777" w:rsidR="00131C0C" w:rsidRPr="00CB1E4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075" w:type="dxa"/>
            <w:vAlign w:val="center"/>
          </w:tcPr>
          <w:p w14:paraId="12AEF8D0" w14:textId="77777777" w:rsidR="00131C0C" w:rsidRPr="00BD79D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2782" w:type="dxa"/>
          </w:tcPr>
          <w:p w14:paraId="5D8BFF5B" w14:textId="77777777" w:rsidR="00131C0C" w:rsidRPr="00BD79D4" w:rsidRDefault="00131C0C" w:rsidP="000F467B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812" w:type="dxa"/>
            <w:vAlign w:val="center"/>
          </w:tcPr>
          <w:p w14:paraId="5ED01DF3" w14:textId="77777777" w:rsidR="00131C0C" w:rsidRPr="000436C4" w:rsidRDefault="00131C0C" w:rsidP="000F467B">
            <w:pPr>
              <w:jc w:val="center"/>
              <w:rPr>
                <w:rFonts w:cs="B Nazanin"/>
                <w:szCs w:val="28"/>
                <w:lang w:bidi="fa-IR"/>
              </w:rPr>
            </w:pPr>
          </w:p>
        </w:tc>
        <w:tc>
          <w:tcPr>
            <w:tcW w:w="886" w:type="dxa"/>
            <w:vAlign w:val="center"/>
          </w:tcPr>
          <w:p w14:paraId="7119CF96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</w:tr>
      <w:tr w:rsidR="00131C0C" w14:paraId="78B054EF" w14:textId="77777777" w:rsidTr="00131C0C">
        <w:trPr>
          <w:cantSplit/>
          <w:trHeight w:val="1134"/>
        </w:trPr>
        <w:tc>
          <w:tcPr>
            <w:tcW w:w="758" w:type="dxa"/>
            <w:vAlign w:val="center"/>
          </w:tcPr>
          <w:p w14:paraId="05FB65E6" w14:textId="77777777" w:rsidR="00131C0C" w:rsidRDefault="00131C0C" w:rsidP="00131C0C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767" w:type="dxa"/>
            <w:vAlign w:val="center"/>
          </w:tcPr>
          <w:p w14:paraId="1880E3C0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549" w:type="dxa"/>
            <w:vAlign w:val="center"/>
          </w:tcPr>
          <w:p w14:paraId="23AE0342" w14:textId="77777777" w:rsidR="00131C0C" w:rsidRPr="00CB1E4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075" w:type="dxa"/>
            <w:vAlign w:val="center"/>
          </w:tcPr>
          <w:p w14:paraId="65BFD1E4" w14:textId="77777777" w:rsidR="00131C0C" w:rsidRPr="00BD79D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2782" w:type="dxa"/>
          </w:tcPr>
          <w:p w14:paraId="0AE40CA5" w14:textId="77777777" w:rsidR="00131C0C" w:rsidRPr="00BD79D4" w:rsidRDefault="00131C0C" w:rsidP="000F467B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812" w:type="dxa"/>
            <w:vAlign w:val="center"/>
          </w:tcPr>
          <w:p w14:paraId="69C5D03C" w14:textId="77777777" w:rsidR="00131C0C" w:rsidRPr="000436C4" w:rsidRDefault="00131C0C" w:rsidP="000F467B">
            <w:pPr>
              <w:jc w:val="center"/>
              <w:rPr>
                <w:rFonts w:cs="B Nazanin"/>
                <w:szCs w:val="28"/>
                <w:lang w:bidi="fa-IR"/>
              </w:rPr>
            </w:pPr>
          </w:p>
        </w:tc>
        <w:tc>
          <w:tcPr>
            <w:tcW w:w="886" w:type="dxa"/>
            <w:vAlign w:val="center"/>
          </w:tcPr>
          <w:p w14:paraId="64D273C6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</w:tr>
      <w:tr w:rsidR="00131C0C" w14:paraId="7BD0DC6F" w14:textId="77777777" w:rsidTr="00131C0C">
        <w:trPr>
          <w:cantSplit/>
          <w:trHeight w:val="1134"/>
        </w:trPr>
        <w:tc>
          <w:tcPr>
            <w:tcW w:w="758" w:type="dxa"/>
            <w:tcBorders>
              <w:bottom w:val="single" w:sz="4" w:space="0" w:color="auto"/>
            </w:tcBorders>
            <w:vAlign w:val="center"/>
          </w:tcPr>
          <w:p w14:paraId="1FB74525" w14:textId="77777777" w:rsidR="00131C0C" w:rsidRDefault="00131C0C" w:rsidP="00131C0C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  <w:vAlign w:val="center"/>
          </w:tcPr>
          <w:p w14:paraId="54E45AB5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549" w:type="dxa"/>
            <w:tcBorders>
              <w:bottom w:val="single" w:sz="4" w:space="0" w:color="auto"/>
            </w:tcBorders>
            <w:vAlign w:val="center"/>
          </w:tcPr>
          <w:p w14:paraId="5778A96B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B085BA4" w14:textId="77777777" w:rsidR="00131C0C" w:rsidRPr="00BD79D4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2782" w:type="dxa"/>
            <w:tcBorders>
              <w:bottom w:val="single" w:sz="4" w:space="0" w:color="auto"/>
            </w:tcBorders>
          </w:tcPr>
          <w:p w14:paraId="1AB08064" w14:textId="77777777" w:rsidR="00131C0C" w:rsidRPr="001913A7" w:rsidRDefault="00131C0C" w:rsidP="000F467B">
            <w:pPr>
              <w:jc w:val="lowKashida"/>
              <w:rPr>
                <w:rFonts w:cs="B Nazanin"/>
                <w:szCs w:val="28"/>
                <w:lang w:bidi="fa-IR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  <w:vAlign w:val="center"/>
          </w:tcPr>
          <w:p w14:paraId="003A3FB1" w14:textId="77777777" w:rsidR="00131C0C" w:rsidRPr="00591999" w:rsidRDefault="00131C0C" w:rsidP="000F467B">
            <w:pPr>
              <w:jc w:val="center"/>
              <w:rPr>
                <w:rFonts w:cs="B Nazanin"/>
                <w:szCs w:val="28"/>
                <w:lang w:bidi="fa-IR"/>
              </w:rPr>
            </w:pPr>
          </w:p>
        </w:tc>
        <w:tc>
          <w:tcPr>
            <w:tcW w:w="886" w:type="dxa"/>
            <w:tcBorders>
              <w:bottom w:val="single" w:sz="4" w:space="0" w:color="auto"/>
            </w:tcBorders>
            <w:vAlign w:val="center"/>
          </w:tcPr>
          <w:p w14:paraId="55AA2817" w14:textId="77777777" w:rsidR="00131C0C" w:rsidRDefault="00131C0C" w:rsidP="000F467B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</w:tr>
    </w:tbl>
    <w:p w14:paraId="16A59400" w14:textId="77777777" w:rsidR="006E7857" w:rsidRDefault="006E7857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692B7946" w14:textId="77777777" w:rsidR="00BB258C" w:rsidRPr="00B87F6C" w:rsidRDefault="00BB258C" w:rsidP="00167A2E">
      <w:pPr>
        <w:pStyle w:val="Heading1"/>
        <w:rPr>
          <w:rtl/>
        </w:rPr>
      </w:pPr>
      <w:bookmarkStart w:id="15" w:name="_Toc189046350"/>
      <w:r w:rsidRPr="00B87F6C">
        <w:rPr>
          <w:rFonts w:hint="cs"/>
          <w:rtl/>
        </w:rPr>
        <w:t xml:space="preserve">محیط </w:t>
      </w:r>
      <w:r w:rsidRPr="00167A2E">
        <w:rPr>
          <w:sz w:val="32"/>
          <w:szCs w:val="32"/>
        </w:rPr>
        <w:t>QA</w:t>
      </w:r>
      <w:bookmarkEnd w:id="15"/>
    </w:p>
    <w:p w14:paraId="43D851E3" w14:textId="77777777" w:rsidR="00B87F6C" w:rsidRDefault="00B87F6C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تمامی تست</w:t>
      </w:r>
      <w:r>
        <w:rPr>
          <w:rFonts w:cs="B Nazanin" w:hint="eastAsia"/>
          <w:szCs w:val="28"/>
          <w:rtl/>
          <w:lang w:bidi="fa-IR"/>
        </w:rPr>
        <w:t>‌</w:t>
      </w:r>
      <w:r>
        <w:rPr>
          <w:rFonts w:cs="B Nazanin" w:hint="cs"/>
          <w:szCs w:val="28"/>
          <w:rtl/>
          <w:lang w:bidi="fa-IR"/>
        </w:rPr>
        <w:t xml:space="preserve">های انجام شده تحت محیط ویندوز اجرا خواهند شد و در این راستا از ابزارهای مختلفی </w:t>
      </w:r>
      <w:r w:rsidRPr="00216F2D">
        <w:rPr>
          <w:rFonts w:cs="B Nazanin" w:hint="cs"/>
          <w:sz w:val="28"/>
          <w:szCs w:val="28"/>
          <w:rtl/>
        </w:rPr>
        <w:t>استفاده</w:t>
      </w:r>
      <w:r>
        <w:rPr>
          <w:rFonts w:cs="B Nazanin" w:hint="cs"/>
          <w:szCs w:val="28"/>
          <w:rtl/>
          <w:lang w:bidi="fa-IR"/>
        </w:rPr>
        <w:t xml:space="preserve"> شده است تا این فرایند را تا حدی آسان کند. در ادامه این بخش به شرح ابزارهای استفاده شده پرداخته شده است.</w:t>
      </w:r>
    </w:p>
    <w:p w14:paraId="5CCA5B0A" w14:textId="77777777" w:rsidR="00B87F6C" w:rsidRDefault="00B87F6C" w:rsidP="00BB258C">
      <w:pPr>
        <w:ind w:left="360"/>
        <w:jc w:val="lowKashida"/>
        <w:rPr>
          <w:rFonts w:cs="B Nazanin"/>
          <w:szCs w:val="28"/>
          <w:rtl/>
          <w:lang w:bidi="fa-IR"/>
        </w:rPr>
      </w:pPr>
    </w:p>
    <w:p w14:paraId="5A1365D9" w14:textId="77777777" w:rsidR="00BB258C" w:rsidRPr="00BB258C" w:rsidRDefault="00BB258C" w:rsidP="00A006F2">
      <w:pPr>
        <w:pStyle w:val="Heading2"/>
      </w:pPr>
      <w:bookmarkStart w:id="16" w:name="_Toc189046351"/>
      <w:r w:rsidRPr="00BB258C">
        <w:rPr>
          <w:rtl/>
        </w:rPr>
        <w:lastRenderedPageBreak/>
        <w:t xml:space="preserve">ابزار تست </w:t>
      </w:r>
      <w:r w:rsidR="00A006F2">
        <w:rPr>
          <w:rFonts w:hint="cs"/>
          <w:rtl/>
        </w:rPr>
        <w:t>...</w:t>
      </w:r>
      <w:bookmarkEnd w:id="16"/>
    </w:p>
    <w:p w14:paraId="35372028" w14:textId="77777777" w:rsidR="00BB258C" w:rsidRDefault="00BB258C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</w:p>
    <w:p w14:paraId="1ED96EB5" w14:textId="77777777" w:rsidR="00A006F2" w:rsidRDefault="00A006F2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</w:p>
    <w:p w14:paraId="1678D6DF" w14:textId="77777777" w:rsidR="00A006F2" w:rsidRDefault="00A006F2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  <w:lang w:bidi="fa-IR"/>
        </w:rPr>
      </w:pPr>
    </w:p>
    <w:p w14:paraId="34D7D692" w14:textId="77777777" w:rsidR="00BB258C" w:rsidRPr="00B87F6C" w:rsidRDefault="00E45F8E" w:rsidP="002A11FF">
      <w:pPr>
        <w:pStyle w:val="Heading1"/>
        <w:rPr>
          <w:rtl/>
        </w:rPr>
      </w:pPr>
      <w:bookmarkStart w:id="17" w:name="_Toc189046352"/>
      <w:r>
        <w:rPr>
          <w:rFonts w:hint="cs"/>
          <w:rtl/>
        </w:rPr>
        <w:t>رویکردهای</w:t>
      </w:r>
      <w:r w:rsidR="002A11FF">
        <w:rPr>
          <w:rFonts w:hint="cs"/>
          <w:rtl/>
        </w:rPr>
        <w:t xml:space="preserve"> آزمون</w:t>
      </w:r>
      <w:bookmarkEnd w:id="17"/>
    </w:p>
    <w:p w14:paraId="574F634C" w14:textId="77777777" w:rsidR="00E45F8E" w:rsidRPr="00216F2D" w:rsidRDefault="00E4739D" w:rsidP="00216F2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 w:rsidRPr="00216F2D">
        <w:rPr>
          <w:rFonts w:cs="B Nazanin"/>
          <w:sz w:val="28"/>
          <w:szCs w:val="28"/>
          <w:rtl/>
        </w:rPr>
        <w:t>ا</w:t>
      </w:r>
      <w:r w:rsidRPr="00216F2D">
        <w:rPr>
          <w:rFonts w:cs="B Nazanin" w:hint="cs"/>
          <w:sz w:val="28"/>
          <w:szCs w:val="28"/>
          <w:rtl/>
        </w:rPr>
        <w:t>ی</w:t>
      </w:r>
      <w:r w:rsidRPr="00216F2D">
        <w:rPr>
          <w:rFonts w:cs="B Nazanin" w:hint="eastAsia"/>
          <w:sz w:val="28"/>
          <w:szCs w:val="28"/>
          <w:rtl/>
        </w:rPr>
        <w:t>ن</w:t>
      </w:r>
      <w:r w:rsidRPr="00216F2D">
        <w:rPr>
          <w:rFonts w:cs="B Nazanin"/>
          <w:sz w:val="28"/>
          <w:szCs w:val="28"/>
          <w:rtl/>
        </w:rPr>
        <w:t xml:space="preserve"> پروژه از </w:t>
      </w:r>
      <w:r w:rsidRPr="00216F2D">
        <w:rPr>
          <w:rFonts w:cs="B Nazanin" w:hint="cs"/>
          <w:sz w:val="28"/>
          <w:szCs w:val="28"/>
          <w:rtl/>
        </w:rPr>
        <w:t>ی</w:t>
      </w:r>
      <w:r w:rsidRPr="00216F2D">
        <w:rPr>
          <w:rFonts w:cs="B Nazanin" w:hint="eastAsia"/>
          <w:sz w:val="28"/>
          <w:szCs w:val="28"/>
          <w:rtl/>
        </w:rPr>
        <w:t>ک</w:t>
      </w:r>
      <w:r w:rsidRPr="00216F2D">
        <w:rPr>
          <w:rFonts w:cs="B Nazanin"/>
          <w:sz w:val="28"/>
          <w:szCs w:val="28"/>
          <w:rtl/>
        </w:rPr>
        <w:t xml:space="preserve"> رو</w:t>
      </w:r>
      <w:r w:rsidRPr="00216F2D">
        <w:rPr>
          <w:rFonts w:cs="B Nazanin" w:hint="cs"/>
          <w:sz w:val="28"/>
          <w:szCs w:val="28"/>
          <w:rtl/>
        </w:rPr>
        <w:t>ی</w:t>
      </w:r>
      <w:r w:rsidRPr="00216F2D">
        <w:rPr>
          <w:rFonts w:cs="B Nazanin" w:hint="eastAsia"/>
          <w:sz w:val="28"/>
          <w:szCs w:val="28"/>
          <w:rtl/>
        </w:rPr>
        <w:t>کرد</w:t>
      </w:r>
      <w:r w:rsidRPr="00216F2D">
        <w:rPr>
          <w:rFonts w:cs="B Nazanin"/>
          <w:sz w:val="28"/>
          <w:szCs w:val="28"/>
          <w:rtl/>
        </w:rPr>
        <w:t xml:space="preserve"> چابک، با</w:t>
      </w:r>
      <w:r w:rsidRPr="00216F2D">
        <w:rPr>
          <w:rFonts w:cs="B Nazanin" w:hint="cs"/>
          <w:sz w:val="28"/>
          <w:szCs w:val="28"/>
          <w:rtl/>
        </w:rPr>
        <w:t xml:space="preserve"> تازش</w:t>
      </w:r>
      <w:r w:rsidRPr="00216F2D">
        <w:rPr>
          <w:rFonts w:cs="B Nazanin" w:hint="eastAsia"/>
          <w:sz w:val="28"/>
          <w:szCs w:val="28"/>
          <w:rtl/>
        </w:rPr>
        <w:t>‌</w:t>
      </w:r>
      <w:r w:rsidRPr="00216F2D">
        <w:rPr>
          <w:rFonts w:cs="B Nazanin" w:hint="cs"/>
          <w:sz w:val="28"/>
          <w:szCs w:val="28"/>
          <w:rtl/>
        </w:rPr>
        <w:t xml:space="preserve">هایی با زمان دو هفته </w:t>
      </w:r>
      <w:r w:rsidRPr="00216F2D">
        <w:rPr>
          <w:rFonts w:cs="B Nazanin"/>
          <w:sz w:val="28"/>
          <w:szCs w:val="28"/>
          <w:rtl/>
        </w:rPr>
        <w:t>استفاده م</w:t>
      </w:r>
      <w:r w:rsidRPr="00216F2D">
        <w:rPr>
          <w:rFonts w:cs="B Nazanin" w:hint="cs"/>
          <w:sz w:val="28"/>
          <w:szCs w:val="28"/>
          <w:rtl/>
        </w:rPr>
        <w:t>ی‌</w:t>
      </w:r>
      <w:r w:rsidRPr="00216F2D">
        <w:rPr>
          <w:rFonts w:cs="B Nazanin"/>
          <w:sz w:val="28"/>
          <w:szCs w:val="28"/>
          <w:rtl/>
        </w:rPr>
        <w:t>کند. در پا</w:t>
      </w:r>
      <w:r w:rsidRPr="00216F2D">
        <w:rPr>
          <w:rFonts w:cs="B Nazanin" w:hint="cs"/>
          <w:sz w:val="28"/>
          <w:szCs w:val="28"/>
          <w:rtl/>
        </w:rPr>
        <w:t>ی</w:t>
      </w:r>
      <w:r w:rsidRPr="00216F2D">
        <w:rPr>
          <w:rFonts w:cs="B Nazanin" w:hint="eastAsia"/>
          <w:sz w:val="28"/>
          <w:szCs w:val="28"/>
          <w:rtl/>
        </w:rPr>
        <w:t>ان</w:t>
      </w:r>
      <w:r w:rsidRPr="00216F2D">
        <w:rPr>
          <w:rFonts w:cs="B Nazanin"/>
          <w:sz w:val="28"/>
          <w:szCs w:val="28"/>
          <w:rtl/>
        </w:rPr>
        <w:t xml:space="preserve"> </w:t>
      </w:r>
      <w:r w:rsidR="00852196" w:rsidRPr="00216F2D">
        <w:rPr>
          <w:rFonts w:cs="B Nazanin" w:hint="cs"/>
          <w:sz w:val="28"/>
          <w:szCs w:val="28"/>
          <w:rtl/>
        </w:rPr>
        <w:t xml:space="preserve">انجام هر وظایف مرتبط با هر داشتن، فرایند تست کارکرد آن اجرا خواهد شد. </w:t>
      </w:r>
      <w:r w:rsidR="00E45F8E" w:rsidRPr="00216F2D">
        <w:rPr>
          <w:rFonts w:cs="B Nazanin" w:hint="cs"/>
          <w:sz w:val="28"/>
          <w:szCs w:val="28"/>
          <w:rtl/>
        </w:rPr>
        <w:t>در ادامه به انواع تست</w:t>
      </w:r>
      <w:r w:rsidR="00E45F8E" w:rsidRPr="00216F2D">
        <w:rPr>
          <w:rFonts w:cs="B Nazanin" w:hint="eastAsia"/>
          <w:sz w:val="28"/>
          <w:szCs w:val="28"/>
          <w:rtl/>
        </w:rPr>
        <w:t>‌</w:t>
      </w:r>
      <w:r w:rsidR="00E45F8E" w:rsidRPr="00216F2D">
        <w:rPr>
          <w:rFonts w:cs="B Nazanin" w:hint="cs"/>
          <w:sz w:val="28"/>
          <w:szCs w:val="28"/>
          <w:rtl/>
        </w:rPr>
        <w:t>های انجام شده برای این ترقی محصول پرداخته شده است.</w:t>
      </w:r>
    </w:p>
    <w:p w14:paraId="1BA146A9" w14:textId="77777777" w:rsidR="00E45F8E" w:rsidRDefault="00E45F8E" w:rsidP="00E45F8E">
      <w:pPr>
        <w:ind w:left="360"/>
        <w:jc w:val="lowKashida"/>
        <w:rPr>
          <w:rFonts w:cs="B Nazanin"/>
          <w:szCs w:val="28"/>
          <w:rtl/>
          <w:lang w:bidi="fa-IR"/>
        </w:rPr>
      </w:pPr>
    </w:p>
    <w:p w14:paraId="15207207" w14:textId="77777777" w:rsidR="00EB7F60" w:rsidRPr="00386E6F" w:rsidRDefault="00EB7F60" w:rsidP="00A006F2">
      <w:pPr>
        <w:pStyle w:val="Heading2"/>
        <w:rPr>
          <w:rtl/>
        </w:rPr>
      </w:pPr>
      <w:bookmarkStart w:id="18" w:name="_Toc189046353"/>
      <w:r>
        <w:rPr>
          <w:rFonts w:hint="cs"/>
          <w:rtl/>
        </w:rPr>
        <w:t xml:space="preserve">آزمون </w:t>
      </w:r>
      <w:r w:rsidR="00A006F2">
        <w:rPr>
          <w:rFonts w:hint="cs"/>
          <w:rtl/>
        </w:rPr>
        <w:t>...</w:t>
      </w:r>
      <w:bookmarkEnd w:id="18"/>
    </w:p>
    <w:p w14:paraId="18C3259A" w14:textId="77777777" w:rsidR="00A400F6" w:rsidRDefault="00A400F6" w:rsidP="00A006F2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11863B1F" w14:textId="77777777" w:rsidR="00A006F2" w:rsidRDefault="00A006F2" w:rsidP="00A006F2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6596D440" w14:textId="77777777" w:rsidR="00A006F2" w:rsidRPr="00A006F2" w:rsidRDefault="00A006F2" w:rsidP="00A006F2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665979BC" w14:textId="77777777" w:rsidR="00646A3A" w:rsidRPr="00646A3A" w:rsidRDefault="00646A3A" w:rsidP="00646A3A">
      <w:pPr>
        <w:pStyle w:val="Heading1"/>
        <w:rPr>
          <w:rtl/>
        </w:rPr>
      </w:pPr>
      <w:bookmarkStart w:id="19" w:name="_Toc189046354"/>
      <w:r w:rsidRPr="00646A3A">
        <w:rPr>
          <w:rFonts w:hint="cs"/>
          <w:rtl/>
        </w:rPr>
        <w:t>موارد آزمون</w:t>
      </w:r>
      <w:bookmarkEnd w:id="19"/>
    </w:p>
    <w:p w14:paraId="119FFD03" w14:textId="77777777" w:rsidR="00BB258C" w:rsidRDefault="00E87F3D" w:rsidP="00172DFE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  <w:r w:rsidRPr="00216F2D">
        <w:rPr>
          <w:rFonts w:cs="B Nazanin" w:hint="cs"/>
          <w:sz w:val="28"/>
          <w:szCs w:val="28"/>
          <w:rtl/>
        </w:rPr>
        <w:t>در این بخش به بررسی موارد آزمون برای محصول ترقی اول پرداخته شده است.</w:t>
      </w:r>
    </w:p>
    <w:tbl>
      <w:tblPr>
        <w:bidiVisual/>
        <w:tblW w:w="8817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1"/>
        <w:gridCol w:w="3465"/>
        <w:gridCol w:w="1527"/>
        <w:gridCol w:w="1525"/>
        <w:gridCol w:w="1159"/>
      </w:tblGrid>
      <w:tr w:rsidR="00172DFE" w:rsidRPr="00701F1E" w14:paraId="42B4C286" w14:textId="77777777" w:rsidTr="00E44587">
        <w:trPr>
          <w:cantSplit/>
          <w:trHeight w:val="302"/>
          <w:tblHeader/>
          <w:jc w:val="right"/>
        </w:trPr>
        <w:tc>
          <w:tcPr>
            <w:tcW w:w="1141" w:type="dxa"/>
            <w:shd w:val="clear" w:color="auto" w:fill="C6D9F1"/>
            <w:vAlign w:val="center"/>
          </w:tcPr>
          <w:p w14:paraId="41BA1C27" w14:textId="77777777" w:rsidR="00172DFE" w:rsidRPr="00701F1E" w:rsidRDefault="00172DFE" w:rsidP="006D7FB3">
            <w:pPr>
              <w:jc w:val="center"/>
              <w:rPr>
                <w:rFonts w:cs="B Nazanin"/>
                <w:b/>
                <w:bCs/>
                <w:color w:val="0F243E"/>
                <w:szCs w:val="28"/>
              </w:rPr>
            </w:pPr>
            <w:r w:rsidRPr="00701F1E">
              <w:rPr>
                <w:rFonts w:cs="B Nazanin" w:hint="cs"/>
                <w:b/>
                <w:bCs/>
                <w:color w:val="0F243E"/>
                <w:szCs w:val="28"/>
                <w:rtl/>
              </w:rPr>
              <w:lastRenderedPageBreak/>
              <w:t>شناسه</w:t>
            </w:r>
          </w:p>
        </w:tc>
        <w:tc>
          <w:tcPr>
            <w:tcW w:w="3465" w:type="dxa"/>
            <w:shd w:val="clear" w:color="auto" w:fill="C6D9F1"/>
            <w:vAlign w:val="center"/>
          </w:tcPr>
          <w:p w14:paraId="1BD6E9A0" w14:textId="77777777" w:rsidR="00172DFE" w:rsidRPr="00701F1E" w:rsidRDefault="00172DFE" w:rsidP="006D7FB3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01F1E">
              <w:rPr>
                <w:rFonts w:cs="B Nazanin" w:hint="cs"/>
                <w:b/>
                <w:bCs/>
                <w:color w:val="0F243E"/>
                <w:szCs w:val="28"/>
                <w:rtl/>
              </w:rPr>
              <w:t>مراحل</w:t>
            </w:r>
          </w:p>
        </w:tc>
        <w:tc>
          <w:tcPr>
            <w:tcW w:w="1527" w:type="dxa"/>
            <w:shd w:val="clear" w:color="auto" w:fill="C6D9F1"/>
            <w:vAlign w:val="center"/>
          </w:tcPr>
          <w:p w14:paraId="1ECD505B" w14:textId="77777777" w:rsidR="00172DFE" w:rsidRPr="00701F1E" w:rsidRDefault="00172DFE" w:rsidP="006D7FB3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01F1E">
              <w:rPr>
                <w:rFonts w:cs="B Nazanin" w:hint="cs"/>
                <w:b/>
                <w:bCs/>
                <w:color w:val="0F243E"/>
                <w:szCs w:val="28"/>
                <w:rtl/>
              </w:rPr>
              <w:t>خروجی مورد انتظار</w:t>
            </w:r>
          </w:p>
        </w:tc>
        <w:tc>
          <w:tcPr>
            <w:tcW w:w="1525" w:type="dxa"/>
            <w:shd w:val="clear" w:color="auto" w:fill="C6D9F1"/>
            <w:vAlign w:val="center"/>
          </w:tcPr>
          <w:p w14:paraId="4590737F" w14:textId="77777777" w:rsidR="00172DFE" w:rsidRPr="00701F1E" w:rsidRDefault="00172DFE" w:rsidP="006D7FB3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01F1E">
              <w:rPr>
                <w:rFonts w:cs="B Nazanin" w:hint="cs"/>
                <w:b/>
                <w:bCs/>
                <w:color w:val="0F243E"/>
                <w:szCs w:val="28"/>
                <w:rtl/>
              </w:rPr>
              <w:t>خروجی واقعی</w:t>
            </w:r>
          </w:p>
        </w:tc>
        <w:tc>
          <w:tcPr>
            <w:tcW w:w="1159" w:type="dxa"/>
            <w:shd w:val="clear" w:color="auto" w:fill="C6D9F1"/>
            <w:vAlign w:val="center"/>
          </w:tcPr>
          <w:p w14:paraId="51ABB111" w14:textId="77777777" w:rsidR="00172DFE" w:rsidRPr="00701F1E" w:rsidRDefault="00172DFE" w:rsidP="006D7FB3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01F1E">
              <w:rPr>
                <w:rFonts w:cs="B Nazanin" w:hint="cs"/>
                <w:b/>
                <w:bCs/>
                <w:color w:val="0F243E"/>
                <w:szCs w:val="28"/>
                <w:rtl/>
              </w:rPr>
              <w:t>نتیجه آزمون</w:t>
            </w:r>
          </w:p>
        </w:tc>
      </w:tr>
      <w:tr w:rsidR="00172DFE" w:rsidRPr="00701F1E" w14:paraId="3690B4A7" w14:textId="77777777" w:rsidTr="006D7FB3">
        <w:trPr>
          <w:trHeight w:val="317"/>
          <w:jc w:val="right"/>
        </w:trPr>
        <w:tc>
          <w:tcPr>
            <w:tcW w:w="8817" w:type="dxa"/>
            <w:gridSpan w:val="5"/>
            <w:vAlign w:val="center"/>
          </w:tcPr>
          <w:p w14:paraId="2B97775B" w14:textId="77777777" w:rsidR="00172DFE" w:rsidRPr="00701F1E" w:rsidRDefault="00172DFE" w:rsidP="00A006F2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  <w:r w:rsidRPr="00701F1E">
              <w:rPr>
                <w:rFonts w:cs="B Nazanin" w:hint="cs"/>
                <w:szCs w:val="28"/>
                <w:rtl/>
                <w:lang w:bidi="fa-IR"/>
              </w:rPr>
              <w:t xml:space="preserve">آزمون 1: </w:t>
            </w:r>
            <w:r w:rsidR="00A006F2">
              <w:rPr>
                <w:rFonts w:cs="B Nazanin" w:hint="cs"/>
                <w:szCs w:val="28"/>
                <w:rtl/>
                <w:lang w:bidi="fa-IR"/>
              </w:rPr>
              <w:t>نام آزمون</w:t>
            </w:r>
          </w:p>
          <w:p w14:paraId="6CCAAE61" w14:textId="77777777" w:rsidR="00172DFE" w:rsidRPr="00701F1E" w:rsidRDefault="00172DFE" w:rsidP="00A006F2">
            <w:pPr>
              <w:ind w:left="720"/>
              <w:jc w:val="lowKashida"/>
              <w:rPr>
                <w:rFonts w:cs="B Nazanin"/>
                <w:szCs w:val="28"/>
                <w:rtl/>
                <w:lang w:bidi="fa-IR"/>
              </w:rPr>
            </w:pPr>
            <w:r w:rsidRPr="00701F1E">
              <w:rPr>
                <w:rFonts w:cs="B Nazanin" w:hint="cs"/>
                <w:szCs w:val="28"/>
                <w:rtl/>
                <w:lang w:bidi="fa-IR"/>
              </w:rPr>
              <w:t>ورودی</w:t>
            </w:r>
            <w:r w:rsidR="00A006F2">
              <w:rPr>
                <w:rFonts w:cs="B Nazanin" w:hint="eastAsia"/>
                <w:szCs w:val="28"/>
                <w:rtl/>
                <w:lang w:bidi="fa-IR"/>
              </w:rPr>
              <w:t>‌</w:t>
            </w:r>
            <w:r w:rsidR="00A006F2">
              <w:rPr>
                <w:rFonts w:cs="B Nazanin" w:hint="cs"/>
                <w:szCs w:val="28"/>
                <w:rtl/>
                <w:lang w:bidi="fa-IR"/>
              </w:rPr>
              <w:t>ها</w:t>
            </w:r>
            <w:r w:rsidRPr="00701F1E">
              <w:rPr>
                <w:rFonts w:cs="B Nazanin" w:hint="cs"/>
                <w:szCs w:val="28"/>
                <w:rtl/>
                <w:lang w:bidi="fa-IR"/>
              </w:rPr>
              <w:t xml:space="preserve">: </w:t>
            </w:r>
          </w:p>
        </w:tc>
      </w:tr>
      <w:tr w:rsidR="00172DFE" w:rsidRPr="00701F1E" w14:paraId="29F0B706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686F366B" w14:textId="77777777" w:rsidR="00172DFE" w:rsidRPr="00701F1E" w:rsidRDefault="00172DFE" w:rsidP="006D7FB3">
            <w:pPr>
              <w:pStyle w:val="HelpText"/>
              <w:bidi w:val="0"/>
              <w:rPr>
                <w:rFonts w:cs="B Nazanin"/>
                <w:sz w:val="24"/>
              </w:rPr>
            </w:pPr>
            <w:r w:rsidRPr="00701F1E">
              <w:rPr>
                <w:rFonts w:cs="B Nazanin"/>
                <w:sz w:val="24"/>
              </w:rPr>
              <w:t>TC01</w:t>
            </w:r>
          </w:p>
        </w:tc>
        <w:tc>
          <w:tcPr>
            <w:tcW w:w="3465" w:type="dxa"/>
            <w:vAlign w:val="center"/>
          </w:tcPr>
          <w:p w14:paraId="0D879937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260D8D80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70FA3C04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4ADD6176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172DFE" w:rsidRPr="00701F1E" w14:paraId="1C1F48A6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12AA1BC7" w14:textId="77777777" w:rsidR="00172DFE" w:rsidRPr="00701F1E" w:rsidRDefault="00172DFE" w:rsidP="006D7FB3">
            <w:pPr>
              <w:pStyle w:val="HelpText"/>
              <w:bidi w:val="0"/>
              <w:rPr>
                <w:rFonts w:cs="B Nazanin"/>
                <w:sz w:val="24"/>
              </w:rPr>
            </w:pPr>
            <w:r w:rsidRPr="00701F1E">
              <w:rPr>
                <w:rFonts w:cs="B Nazanin"/>
                <w:sz w:val="24"/>
              </w:rPr>
              <w:t>TC02</w:t>
            </w:r>
          </w:p>
        </w:tc>
        <w:tc>
          <w:tcPr>
            <w:tcW w:w="3465" w:type="dxa"/>
            <w:vAlign w:val="center"/>
          </w:tcPr>
          <w:p w14:paraId="22F8566B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2C181865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336CA625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6A2EAFE8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172DFE" w:rsidRPr="00701F1E" w14:paraId="3D50C8F3" w14:textId="77777777" w:rsidTr="006D7FB3">
        <w:trPr>
          <w:trHeight w:val="317"/>
          <w:jc w:val="right"/>
        </w:trPr>
        <w:tc>
          <w:tcPr>
            <w:tcW w:w="8817" w:type="dxa"/>
            <w:gridSpan w:val="5"/>
            <w:vAlign w:val="center"/>
          </w:tcPr>
          <w:p w14:paraId="7732DB52" w14:textId="77777777" w:rsidR="00E44587" w:rsidRDefault="00172DFE" w:rsidP="00E44587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  <w:r w:rsidRPr="00701F1E">
              <w:rPr>
                <w:rFonts w:cs="B Nazanin" w:hint="cs"/>
                <w:szCs w:val="28"/>
                <w:rtl/>
                <w:lang w:bidi="fa-IR"/>
              </w:rPr>
              <w:t xml:space="preserve">آزمون 2: </w:t>
            </w:r>
            <w:r w:rsidR="00E44587">
              <w:rPr>
                <w:rFonts w:cs="B Nazanin" w:hint="cs"/>
                <w:szCs w:val="28"/>
                <w:rtl/>
                <w:lang w:bidi="fa-IR"/>
              </w:rPr>
              <w:t>نام آزمون</w:t>
            </w:r>
          </w:p>
          <w:p w14:paraId="7514E2E1" w14:textId="77777777" w:rsidR="00172DFE" w:rsidRPr="00701F1E" w:rsidRDefault="00E44587" w:rsidP="00E44587">
            <w:pPr>
              <w:ind w:left="720"/>
              <w:jc w:val="lowKashida"/>
              <w:rPr>
                <w:rFonts w:cs="B Nazanin"/>
                <w:szCs w:val="28"/>
                <w:rtl/>
                <w:lang w:bidi="fa-IR"/>
              </w:rPr>
            </w:pPr>
            <w:r w:rsidRPr="00701F1E">
              <w:rPr>
                <w:rFonts w:cs="B Nazanin" w:hint="cs"/>
                <w:szCs w:val="28"/>
                <w:rtl/>
                <w:lang w:bidi="fa-IR"/>
              </w:rPr>
              <w:t>ورودی</w:t>
            </w:r>
            <w:r>
              <w:rPr>
                <w:rFonts w:cs="B Nazanin" w:hint="eastAsia"/>
                <w:szCs w:val="28"/>
                <w:rtl/>
                <w:lang w:bidi="fa-IR"/>
              </w:rPr>
              <w:t>‌</w:t>
            </w:r>
            <w:r>
              <w:rPr>
                <w:rFonts w:cs="B Nazanin" w:hint="cs"/>
                <w:szCs w:val="28"/>
                <w:rtl/>
                <w:lang w:bidi="fa-IR"/>
              </w:rPr>
              <w:t>ها</w:t>
            </w:r>
            <w:r w:rsidRPr="00701F1E">
              <w:rPr>
                <w:rFonts w:cs="B Nazanin" w:hint="cs"/>
                <w:szCs w:val="28"/>
                <w:rtl/>
                <w:lang w:bidi="fa-IR"/>
              </w:rPr>
              <w:t>:</w:t>
            </w:r>
          </w:p>
        </w:tc>
      </w:tr>
      <w:tr w:rsidR="00172DFE" w:rsidRPr="00701F1E" w14:paraId="082C8928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5F39EBD1" w14:textId="77777777" w:rsidR="00172DFE" w:rsidRPr="00701F1E" w:rsidRDefault="00172DFE" w:rsidP="00701F1E">
            <w:pPr>
              <w:pStyle w:val="HelpText"/>
              <w:bidi w:val="0"/>
              <w:rPr>
                <w:rFonts w:cs="B Nazanin"/>
                <w:sz w:val="24"/>
                <w:rtl/>
              </w:rPr>
            </w:pPr>
          </w:p>
        </w:tc>
        <w:tc>
          <w:tcPr>
            <w:tcW w:w="3465" w:type="dxa"/>
            <w:vAlign w:val="center"/>
          </w:tcPr>
          <w:p w14:paraId="4C188D16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64E96EDD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6A4F075F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74DAC7B6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172DFE" w:rsidRPr="00701F1E" w14:paraId="2ED08E4F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2F9676B5" w14:textId="77777777" w:rsidR="00172DFE" w:rsidRPr="00701F1E" w:rsidRDefault="00172DFE" w:rsidP="00701F1E">
            <w:pPr>
              <w:pStyle w:val="HelpText"/>
              <w:bidi w:val="0"/>
              <w:rPr>
                <w:rFonts w:cs="B Nazanin"/>
                <w:sz w:val="24"/>
                <w:rtl/>
              </w:rPr>
            </w:pPr>
          </w:p>
        </w:tc>
        <w:tc>
          <w:tcPr>
            <w:tcW w:w="3465" w:type="dxa"/>
            <w:vAlign w:val="center"/>
          </w:tcPr>
          <w:p w14:paraId="3A54D9EB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6438CFE1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728BDDD3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7AC9E7DA" w14:textId="77777777" w:rsidR="00172DFE" w:rsidRPr="00701F1E" w:rsidRDefault="00172DFE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EE65F3" w:rsidRPr="00701F1E" w14:paraId="7F07CA6E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11F026C6" w14:textId="77777777" w:rsidR="00EE65F3" w:rsidRPr="00701F1E" w:rsidRDefault="00EE65F3" w:rsidP="00701F1E">
            <w:pPr>
              <w:pStyle w:val="HelpText"/>
              <w:bidi w:val="0"/>
              <w:rPr>
                <w:rFonts w:cs="B Nazanin"/>
                <w:sz w:val="24"/>
                <w:rtl/>
              </w:rPr>
            </w:pPr>
          </w:p>
        </w:tc>
        <w:tc>
          <w:tcPr>
            <w:tcW w:w="3465" w:type="dxa"/>
            <w:vAlign w:val="center"/>
          </w:tcPr>
          <w:p w14:paraId="450C24A4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7DE66F95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0C539653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7DBAB6E7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EE65F3" w:rsidRPr="00701F1E" w14:paraId="387151F5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68EDCA61" w14:textId="77777777" w:rsidR="00EE65F3" w:rsidRPr="00701F1E" w:rsidRDefault="00EE65F3" w:rsidP="00701F1E">
            <w:pPr>
              <w:pStyle w:val="HelpText"/>
              <w:bidi w:val="0"/>
              <w:rPr>
                <w:rFonts w:cs="B Nazanin"/>
                <w:sz w:val="24"/>
                <w:rtl/>
              </w:rPr>
            </w:pPr>
          </w:p>
        </w:tc>
        <w:tc>
          <w:tcPr>
            <w:tcW w:w="3465" w:type="dxa"/>
            <w:vAlign w:val="center"/>
          </w:tcPr>
          <w:p w14:paraId="0579E527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3058AA96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549516C8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7697CBC6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  <w:tr w:rsidR="00EE65F3" w:rsidRPr="00701F1E" w14:paraId="5A5ECDFB" w14:textId="77777777" w:rsidTr="00E44587">
        <w:trPr>
          <w:trHeight w:val="317"/>
          <w:jc w:val="right"/>
        </w:trPr>
        <w:tc>
          <w:tcPr>
            <w:tcW w:w="1141" w:type="dxa"/>
            <w:vAlign w:val="center"/>
          </w:tcPr>
          <w:p w14:paraId="6E61F48D" w14:textId="77777777" w:rsidR="00EE65F3" w:rsidRPr="00701F1E" w:rsidRDefault="00EE65F3" w:rsidP="00701F1E">
            <w:pPr>
              <w:pStyle w:val="HelpText"/>
              <w:bidi w:val="0"/>
              <w:rPr>
                <w:rFonts w:cs="B Nazanin"/>
                <w:sz w:val="24"/>
                <w:rtl/>
              </w:rPr>
            </w:pPr>
          </w:p>
        </w:tc>
        <w:tc>
          <w:tcPr>
            <w:tcW w:w="3465" w:type="dxa"/>
            <w:vAlign w:val="center"/>
          </w:tcPr>
          <w:p w14:paraId="3EEFA92D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7" w:type="dxa"/>
            <w:vAlign w:val="center"/>
          </w:tcPr>
          <w:p w14:paraId="0B3A092E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525" w:type="dxa"/>
            <w:vAlign w:val="center"/>
          </w:tcPr>
          <w:p w14:paraId="4C7ED76B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  <w:tc>
          <w:tcPr>
            <w:tcW w:w="1159" w:type="dxa"/>
            <w:vAlign w:val="center"/>
          </w:tcPr>
          <w:p w14:paraId="391AF611" w14:textId="77777777" w:rsidR="00EE65F3" w:rsidRPr="00701F1E" w:rsidRDefault="00EE65F3" w:rsidP="00172DFE">
            <w:pPr>
              <w:pStyle w:val="HelpText"/>
              <w:rPr>
                <w:rFonts w:cs="B Nazanin"/>
                <w:sz w:val="24"/>
                <w:rtl/>
              </w:rPr>
            </w:pPr>
          </w:p>
        </w:tc>
      </w:tr>
    </w:tbl>
    <w:p w14:paraId="0210EDEE" w14:textId="77777777" w:rsidR="00172DFE" w:rsidRPr="00172DFE" w:rsidRDefault="00172DFE" w:rsidP="00172DFE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sectPr w:rsidR="00172DFE" w:rsidRPr="00172DFE" w:rsidSect="009F0612">
      <w:pgSz w:w="12240" w:h="15840" w:code="1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E056" w14:textId="77777777" w:rsidR="006C19C9" w:rsidRDefault="006C19C9">
      <w:r>
        <w:separator/>
      </w:r>
    </w:p>
  </w:endnote>
  <w:endnote w:type="continuationSeparator" w:id="0">
    <w:p w14:paraId="762BD12B" w14:textId="77777777" w:rsidR="006C19C9" w:rsidRDefault="006C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r">
    <w:altName w:val="Calibri"/>
    <w:panose1 w:val="00000700000000000000"/>
    <w:charset w:val="00"/>
    <w:family w:val="auto"/>
    <w:pitch w:val="variable"/>
    <w:sig w:usb0="00002005" w:usb1="D000004A" w:usb2="00000008" w:usb3="00000000" w:csb0="0000005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339276E5-87B7-4994-B958-F060CFD09FC3}"/>
    <w:embedBold r:id="rId2" w:fontKey="{4CF662C6-53EE-4D30-97AD-ACE18CF962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zanin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subsetted="1" w:fontKey="{09C608D1-90F2-45FB-A611-57016A601B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tus">
    <w:altName w:val="Courier New"/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F211" w14:textId="77777777" w:rsidR="000F467B" w:rsidRDefault="000F467B" w:rsidP="00AB05F3">
    <w:pPr>
      <w:pStyle w:val="Footer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077040CF" w14:textId="77777777" w:rsidR="000F467B" w:rsidRDefault="000F467B" w:rsidP="00AB0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30"/>
      <w:gridCol w:w="3420"/>
      <w:gridCol w:w="1148"/>
      <w:gridCol w:w="1372"/>
    </w:tblGrid>
    <w:tr w:rsidR="000F467B" w:rsidRPr="00367D54" w14:paraId="4362DE30" w14:textId="77777777" w:rsidTr="00F6497D">
      <w:trPr>
        <w:jc w:val="center"/>
      </w:trPr>
      <w:tc>
        <w:tcPr>
          <w:tcW w:w="2230" w:type="dxa"/>
        </w:tcPr>
        <w:p w14:paraId="5F846E61" w14:textId="77777777" w:rsidR="000F467B" w:rsidRPr="00367D54" w:rsidRDefault="000F467B" w:rsidP="00AB05F3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>محرمانه</w:t>
          </w:r>
        </w:p>
      </w:tc>
      <w:tc>
        <w:tcPr>
          <w:tcW w:w="3420" w:type="dxa"/>
        </w:tcPr>
        <w:p w14:paraId="768B6CC8" w14:textId="77777777" w:rsidR="000F467B" w:rsidRPr="00367D54" w:rsidRDefault="000F467B" w:rsidP="00131C0C">
          <w:pPr>
            <w:pStyle w:val="Footer"/>
            <w:jc w:val="center"/>
            <w:rPr>
              <w:rFonts w:cs="B Nazanin"/>
              <w:rtl/>
              <w:lang w:bidi="fa-IR"/>
            </w:rPr>
          </w:pPr>
          <w:r w:rsidRPr="00367D54">
            <w:rPr>
              <w:rFonts w:ascii="Cambria" w:hAnsi="Cambria" w:cs="Cambria" w:hint="cs"/>
              <w:rtl/>
            </w:rPr>
            <w:t>©</w:t>
          </w:r>
          <w:r w:rsidRPr="00367D54">
            <w:rPr>
              <w:rFonts w:cs="B Nazanin" w:hint="cs"/>
              <w:rtl/>
            </w:rPr>
            <w:t xml:space="preserve"> </w:t>
          </w:r>
          <w:r w:rsidRPr="00367D54">
            <w:rPr>
              <w:rFonts w:cs="B Nazanin"/>
              <w:rtl/>
            </w:rPr>
            <w:fldChar w:fldCharType="begin"/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 w:hint="cs"/>
            </w:rPr>
            <w:instrText>DATE  \@ "yyyy"  \* MERGEFORMAT</w:instrText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/>
              <w:rtl/>
            </w:rPr>
            <w:fldChar w:fldCharType="separate"/>
          </w:r>
          <w:r w:rsidR="00CD299A">
            <w:rPr>
              <w:rFonts w:cs="B Nazanin"/>
              <w:noProof/>
              <w:rtl/>
            </w:rPr>
            <w:t>‏2025</w:t>
          </w:r>
          <w:r w:rsidRPr="00367D54">
            <w:rPr>
              <w:rFonts w:cs="B Nazanin"/>
              <w:rtl/>
            </w:rPr>
            <w:fldChar w:fldCharType="end"/>
          </w:r>
          <w:r>
            <w:rPr>
              <w:rFonts w:cs="B Nazanin" w:hint="cs"/>
              <w:rtl/>
              <w:lang w:bidi="fa-IR"/>
            </w:rPr>
            <w:t xml:space="preserve">، سامانه </w:t>
          </w:r>
        </w:p>
      </w:tc>
      <w:tc>
        <w:tcPr>
          <w:tcW w:w="1148" w:type="dxa"/>
        </w:tcPr>
        <w:p w14:paraId="5DD923EC" w14:textId="77777777" w:rsidR="000F467B" w:rsidRPr="00367D54" w:rsidRDefault="000F467B" w:rsidP="00AB05F3">
          <w:pPr>
            <w:pStyle w:val="Footer"/>
            <w:rPr>
              <w:rFonts w:cs="B Nazanin"/>
              <w:rtl/>
            </w:rPr>
          </w:pPr>
        </w:p>
      </w:tc>
      <w:tc>
        <w:tcPr>
          <w:tcW w:w="1372" w:type="dxa"/>
        </w:tcPr>
        <w:p w14:paraId="6E440AE5" w14:textId="77777777" w:rsidR="000F467B" w:rsidRPr="00367D54" w:rsidRDefault="000F467B" w:rsidP="00674D3A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 xml:space="preserve">صفحه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PAGE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DA04E2">
            <w:rPr>
              <w:rStyle w:val="PageNumber"/>
              <w:rFonts w:cs="B Nazanin"/>
              <w:noProof/>
              <w:rtl/>
            </w:rPr>
            <w:t>8</w:t>
          </w:r>
          <w:r w:rsidRPr="00367D54">
            <w:rPr>
              <w:rStyle w:val="PageNumber"/>
              <w:rFonts w:cs="B Nazanin"/>
            </w:rPr>
            <w:fldChar w:fldCharType="end"/>
          </w:r>
          <w:r w:rsidRPr="00367D54">
            <w:rPr>
              <w:rFonts w:cs="B Nazanin" w:hint="cs"/>
              <w:rtl/>
            </w:rPr>
            <w:t xml:space="preserve"> از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NUMPAGES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DA04E2">
            <w:rPr>
              <w:rStyle w:val="PageNumber"/>
              <w:rFonts w:cs="B Nazanin"/>
              <w:noProof/>
              <w:rtl/>
            </w:rPr>
            <w:t>8</w:t>
          </w:r>
          <w:r w:rsidRPr="00367D54">
            <w:rPr>
              <w:rStyle w:val="PageNumber"/>
              <w:rFonts w:cs="B Nazanin"/>
            </w:rPr>
            <w:fldChar w:fldCharType="end"/>
          </w:r>
        </w:p>
      </w:tc>
    </w:tr>
  </w:tbl>
  <w:p w14:paraId="42F2BFF6" w14:textId="77777777" w:rsidR="000F467B" w:rsidRPr="00367D54" w:rsidRDefault="000F467B" w:rsidP="00AB05F3">
    <w:pPr>
      <w:pStyle w:val="Footer"/>
      <w:rPr>
        <w:rFonts w:cs="B Nazan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7727" w14:textId="77777777" w:rsidR="006C19C9" w:rsidRDefault="006C19C9">
      <w:r>
        <w:separator/>
      </w:r>
    </w:p>
  </w:footnote>
  <w:footnote w:type="continuationSeparator" w:id="0">
    <w:p w14:paraId="26BA8867" w14:textId="77777777" w:rsidR="006C19C9" w:rsidRDefault="006C1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84"/>
      <w:gridCol w:w="3650"/>
    </w:tblGrid>
    <w:tr w:rsidR="000F467B" w:rsidRPr="00AA7C85" w14:paraId="043235E1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6D3C5C35" w14:textId="77777777" w:rsidR="000F467B" w:rsidRPr="00AA7C85" w:rsidRDefault="000F467B" w:rsidP="00131C0C">
          <w:pPr>
            <w:tabs>
              <w:tab w:val="center" w:pos="2184"/>
            </w:tabs>
            <w:rPr>
              <w:rFonts w:cs="B Nazanin"/>
              <w:b/>
              <w:bCs/>
              <w:color w:val="767171" w:themeColor="background2" w:themeShade="80"/>
              <w:sz w:val="22"/>
              <w:szCs w:val="22"/>
              <w:rtl/>
            </w:rPr>
          </w:pPr>
          <w:r w:rsidRPr="00AA7C85">
            <w:rPr>
              <w:rFonts w:cs="B Nazanin" w:hint="cs"/>
              <w:b/>
              <w:bCs/>
              <w:color w:val="767171" w:themeColor="background2" w:themeShade="80"/>
              <w:sz w:val="22"/>
              <w:szCs w:val="22"/>
              <w:rtl/>
            </w:rPr>
            <w:t xml:space="preserve">سامانه </w:t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3FAA52AB" w14:textId="77777777" w:rsidR="000F467B" w:rsidRPr="00AA7C85" w:rsidRDefault="000F467B" w:rsidP="009E0FB6">
          <w:pPr>
            <w:pStyle w:val="Header"/>
            <w:rPr>
              <w:b/>
              <w:bCs/>
              <w:color w:val="767171" w:themeColor="background2" w:themeShade="80"/>
              <w:rtl/>
            </w:rPr>
          </w:pPr>
          <w:r w:rsidRPr="00AA7C85">
            <w:rPr>
              <w:rFonts w:hint="cs"/>
              <w:b/>
              <w:bCs/>
              <w:color w:val="767171" w:themeColor="background2" w:themeShade="80"/>
              <w:rtl/>
            </w:rPr>
            <w:t>نسخه 1.0</w:t>
          </w:r>
        </w:p>
      </w:tc>
    </w:tr>
    <w:tr w:rsidR="000F467B" w:rsidRPr="00AA7C85" w14:paraId="4FF7D949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15499E5B" w14:textId="77777777" w:rsidR="000F467B" w:rsidRPr="00AA7C85" w:rsidRDefault="000F467B" w:rsidP="000F467B">
          <w:pPr>
            <w:pStyle w:val="Header"/>
            <w:rPr>
              <w:color w:val="767171" w:themeColor="background2" w:themeShade="80"/>
            </w:rPr>
          </w:pPr>
          <w:r w:rsidRPr="00AA7C85">
            <w:rPr>
              <w:color w:val="767171" w:themeColor="background2" w:themeShade="80"/>
              <w:rtl/>
            </w:rPr>
            <w:fldChar w:fldCharType="begin"/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</w:rPr>
            <w:instrText>DOCPROPERTY  Subject  \* MERGEFORMAT</w:instrText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  <w:rtl/>
            </w:rPr>
            <w:fldChar w:fldCharType="separate"/>
          </w:r>
          <w:r>
            <w:rPr>
              <w:color w:val="767171" w:themeColor="background2" w:themeShade="80"/>
              <w:rtl/>
            </w:rPr>
            <w:t xml:space="preserve">سند </w:t>
          </w:r>
          <w:r w:rsidRPr="00AA7C85">
            <w:rPr>
              <w:color w:val="767171" w:themeColor="background2" w:themeShade="80"/>
              <w:rtl/>
            </w:rPr>
            <w:fldChar w:fldCharType="end"/>
          </w:r>
          <w:r>
            <w:rPr>
              <w:rFonts w:hint="cs"/>
              <w:color w:val="767171" w:themeColor="background2" w:themeShade="80"/>
              <w:rtl/>
            </w:rPr>
            <w:t>برنامه آزمون</w:t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444CC394" w14:textId="77777777" w:rsidR="000F467B" w:rsidRPr="00AA7C85" w:rsidRDefault="000F467B" w:rsidP="00131C0C">
          <w:pPr>
            <w:pStyle w:val="Header"/>
            <w:rPr>
              <w:color w:val="767171" w:themeColor="background2" w:themeShade="80"/>
            </w:rPr>
          </w:pPr>
          <w:r w:rsidRPr="00AA7C85">
            <w:rPr>
              <w:rFonts w:hint="cs"/>
              <w:color w:val="767171" w:themeColor="background2" w:themeShade="80"/>
              <w:rtl/>
            </w:rPr>
            <w:t xml:space="preserve">تاريخ: </w:t>
          </w:r>
          <w:r w:rsidR="00131C0C">
            <w:rPr>
              <w:rFonts w:hint="cs"/>
              <w:color w:val="767171" w:themeColor="background2" w:themeShade="80"/>
              <w:rtl/>
            </w:rPr>
            <w:t>08</w:t>
          </w:r>
          <w:r w:rsidRPr="00AA7C85">
            <w:rPr>
              <w:rFonts w:hint="cs"/>
              <w:color w:val="767171" w:themeColor="background2" w:themeShade="80"/>
              <w:rtl/>
            </w:rPr>
            <w:t>/</w:t>
          </w:r>
          <w:r>
            <w:rPr>
              <w:rFonts w:hint="cs"/>
              <w:color w:val="767171" w:themeColor="background2" w:themeShade="80"/>
              <w:rtl/>
            </w:rPr>
            <w:t>11</w:t>
          </w:r>
          <w:r w:rsidRPr="00AA7C85">
            <w:rPr>
              <w:rFonts w:hint="cs"/>
              <w:color w:val="767171" w:themeColor="background2" w:themeShade="80"/>
              <w:rtl/>
            </w:rPr>
            <w:t>/140</w:t>
          </w:r>
          <w:r>
            <w:rPr>
              <w:rFonts w:hint="cs"/>
              <w:color w:val="767171" w:themeColor="background2" w:themeShade="80"/>
              <w:rtl/>
            </w:rPr>
            <w:t>3</w:t>
          </w:r>
        </w:p>
      </w:tc>
    </w:tr>
  </w:tbl>
  <w:p w14:paraId="72579B29" w14:textId="77777777" w:rsidR="000F467B" w:rsidRPr="006007F5" w:rsidRDefault="000F467B" w:rsidP="009E0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6C025E"/>
    <w:lvl w:ilvl="0">
      <w:start w:val="1"/>
      <w:numFmt w:val="decimal"/>
      <w:pStyle w:val="ListNumber5"/>
      <w:lvlText w:val="%1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FFFFFF7D"/>
    <w:multiLevelType w:val="singleLevel"/>
    <w:tmpl w:val="888CCDD8"/>
    <w:lvl w:ilvl="0">
      <w:start w:val="1"/>
      <w:numFmt w:val="decimal"/>
      <w:pStyle w:val="ListNumber4"/>
      <w:lvlText w:val="%1."/>
      <w:lvlJc w:val="left"/>
      <w:pPr>
        <w:tabs>
          <w:tab w:val="num" w:pos="1134"/>
        </w:tabs>
        <w:ind w:left="1134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FFFFFF7E"/>
    <w:multiLevelType w:val="singleLevel"/>
    <w:tmpl w:val="51AC91EE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FFFFFF7F"/>
    <w:multiLevelType w:val="singleLevel"/>
    <w:tmpl w:val="251CF078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4" w15:restartNumberingAfterBreak="0">
    <w:nsid w:val="FFFFFF80"/>
    <w:multiLevelType w:val="singleLevel"/>
    <w:tmpl w:val="A0B8613C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304" w:hanging="17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EC2FB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021" w:hanging="17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E9E12"/>
    <w:lvl w:ilvl="0">
      <w:start w:val="1"/>
      <w:numFmt w:val="bullet"/>
      <w:pStyle w:val="ListBullet3"/>
      <w:lvlText w:val=""/>
      <w:lvlJc w:val="left"/>
      <w:pPr>
        <w:tabs>
          <w:tab w:val="num" w:pos="567"/>
        </w:tabs>
        <w:ind w:left="680" w:hanging="113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08C016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6"/>
        <w:szCs w:val="28"/>
        <w:u w:val="none"/>
        <w:effect w:val="none"/>
      </w:rPr>
    </w:lvl>
  </w:abstractNum>
  <w:abstractNum w:abstractNumId="8" w15:restartNumberingAfterBreak="0">
    <w:nsid w:val="FFFFFF89"/>
    <w:multiLevelType w:val="singleLevel"/>
    <w:tmpl w:val="013A661A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</w:rPr>
    </w:lvl>
  </w:abstractNum>
  <w:abstractNum w:abstractNumId="9" w15:restartNumberingAfterBreak="0">
    <w:nsid w:val="26721FEF"/>
    <w:multiLevelType w:val="hybridMultilevel"/>
    <w:tmpl w:val="B1301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B11810"/>
    <w:multiLevelType w:val="multilevel"/>
    <w:tmpl w:val="71540398"/>
    <w:lvl w:ilvl="0">
      <w:start w:val="1"/>
      <w:numFmt w:val="decimal"/>
      <w:lvlText w:val="%1"/>
      <w:lvlJc w:val="left"/>
      <w:pPr>
        <w:tabs>
          <w:tab w:val="num" w:pos="0"/>
        </w:tabs>
        <w:ind w:left="284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32"/>
        <w:szCs w:val="32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567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1134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418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1" w15:restartNumberingAfterBreak="0">
    <w:nsid w:val="3E70063A"/>
    <w:multiLevelType w:val="multilevel"/>
    <w:tmpl w:val="C868D986"/>
    <w:lvl w:ilvl="0">
      <w:start w:val="1"/>
      <w:numFmt w:val="decimal"/>
      <w:pStyle w:val="Heading1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2460B53"/>
    <w:multiLevelType w:val="hybridMultilevel"/>
    <w:tmpl w:val="1D0E1E18"/>
    <w:lvl w:ilvl="0" w:tplc="16065754">
      <w:start w:val="1"/>
      <w:numFmt w:val="bullet"/>
      <w:pStyle w:val="HelpLis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5887259">
    <w:abstractNumId w:val="7"/>
  </w:num>
  <w:num w:numId="2" w16cid:durableId="1664896478">
    <w:abstractNumId w:val="3"/>
  </w:num>
  <w:num w:numId="3" w16cid:durableId="798959464">
    <w:abstractNumId w:val="2"/>
  </w:num>
  <w:num w:numId="4" w16cid:durableId="1624506726">
    <w:abstractNumId w:val="1"/>
  </w:num>
  <w:num w:numId="5" w16cid:durableId="286282959">
    <w:abstractNumId w:val="0"/>
  </w:num>
  <w:num w:numId="6" w16cid:durableId="837110530">
    <w:abstractNumId w:val="12"/>
  </w:num>
  <w:num w:numId="7" w16cid:durableId="1814330855">
    <w:abstractNumId w:val="8"/>
  </w:num>
  <w:num w:numId="8" w16cid:durableId="493764875">
    <w:abstractNumId w:val="6"/>
  </w:num>
  <w:num w:numId="9" w16cid:durableId="2079666944">
    <w:abstractNumId w:val="5"/>
  </w:num>
  <w:num w:numId="10" w16cid:durableId="1409499300">
    <w:abstractNumId w:val="4"/>
  </w:num>
  <w:num w:numId="11" w16cid:durableId="645280587">
    <w:abstractNumId w:val="10"/>
  </w:num>
  <w:num w:numId="12" w16cid:durableId="1845628060">
    <w:abstractNumId w:val="11"/>
  </w:num>
  <w:num w:numId="13" w16cid:durableId="12447489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>
      <o:colormru v:ext="edit" colors="#f8f8f8,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D5"/>
    <w:rsid w:val="00004113"/>
    <w:rsid w:val="00004271"/>
    <w:rsid w:val="0000633E"/>
    <w:rsid w:val="000065E2"/>
    <w:rsid w:val="0000687A"/>
    <w:rsid w:val="00007BD4"/>
    <w:rsid w:val="00012E01"/>
    <w:rsid w:val="0001563A"/>
    <w:rsid w:val="00017DA6"/>
    <w:rsid w:val="00023A98"/>
    <w:rsid w:val="000241B7"/>
    <w:rsid w:val="0002511F"/>
    <w:rsid w:val="00025EC8"/>
    <w:rsid w:val="00026395"/>
    <w:rsid w:val="00031318"/>
    <w:rsid w:val="00032878"/>
    <w:rsid w:val="00032BE9"/>
    <w:rsid w:val="00032CAD"/>
    <w:rsid w:val="000360E6"/>
    <w:rsid w:val="00037B1B"/>
    <w:rsid w:val="00041F44"/>
    <w:rsid w:val="00042F9C"/>
    <w:rsid w:val="00044EF3"/>
    <w:rsid w:val="00047912"/>
    <w:rsid w:val="000507BB"/>
    <w:rsid w:val="00051C1F"/>
    <w:rsid w:val="000535F1"/>
    <w:rsid w:val="000554DD"/>
    <w:rsid w:val="000555EB"/>
    <w:rsid w:val="0005565B"/>
    <w:rsid w:val="00061ACF"/>
    <w:rsid w:val="00061BB1"/>
    <w:rsid w:val="00063542"/>
    <w:rsid w:val="00063F22"/>
    <w:rsid w:val="000678EF"/>
    <w:rsid w:val="00071F55"/>
    <w:rsid w:val="00072100"/>
    <w:rsid w:val="00073D8A"/>
    <w:rsid w:val="00075C8C"/>
    <w:rsid w:val="00076374"/>
    <w:rsid w:val="00077736"/>
    <w:rsid w:val="0008286A"/>
    <w:rsid w:val="0008530C"/>
    <w:rsid w:val="0008717B"/>
    <w:rsid w:val="00090038"/>
    <w:rsid w:val="0009032C"/>
    <w:rsid w:val="00092CB2"/>
    <w:rsid w:val="000937EF"/>
    <w:rsid w:val="000977F3"/>
    <w:rsid w:val="00097ABE"/>
    <w:rsid w:val="00097D61"/>
    <w:rsid w:val="000A0AF6"/>
    <w:rsid w:val="000A350F"/>
    <w:rsid w:val="000A48F5"/>
    <w:rsid w:val="000A6480"/>
    <w:rsid w:val="000A73F6"/>
    <w:rsid w:val="000B0E0D"/>
    <w:rsid w:val="000B6CF8"/>
    <w:rsid w:val="000C1D1A"/>
    <w:rsid w:val="000C3762"/>
    <w:rsid w:val="000C3F68"/>
    <w:rsid w:val="000C7300"/>
    <w:rsid w:val="000D1C15"/>
    <w:rsid w:val="000D27B7"/>
    <w:rsid w:val="000D2C39"/>
    <w:rsid w:val="000D2F09"/>
    <w:rsid w:val="000D365F"/>
    <w:rsid w:val="000D4C4A"/>
    <w:rsid w:val="000D66C4"/>
    <w:rsid w:val="000D7528"/>
    <w:rsid w:val="000E200A"/>
    <w:rsid w:val="000E23EF"/>
    <w:rsid w:val="000E3173"/>
    <w:rsid w:val="000E3311"/>
    <w:rsid w:val="000E5A81"/>
    <w:rsid w:val="000E5E16"/>
    <w:rsid w:val="000E7EA8"/>
    <w:rsid w:val="000F05E1"/>
    <w:rsid w:val="000F1CF6"/>
    <w:rsid w:val="000F2967"/>
    <w:rsid w:val="000F467B"/>
    <w:rsid w:val="000F5B87"/>
    <w:rsid w:val="000F72F4"/>
    <w:rsid w:val="000F77AF"/>
    <w:rsid w:val="001036A5"/>
    <w:rsid w:val="00103F36"/>
    <w:rsid w:val="001044A5"/>
    <w:rsid w:val="00105103"/>
    <w:rsid w:val="00106704"/>
    <w:rsid w:val="00106943"/>
    <w:rsid w:val="00107E9C"/>
    <w:rsid w:val="00110E9E"/>
    <w:rsid w:val="00110F68"/>
    <w:rsid w:val="00111F46"/>
    <w:rsid w:val="00112199"/>
    <w:rsid w:val="00113678"/>
    <w:rsid w:val="0011367F"/>
    <w:rsid w:val="00113DA9"/>
    <w:rsid w:val="001140F0"/>
    <w:rsid w:val="00115632"/>
    <w:rsid w:val="00117108"/>
    <w:rsid w:val="00120655"/>
    <w:rsid w:val="0012250D"/>
    <w:rsid w:val="00122E7A"/>
    <w:rsid w:val="00122F8E"/>
    <w:rsid w:val="0012396A"/>
    <w:rsid w:val="00123BD7"/>
    <w:rsid w:val="00125AE1"/>
    <w:rsid w:val="00130405"/>
    <w:rsid w:val="00131C0C"/>
    <w:rsid w:val="001401DD"/>
    <w:rsid w:val="001453B7"/>
    <w:rsid w:val="00145953"/>
    <w:rsid w:val="00145BD9"/>
    <w:rsid w:val="0014634F"/>
    <w:rsid w:val="0014647C"/>
    <w:rsid w:val="0014656B"/>
    <w:rsid w:val="0014797A"/>
    <w:rsid w:val="00147CBD"/>
    <w:rsid w:val="0015142B"/>
    <w:rsid w:val="0015151E"/>
    <w:rsid w:val="00151716"/>
    <w:rsid w:val="00151F33"/>
    <w:rsid w:val="00152F50"/>
    <w:rsid w:val="00153B7C"/>
    <w:rsid w:val="00155686"/>
    <w:rsid w:val="001557E3"/>
    <w:rsid w:val="00155D34"/>
    <w:rsid w:val="00156815"/>
    <w:rsid w:val="00156E7A"/>
    <w:rsid w:val="00160586"/>
    <w:rsid w:val="00161DB1"/>
    <w:rsid w:val="00164CCD"/>
    <w:rsid w:val="00165D6A"/>
    <w:rsid w:val="0016606D"/>
    <w:rsid w:val="00166F62"/>
    <w:rsid w:val="00167A2E"/>
    <w:rsid w:val="0017042F"/>
    <w:rsid w:val="0017054A"/>
    <w:rsid w:val="001728E5"/>
    <w:rsid w:val="00172DFE"/>
    <w:rsid w:val="001739CA"/>
    <w:rsid w:val="00173C93"/>
    <w:rsid w:val="00175729"/>
    <w:rsid w:val="001758C1"/>
    <w:rsid w:val="001805BD"/>
    <w:rsid w:val="00181751"/>
    <w:rsid w:val="00182EEE"/>
    <w:rsid w:val="00185E69"/>
    <w:rsid w:val="00186D71"/>
    <w:rsid w:val="00186FF6"/>
    <w:rsid w:val="00190F69"/>
    <w:rsid w:val="001934A6"/>
    <w:rsid w:val="001935B6"/>
    <w:rsid w:val="001939C4"/>
    <w:rsid w:val="00195E09"/>
    <w:rsid w:val="00196454"/>
    <w:rsid w:val="00197592"/>
    <w:rsid w:val="001A46D1"/>
    <w:rsid w:val="001A4944"/>
    <w:rsid w:val="001A4FC1"/>
    <w:rsid w:val="001A6A65"/>
    <w:rsid w:val="001B2BAD"/>
    <w:rsid w:val="001B5144"/>
    <w:rsid w:val="001B5462"/>
    <w:rsid w:val="001B6DC2"/>
    <w:rsid w:val="001B73BA"/>
    <w:rsid w:val="001B7A9C"/>
    <w:rsid w:val="001C16D1"/>
    <w:rsid w:val="001C1EC9"/>
    <w:rsid w:val="001C2E40"/>
    <w:rsid w:val="001C3B38"/>
    <w:rsid w:val="001C51F6"/>
    <w:rsid w:val="001C70B3"/>
    <w:rsid w:val="001D5319"/>
    <w:rsid w:val="001D639B"/>
    <w:rsid w:val="001D7948"/>
    <w:rsid w:val="001E3F53"/>
    <w:rsid w:val="001E595B"/>
    <w:rsid w:val="001E5EC0"/>
    <w:rsid w:val="001E6A56"/>
    <w:rsid w:val="001E6DF1"/>
    <w:rsid w:val="001E79E9"/>
    <w:rsid w:val="001F0344"/>
    <w:rsid w:val="001F178D"/>
    <w:rsid w:val="001F2DC7"/>
    <w:rsid w:val="00201966"/>
    <w:rsid w:val="002029DE"/>
    <w:rsid w:val="0020515E"/>
    <w:rsid w:val="002059AF"/>
    <w:rsid w:val="0020647F"/>
    <w:rsid w:val="002065AB"/>
    <w:rsid w:val="00207D1C"/>
    <w:rsid w:val="00212423"/>
    <w:rsid w:val="002167F1"/>
    <w:rsid w:val="00216F2D"/>
    <w:rsid w:val="0022069B"/>
    <w:rsid w:val="00222388"/>
    <w:rsid w:val="00222E06"/>
    <w:rsid w:val="002248F9"/>
    <w:rsid w:val="00225B3D"/>
    <w:rsid w:val="002275FD"/>
    <w:rsid w:val="00227C76"/>
    <w:rsid w:val="00227FC9"/>
    <w:rsid w:val="00231AA4"/>
    <w:rsid w:val="0023334E"/>
    <w:rsid w:val="00235169"/>
    <w:rsid w:val="00235DF2"/>
    <w:rsid w:val="002367DD"/>
    <w:rsid w:val="0023683D"/>
    <w:rsid w:val="00240C89"/>
    <w:rsid w:val="00240F8F"/>
    <w:rsid w:val="00241D9F"/>
    <w:rsid w:val="00242A5F"/>
    <w:rsid w:val="00244167"/>
    <w:rsid w:val="002464E5"/>
    <w:rsid w:val="00246C49"/>
    <w:rsid w:val="00250E68"/>
    <w:rsid w:val="002568D7"/>
    <w:rsid w:val="00256EFB"/>
    <w:rsid w:val="00260854"/>
    <w:rsid w:val="002652FF"/>
    <w:rsid w:val="00267F6F"/>
    <w:rsid w:val="00270E45"/>
    <w:rsid w:val="00271371"/>
    <w:rsid w:val="00273856"/>
    <w:rsid w:val="00273C22"/>
    <w:rsid w:val="00273FE4"/>
    <w:rsid w:val="00274039"/>
    <w:rsid w:val="00274245"/>
    <w:rsid w:val="0027766F"/>
    <w:rsid w:val="00281068"/>
    <w:rsid w:val="0028275E"/>
    <w:rsid w:val="00282941"/>
    <w:rsid w:val="00284CF1"/>
    <w:rsid w:val="002860EE"/>
    <w:rsid w:val="00291876"/>
    <w:rsid w:val="00295F22"/>
    <w:rsid w:val="002A0247"/>
    <w:rsid w:val="002A0572"/>
    <w:rsid w:val="002A06A7"/>
    <w:rsid w:val="002A1083"/>
    <w:rsid w:val="002A11FF"/>
    <w:rsid w:val="002A1726"/>
    <w:rsid w:val="002A1830"/>
    <w:rsid w:val="002A1F44"/>
    <w:rsid w:val="002A22C4"/>
    <w:rsid w:val="002A448E"/>
    <w:rsid w:val="002A5F19"/>
    <w:rsid w:val="002A7243"/>
    <w:rsid w:val="002A7FE9"/>
    <w:rsid w:val="002B0FC8"/>
    <w:rsid w:val="002B2642"/>
    <w:rsid w:val="002C0031"/>
    <w:rsid w:val="002C0B09"/>
    <w:rsid w:val="002C15D2"/>
    <w:rsid w:val="002C19F9"/>
    <w:rsid w:val="002C2EE7"/>
    <w:rsid w:val="002C4590"/>
    <w:rsid w:val="002C486A"/>
    <w:rsid w:val="002C63BE"/>
    <w:rsid w:val="002C77E9"/>
    <w:rsid w:val="002C7F0A"/>
    <w:rsid w:val="002D1ABE"/>
    <w:rsid w:val="002D71BA"/>
    <w:rsid w:val="002D7974"/>
    <w:rsid w:val="002E1BE5"/>
    <w:rsid w:val="002E4E0F"/>
    <w:rsid w:val="002E5074"/>
    <w:rsid w:val="002E5280"/>
    <w:rsid w:val="002E7C44"/>
    <w:rsid w:val="002F07FD"/>
    <w:rsid w:val="002F1C91"/>
    <w:rsid w:val="002F33C8"/>
    <w:rsid w:val="002F416A"/>
    <w:rsid w:val="002F5453"/>
    <w:rsid w:val="00300624"/>
    <w:rsid w:val="00300E8C"/>
    <w:rsid w:val="0030264F"/>
    <w:rsid w:val="003035CE"/>
    <w:rsid w:val="00303A62"/>
    <w:rsid w:val="00306EA3"/>
    <w:rsid w:val="00307430"/>
    <w:rsid w:val="00307E63"/>
    <w:rsid w:val="00311074"/>
    <w:rsid w:val="003128CC"/>
    <w:rsid w:val="00312D07"/>
    <w:rsid w:val="003139E3"/>
    <w:rsid w:val="0031508E"/>
    <w:rsid w:val="0031658D"/>
    <w:rsid w:val="00323488"/>
    <w:rsid w:val="00324D34"/>
    <w:rsid w:val="003253C4"/>
    <w:rsid w:val="00330E82"/>
    <w:rsid w:val="00334171"/>
    <w:rsid w:val="00334CDD"/>
    <w:rsid w:val="00336C0A"/>
    <w:rsid w:val="003377B2"/>
    <w:rsid w:val="00337CF4"/>
    <w:rsid w:val="003401C2"/>
    <w:rsid w:val="003418C4"/>
    <w:rsid w:val="003428F8"/>
    <w:rsid w:val="00343AA4"/>
    <w:rsid w:val="003448AC"/>
    <w:rsid w:val="00344CB2"/>
    <w:rsid w:val="00346159"/>
    <w:rsid w:val="003461FD"/>
    <w:rsid w:val="00347107"/>
    <w:rsid w:val="003475B6"/>
    <w:rsid w:val="00347BAA"/>
    <w:rsid w:val="0035001B"/>
    <w:rsid w:val="00350D34"/>
    <w:rsid w:val="00350F8A"/>
    <w:rsid w:val="003519BF"/>
    <w:rsid w:val="003537E1"/>
    <w:rsid w:val="00354535"/>
    <w:rsid w:val="003567A1"/>
    <w:rsid w:val="00356F3B"/>
    <w:rsid w:val="00363C7F"/>
    <w:rsid w:val="0036410F"/>
    <w:rsid w:val="0036467F"/>
    <w:rsid w:val="0036504B"/>
    <w:rsid w:val="003666CF"/>
    <w:rsid w:val="00367100"/>
    <w:rsid w:val="00367D54"/>
    <w:rsid w:val="003704B3"/>
    <w:rsid w:val="00370592"/>
    <w:rsid w:val="00371466"/>
    <w:rsid w:val="003848E7"/>
    <w:rsid w:val="00386169"/>
    <w:rsid w:val="00386549"/>
    <w:rsid w:val="00386E6F"/>
    <w:rsid w:val="003872D9"/>
    <w:rsid w:val="00390378"/>
    <w:rsid w:val="003905CC"/>
    <w:rsid w:val="00390CC0"/>
    <w:rsid w:val="00392FDA"/>
    <w:rsid w:val="00393B7A"/>
    <w:rsid w:val="00396991"/>
    <w:rsid w:val="003A0171"/>
    <w:rsid w:val="003A075D"/>
    <w:rsid w:val="003A0CE4"/>
    <w:rsid w:val="003A0EA9"/>
    <w:rsid w:val="003A26B0"/>
    <w:rsid w:val="003A3446"/>
    <w:rsid w:val="003A3FB4"/>
    <w:rsid w:val="003A445B"/>
    <w:rsid w:val="003A63ED"/>
    <w:rsid w:val="003B0671"/>
    <w:rsid w:val="003B4481"/>
    <w:rsid w:val="003B4A06"/>
    <w:rsid w:val="003B7B8E"/>
    <w:rsid w:val="003C0A7E"/>
    <w:rsid w:val="003C142D"/>
    <w:rsid w:val="003C465E"/>
    <w:rsid w:val="003C48AD"/>
    <w:rsid w:val="003C51B1"/>
    <w:rsid w:val="003C6EF5"/>
    <w:rsid w:val="003D157B"/>
    <w:rsid w:val="003D4F1F"/>
    <w:rsid w:val="003D503C"/>
    <w:rsid w:val="003D539D"/>
    <w:rsid w:val="003D5D6F"/>
    <w:rsid w:val="003D6415"/>
    <w:rsid w:val="003D6F02"/>
    <w:rsid w:val="003D7AA4"/>
    <w:rsid w:val="003E113C"/>
    <w:rsid w:val="003E16A5"/>
    <w:rsid w:val="003E4087"/>
    <w:rsid w:val="003E447F"/>
    <w:rsid w:val="003E6BB1"/>
    <w:rsid w:val="003E6F12"/>
    <w:rsid w:val="003E712A"/>
    <w:rsid w:val="003F0050"/>
    <w:rsid w:val="003F09F0"/>
    <w:rsid w:val="003F3405"/>
    <w:rsid w:val="003F443F"/>
    <w:rsid w:val="003F45A9"/>
    <w:rsid w:val="003F5A18"/>
    <w:rsid w:val="00401271"/>
    <w:rsid w:val="004117E6"/>
    <w:rsid w:val="00412824"/>
    <w:rsid w:val="00412FFF"/>
    <w:rsid w:val="00416C11"/>
    <w:rsid w:val="00421D0D"/>
    <w:rsid w:val="00423DEC"/>
    <w:rsid w:val="0042468A"/>
    <w:rsid w:val="00424F83"/>
    <w:rsid w:val="0042566F"/>
    <w:rsid w:val="00427495"/>
    <w:rsid w:val="004275EF"/>
    <w:rsid w:val="004312FE"/>
    <w:rsid w:val="00434233"/>
    <w:rsid w:val="004342B0"/>
    <w:rsid w:val="00434756"/>
    <w:rsid w:val="00434B7F"/>
    <w:rsid w:val="0043532F"/>
    <w:rsid w:val="00436256"/>
    <w:rsid w:val="00436417"/>
    <w:rsid w:val="00437696"/>
    <w:rsid w:val="0044264E"/>
    <w:rsid w:val="004448BC"/>
    <w:rsid w:val="004453AA"/>
    <w:rsid w:val="0045046F"/>
    <w:rsid w:val="00450691"/>
    <w:rsid w:val="00450A09"/>
    <w:rsid w:val="00455047"/>
    <w:rsid w:val="00455521"/>
    <w:rsid w:val="00461E34"/>
    <w:rsid w:val="0046476D"/>
    <w:rsid w:val="00464B15"/>
    <w:rsid w:val="00464CF5"/>
    <w:rsid w:val="00467DD1"/>
    <w:rsid w:val="00470E8A"/>
    <w:rsid w:val="0047138F"/>
    <w:rsid w:val="00471428"/>
    <w:rsid w:val="00471DAB"/>
    <w:rsid w:val="004723C8"/>
    <w:rsid w:val="00473FDE"/>
    <w:rsid w:val="004766E0"/>
    <w:rsid w:val="00480369"/>
    <w:rsid w:val="0048039D"/>
    <w:rsid w:val="0048179F"/>
    <w:rsid w:val="004818C2"/>
    <w:rsid w:val="00485187"/>
    <w:rsid w:val="0048658F"/>
    <w:rsid w:val="00487625"/>
    <w:rsid w:val="004914EF"/>
    <w:rsid w:val="0049166E"/>
    <w:rsid w:val="004923A2"/>
    <w:rsid w:val="00493CCA"/>
    <w:rsid w:val="00493F8D"/>
    <w:rsid w:val="00497669"/>
    <w:rsid w:val="004A185C"/>
    <w:rsid w:val="004A22DE"/>
    <w:rsid w:val="004A6555"/>
    <w:rsid w:val="004A7186"/>
    <w:rsid w:val="004B2057"/>
    <w:rsid w:val="004B3600"/>
    <w:rsid w:val="004B480D"/>
    <w:rsid w:val="004B5874"/>
    <w:rsid w:val="004B7FEC"/>
    <w:rsid w:val="004C15A2"/>
    <w:rsid w:val="004C1DFF"/>
    <w:rsid w:val="004C20E3"/>
    <w:rsid w:val="004C221C"/>
    <w:rsid w:val="004C3364"/>
    <w:rsid w:val="004C339D"/>
    <w:rsid w:val="004C34CB"/>
    <w:rsid w:val="004C3874"/>
    <w:rsid w:val="004C5AB6"/>
    <w:rsid w:val="004C65CA"/>
    <w:rsid w:val="004D00D1"/>
    <w:rsid w:val="004D2BA8"/>
    <w:rsid w:val="004D3D35"/>
    <w:rsid w:val="004D4001"/>
    <w:rsid w:val="004D758F"/>
    <w:rsid w:val="004D7727"/>
    <w:rsid w:val="004E147F"/>
    <w:rsid w:val="004E175C"/>
    <w:rsid w:val="004E2C86"/>
    <w:rsid w:val="004E3EFA"/>
    <w:rsid w:val="004E3FF9"/>
    <w:rsid w:val="004E6A61"/>
    <w:rsid w:val="004E6B90"/>
    <w:rsid w:val="004F4A5D"/>
    <w:rsid w:val="004F56D5"/>
    <w:rsid w:val="004F6820"/>
    <w:rsid w:val="004F77ED"/>
    <w:rsid w:val="00503016"/>
    <w:rsid w:val="00504834"/>
    <w:rsid w:val="00505603"/>
    <w:rsid w:val="00507568"/>
    <w:rsid w:val="00510FE1"/>
    <w:rsid w:val="00512343"/>
    <w:rsid w:val="0051548E"/>
    <w:rsid w:val="00520996"/>
    <w:rsid w:val="00521425"/>
    <w:rsid w:val="00522AFE"/>
    <w:rsid w:val="00523B10"/>
    <w:rsid w:val="005273AA"/>
    <w:rsid w:val="00530FDB"/>
    <w:rsid w:val="00531510"/>
    <w:rsid w:val="005316CE"/>
    <w:rsid w:val="0053269B"/>
    <w:rsid w:val="00534913"/>
    <w:rsid w:val="00534A63"/>
    <w:rsid w:val="00535183"/>
    <w:rsid w:val="005352B3"/>
    <w:rsid w:val="005402F5"/>
    <w:rsid w:val="005405CE"/>
    <w:rsid w:val="0054361C"/>
    <w:rsid w:val="00543FD4"/>
    <w:rsid w:val="00544982"/>
    <w:rsid w:val="00544F53"/>
    <w:rsid w:val="0054512C"/>
    <w:rsid w:val="0055112F"/>
    <w:rsid w:val="005513E7"/>
    <w:rsid w:val="00551D6E"/>
    <w:rsid w:val="0055245C"/>
    <w:rsid w:val="00552902"/>
    <w:rsid w:val="0055328B"/>
    <w:rsid w:val="00564199"/>
    <w:rsid w:val="00565968"/>
    <w:rsid w:val="005660F1"/>
    <w:rsid w:val="00566A33"/>
    <w:rsid w:val="0056752D"/>
    <w:rsid w:val="0057139A"/>
    <w:rsid w:val="00572B76"/>
    <w:rsid w:val="00573374"/>
    <w:rsid w:val="00576A7E"/>
    <w:rsid w:val="00576E3C"/>
    <w:rsid w:val="00577B46"/>
    <w:rsid w:val="00580C01"/>
    <w:rsid w:val="00580F0E"/>
    <w:rsid w:val="005823C1"/>
    <w:rsid w:val="0058362D"/>
    <w:rsid w:val="0058443F"/>
    <w:rsid w:val="00585942"/>
    <w:rsid w:val="00586915"/>
    <w:rsid w:val="005870E5"/>
    <w:rsid w:val="0059225E"/>
    <w:rsid w:val="005957E8"/>
    <w:rsid w:val="005A0D22"/>
    <w:rsid w:val="005A0E7F"/>
    <w:rsid w:val="005A0FD2"/>
    <w:rsid w:val="005A2EF9"/>
    <w:rsid w:val="005A3F31"/>
    <w:rsid w:val="005A4AC6"/>
    <w:rsid w:val="005A4BD2"/>
    <w:rsid w:val="005A6E1B"/>
    <w:rsid w:val="005B1272"/>
    <w:rsid w:val="005B60F1"/>
    <w:rsid w:val="005B6347"/>
    <w:rsid w:val="005B7305"/>
    <w:rsid w:val="005B7678"/>
    <w:rsid w:val="005C08FB"/>
    <w:rsid w:val="005C2413"/>
    <w:rsid w:val="005C37F6"/>
    <w:rsid w:val="005C3857"/>
    <w:rsid w:val="005C3CE1"/>
    <w:rsid w:val="005C508E"/>
    <w:rsid w:val="005C7263"/>
    <w:rsid w:val="005C77CA"/>
    <w:rsid w:val="005C77DC"/>
    <w:rsid w:val="005C7AE0"/>
    <w:rsid w:val="005D0ADB"/>
    <w:rsid w:val="005D0BF2"/>
    <w:rsid w:val="005D27A2"/>
    <w:rsid w:val="005D40AA"/>
    <w:rsid w:val="005D4EEF"/>
    <w:rsid w:val="005D6D61"/>
    <w:rsid w:val="005D6E13"/>
    <w:rsid w:val="005D6F42"/>
    <w:rsid w:val="005E0589"/>
    <w:rsid w:val="005E10B7"/>
    <w:rsid w:val="005E1844"/>
    <w:rsid w:val="005E3F0F"/>
    <w:rsid w:val="005E4ADC"/>
    <w:rsid w:val="005E5509"/>
    <w:rsid w:val="005E5FED"/>
    <w:rsid w:val="005E65D6"/>
    <w:rsid w:val="005E737D"/>
    <w:rsid w:val="005F0142"/>
    <w:rsid w:val="005F3CF3"/>
    <w:rsid w:val="005F616A"/>
    <w:rsid w:val="005F7127"/>
    <w:rsid w:val="005F7176"/>
    <w:rsid w:val="006003A0"/>
    <w:rsid w:val="006004A8"/>
    <w:rsid w:val="006007F5"/>
    <w:rsid w:val="00600923"/>
    <w:rsid w:val="00610848"/>
    <w:rsid w:val="00612534"/>
    <w:rsid w:val="00612C25"/>
    <w:rsid w:val="006135ED"/>
    <w:rsid w:val="00617411"/>
    <w:rsid w:val="00624A8D"/>
    <w:rsid w:val="00625730"/>
    <w:rsid w:val="0062662F"/>
    <w:rsid w:val="00626AF4"/>
    <w:rsid w:val="00627ABF"/>
    <w:rsid w:val="00627CFD"/>
    <w:rsid w:val="00630D9D"/>
    <w:rsid w:val="00632EDC"/>
    <w:rsid w:val="006367E2"/>
    <w:rsid w:val="00636D2D"/>
    <w:rsid w:val="00637370"/>
    <w:rsid w:val="00637F4E"/>
    <w:rsid w:val="00640A12"/>
    <w:rsid w:val="00641E52"/>
    <w:rsid w:val="00643AB6"/>
    <w:rsid w:val="00644EB4"/>
    <w:rsid w:val="00646A3A"/>
    <w:rsid w:val="0065161A"/>
    <w:rsid w:val="00651B5E"/>
    <w:rsid w:val="00653E8A"/>
    <w:rsid w:val="00655163"/>
    <w:rsid w:val="00655CB7"/>
    <w:rsid w:val="006566D7"/>
    <w:rsid w:val="00657158"/>
    <w:rsid w:val="00661186"/>
    <w:rsid w:val="00661A46"/>
    <w:rsid w:val="006620B4"/>
    <w:rsid w:val="00667268"/>
    <w:rsid w:val="00667AC7"/>
    <w:rsid w:val="00670D40"/>
    <w:rsid w:val="00672DF6"/>
    <w:rsid w:val="00673DA3"/>
    <w:rsid w:val="00674D3A"/>
    <w:rsid w:val="00675604"/>
    <w:rsid w:val="00675AAD"/>
    <w:rsid w:val="006768A2"/>
    <w:rsid w:val="00680E90"/>
    <w:rsid w:val="00682FED"/>
    <w:rsid w:val="006832A9"/>
    <w:rsid w:val="0068331D"/>
    <w:rsid w:val="0068443D"/>
    <w:rsid w:val="00685534"/>
    <w:rsid w:val="00685826"/>
    <w:rsid w:val="00685ABA"/>
    <w:rsid w:val="00685B00"/>
    <w:rsid w:val="006865F4"/>
    <w:rsid w:val="006876E0"/>
    <w:rsid w:val="006934BD"/>
    <w:rsid w:val="00694B8F"/>
    <w:rsid w:val="006951CD"/>
    <w:rsid w:val="006957A2"/>
    <w:rsid w:val="00695842"/>
    <w:rsid w:val="00695B4D"/>
    <w:rsid w:val="00696E88"/>
    <w:rsid w:val="006970BE"/>
    <w:rsid w:val="006A0BE0"/>
    <w:rsid w:val="006A1271"/>
    <w:rsid w:val="006A18F8"/>
    <w:rsid w:val="006A2A4D"/>
    <w:rsid w:val="006A3CAC"/>
    <w:rsid w:val="006A68BB"/>
    <w:rsid w:val="006A6999"/>
    <w:rsid w:val="006A7316"/>
    <w:rsid w:val="006B025B"/>
    <w:rsid w:val="006B06B8"/>
    <w:rsid w:val="006B0783"/>
    <w:rsid w:val="006B27D0"/>
    <w:rsid w:val="006B345A"/>
    <w:rsid w:val="006B34FC"/>
    <w:rsid w:val="006B669C"/>
    <w:rsid w:val="006C19C9"/>
    <w:rsid w:val="006C38B4"/>
    <w:rsid w:val="006C3986"/>
    <w:rsid w:val="006C40DA"/>
    <w:rsid w:val="006C70FA"/>
    <w:rsid w:val="006D1385"/>
    <w:rsid w:val="006D30AA"/>
    <w:rsid w:val="006D3F11"/>
    <w:rsid w:val="006D4C28"/>
    <w:rsid w:val="006D4CCF"/>
    <w:rsid w:val="006D588F"/>
    <w:rsid w:val="006D614F"/>
    <w:rsid w:val="006D6ADE"/>
    <w:rsid w:val="006D7FB3"/>
    <w:rsid w:val="006E21B9"/>
    <w:rsid w:val="006E31B0"/>
    <w:rsid w:val="006E59D5"/>
    <w:rsid w:val="006E75A1"/>
    <w:rsid w:val="006E7857"/>
    <w:rsid w:val="006F0345"/>
    <w:rsid w:val="006F7471"/>
    <w:rsid w:val="00701F1E"/>
    <w:rsid w:val="007028C8"/>
    <w:rsid w:val="00702EA3"/>
    <w:rsid w:val="00705BC2"/>
    <w:rsid w:val="0070624B"/>
    <w:rsid w:val="0070636E"/>
    <w:rsid w:val="00707B54"/>
    <w:rsid w:val="00707D32"/>
    <w:rsid w:val="00711B7D"/>
    <w:rsid w:val="00712CF4"/>
    <w:rsid w:val="0071382D"/>
    <w:rsid w:val="00715CF1"/>
    <w:rsid w:val="00716945"/>
    <w:rsid w:val="0071744E"/>
    <w:rsid w:val="00720E53"/>
    <w:rsid w:val="0072477E"/>
    <w:rsid w:val="00724BA7"/>
    <w:rsid w:val="00724EAD"/>
    <w:rsid w:val="00726848"/>
    <w:rsid w:val="007271DA"/>
    <w:rsid w:val="00727F1D"/>
    <w:rsid w:val="00730463"/>
    <w:rsid w:val="00732D54"/>
    <w:rsid w:val="00733D94"/>
    <w:rsid w:val="00733EA3"/>
    <w:rsid w:val="0073456C"/>
    <w:rsid w:val="0073566F"/>
    <w:rsid w:val="007365B2"/>
    <w:rsid w:val="00736AE7"/>
    <w:rsid w:val="00740083"/>
    <w:rsid w:val="00741113"/>
    <w:rsid w:val="0074212E"/>
    <w:rsid w:val="00742DF9"/>
    <w:rsid w:val="00742E26"/>
    <w:rsid w:val="00743B47"/>
    <w:rsid w:val="00745F71"/>
    <w:rsid w:val="00746511"/>
    <w:rsid w:val="00746FED"/>
    <w:rsid w:val="00750F02"/>
    <w:rsid w:val="00755914"/>
    <w:rsid w:val="007608C7"/>
    <w:rsid w:val="00761F8A"/>
    <w:rsid w:val="00761F8C"/>
    <w:rsid w:val="007621DA"/>
    <w:rsid w:val="00762229"/>
    <w:rsid w:val="00763A32"/>
    <w:rsid w:val="00766B75"/>
    <w:rsid w:val="00771309"/>
    <w:rsid w:val="0077198E"/>
    <w:rsid w:val="00771CCC"/>
    <w:rsid w:val="0077265F"/>
    <w:rsid w:val="00772AB7"/>
    <w:rsid w:val="00772E71"/>
    <w:rsid w:val="00774FF9"/>
    <w:rsid w:val="00775181"/>
    <w:rsid w:val="007754CE"/>
    <w:rsid w:val="00775E47"/>
    <w:rsid w:val="007770A8"/>
    <w:rsid w:val="00781371"/>
    <w:rsid w:val="00784807"/>
    <w:rsid w:val="00791867"/>
    <w:rsid w:val="007918D8"/>
    <w:rsid w:val="00792331"/>
    <w:rsid w:val="00792DD0"/>
    <w:rsid w:val="00792F24"/>
    <w:rsid w:val="00795265"/>
    <w:rsid w:val="00795618"/>
    <w:rsid w:val="00796B1A"/>
    <w:rsid w:val="007A3B2C"/>
    <w:rsid w:val="007A461E"/>
    <w:rsid w:val="007A493D"/>
    <w:rsid w:val="007A52D3"/>
    <w:rsid w:val="007A7E48"/>
    <w:rsid w:val="007B00D2"/>
    <w:rsid w:val="007B037B"/>
    <w:rsid w:val="007B0809"/>
    <w:rsid w:val="007B4702"/>
    <w:rsid w:val="007B48DF"/>
    <w:rsid w:val="007B53F8"/>
    <w:rsid w:val="007B5E52"/>
    <w:rsid w:val="007B6E67"/>
    <w:rsid w:val="007C11A4"/>
    <w:rsid w:val="007C1854"/>
    <w:rsid w:val="007C18C3"/>
    <w:rsid w:val="007C27CB"/>
    <w:rsid w:val="007C3F5D"/>
    <w:rsid w:val="007C74BB"/>
    <w:rsid w:val="007D0488"/>
    <w:rsid w:val="007D1B4F"/>
    <w:rsid w:val="007D2C7E"/>
    <w:rsid w:val="007D2D66"/>
    <w:rsid w:val="007D430C"/>
    <w:rsid w:val="007D4FF3"/>
    <w:rsid w:val="007D60F3"/>
    <w:rsid w:val="007E2699"/>
    <w:rsid w:val="007E4DF2"/>
    <w:rsid w:val="007E4E70"/>
    <w:rsid w:val="007F19FB"/>
    <w:rsid w:val="007F1F5A"/>
    <w:rsid w:val="007F22C4"/>
    <w:rsid w:val="007F38DC"/>
    <w:rsid w:val="007F59A8"/>
    <w:rsid w:val="007F7D83"/>
    <w:rsid w:val="0080265B"/>
    <w:rsid w:val="008035D1"/>
    <w:rsid w:val="00803939"/>
    <w:rsid w:val="008039BD"/>
    <w:rsid w:val="00804B19"/>
    <w:rsid w:val="00804DCE"/>
    <w:rsid w:val="0080645F"/>
    <w:rsid w:val="00807D54"/>
    <w:rsid w:val="00810984"/>
    <w:rsid w:val="00810E15"/>
    <w:rsid w:val="00813A0F"/>
    <w:rsid w:val="00816AD6"/>
    <w:rsid w:val="008170C4"/>
    <w:rsid w:val="0081796D"/>
    <w:rsid w:val="00817D81"/>
    <w:rsid w:val="008221D5"/>
    <w:rsid w:val="0082555F"/>
    <w:rsid w:val="00826D80"/>
    <w:rsid w:val="00826F59"/>
    <w:rsid w:val="00830051"/>
    <w:rsid w:val="00830BCB"/>
    <w:rsid w:val="00831FC5"/>
    <w:rsid w:val="00831FEE"/>
    <w:rsid w:val="00832522"/>
    <w:rsid w:val="00833076"/>
    <w:rsid w:val="00842CBE"/>
    <w:rsid w:val="00842F9F"/>
    <w:rsid w:val="00843082"/>
    <w:rsid w:val="0084336C"/>
    <w:rsid w:val="00843877"/>
    <w:rsid w:val="008454CA"/>
    <w:rsid w:val="00846FDF"/>
    <w:rsid w:val="0085091D"/>
    <w:rsid w:val="00852196"/>
    <w:rsid w:val="00852B95"/>
    <w:rsid w:val="00861281"/>
    <w:rsid w:val="008638BD"/>
    <w:rsid w:val="00865F08"/>
    <w:rsid w:val="008662FF"/>
    <w:rsid w:val="008664E3"/>
    <w:rsid w:val="00871C4C"/>
    <w:rsid w:val="00873917"/>
    <w:rsid w:val="00876BD5"/>
    <w:rsid w:val="00876C4D"/>
    <w:rsid w:val="008807E0"/>
    <w:rsid w:val="008826BE"/>
    <w:rsid w:val="0088277B"/>
    <w:rsid w:val="008831A4"/>
    <w:rsid w:val="008831F2"/>
    <w:rsid w:val="00883965"/>
    <w:rsid w:val="008839E6"/>
    <w:rsid w:val="008841B7"/>
    <w:rsid w:val="00884255"/>
    <w:rsid w:val="00885B2F"/>
    <w:rsid w:val="00887455"/>
    <w:rsid w:val="008877D6"/>
    <w:rsid w:val="00892C43"/>
    <w:rsid w:val="0089388D"/>
    <w:rsid w:val="008A2E41"/>
    <w:rsid w:val="008A3012"/>
    <w:rsid w:val="008A4554"/>
    <w:rsid w:val="008A51B3"/>
    <w:rsid w:val="008A6C51"/>
    <w:rsid w:val="008A7088"/>
    <w:rsid w:val="008A743D"/>
    <w:rsid w:val="008B0E0B"/>
    <w:rsid w:val="008B37D0"/>
    <w:rsid w:val="008B395B"/>
    <w:rsid w:val="008B46C9"/>
    <w:rsid w:val="008B4798"/>
    <w:rsid w:val="008B4866"/>
    <w:rsid w:val="008B554E"/>
    <w:rsid w:val="008B5CFE"/>
    <w:rsid w:val="008B7F21"/>
    <w:rsid w:val="008C16DF"/>
    <w:rsid w:val="008C3741"/>
    <w:rsid w:val="008C538A"/>
    <w:rsid w:val="008C5A32"/>
    <w:rsid w:val="008C62CA"/>
    <w:rsid w:val="008C6AC4"/>
    <w:rsid w:val="008C6B20"/>
    <w:rsid w:val="008D25CD"/>
    <w:rsid w:val="008D2B1D"/>
    <w:rsid w:val="008D4AA7"/>
    <w:rsid w:val="008D581A"/>
    <w:rsid w:val="008D5F0C"/>
    <w:rsid w:val="008D604B"/>
    <w:rsid w:val="008D6B9E"/>
    <w:rsid w:val="008D76CA"/>
    <w:rsid w:val="008E01F5"/>
    <w:rsid w:val="008E085C"/>
    <w:rsid w:val="008E1D65"/>
    <w:rsid w:val="008E285B"/>
    <w:rsid w:val="008E5A95"/>
    <w:rsid w:val="008E668B"/>
    <w:rsid w:val="008E7BBF"/>
    <w:rsid w:val="008F00C0"/>
    <w:rsid w:val="008F1176"/>
    <w:rsid w:val="008F118C"/>
    <w:rsid w:val="008F5849"/>
    <w:rsid w:val="008F7A76"/>
    <w:rsid w:val="00900ACC"/>
    <w:rsid w:val="00903778"/>
    <w:rsid w:val="0090602D"/>
    <w:rsid w:val="009071B8"/>
    <w:rsid w:val="00907CFC"/>
    <w:rsid w:val="009113B1"/>
    <w:rsid w:val="00911E5B"/>
    <w:rsid w:val="00911F13"/>
    <w:rsid w:val="00912906"/>
    <w:rsid w:val="00916C93"/>
    <w:rsid w:val="00916EA9"/>
    <w:rsid w:val="0092079F"/>
    <w:rsid w:val="0092173A"/>
    <w:rsid w:val="00926680"/>
    <w:rsid w:val="00930886"/>
    <w:rsid w:val="00931045"/>
    <w:rsid w:val="00933825"/>
    <w:rsid w:val="00934540"/>
    <w:rsid w:val="00937424"/>
    <w:rsid w:val="00945BF8"/>
    <w:rsid w:val="009477DB"/>
    <w:rsid w:val="00947A4B"/>
    <w:rsid w:val="00951B73"/>
    <w:rsid w:val="0095208F"/>
    <w:rsid w:val="009525E0"/>
    <w:rsid w:val="009548B5"/>
    <w:rsid w:val="0095498F"/>
    <w:rsid w:val="00955CDD"/>
    <w:rsid w:val="009620C9"/>
    <w:rsid w:val="0096234B"/>
    <w:rsid w:val="00962EA7"/>
    <w:rsid w:val="009639EE"/>
    <w:rsid w:val="009649F9"/>
    <w:rsid w:val="00965310"/>
    <w:rsid w:val="0097080F"/>
    <w:rsid w:val="009754E5"/>
    <w:rsid w:val="009754EC"/>
    <w:rsid w:val="009756A6"/>
    <w:rsid w:val="00975B3E"/>
    <w:rsid w:val="0097611B"/>
    <w:rsid w:val="009771E0"/>
    <w:rsid w:val="009800E4"/>
    <w:rsid w:val="00980D1F"/>
    <w:rsid w:val="00983948"/>
    <w:rsid w:val="00983FB6"/>
    <w:rsid w:val="00985234"/>
    <w:rsid w:val="009854B5"/>
    <w:rsid w:val="00987A2F"/>
    <w:rsid w:val="00990334"/>
    <w:rsid w:val="00991082"/>
    <w:rsid w:val="00991C28"/>
    <w:rsid w:val="009921E5"/>
    <w:rsid w:val="009922E5"/>
    <w:rsid w:val="00993AD4"/>
    <w:rsid w:val="009953EE"/>
    <w:rsid w:val="00996416"/>
    <w:rsid w:val="00996EFF"/>
    <w:rsid w:val="00997B9F"/>
    <w:rsid w:val="009A0304"/>
    <w:rsid w:val="009A168C"/>
    <w:rsid w:val="009A186A"/>
    <w:rsid w:val="009A18AB"/>
    <w:rsid w:val="009A2E67"/>
    <w:rsid w:val="009A31D5"/>
    <w:rsid w:val="009A58CE"/>
    <w:rsid w:val="009A5B0F"/>
    <w:rsid w:val="009A66B8"/>
    <w:rsid w:val="009B35C3"/>
    <w:rsid w:val="009B6A0F"/>
    <w:rsid w:val="009C0417"/>
    <w:rsid w:val="009C0B9A"/>
    <w:rsid w:val="009C4951"/>
    <w:rsid w:val="009C4CC7"/>
    <w:rsid w:val="009C4E23"/>
    <w:rsid w:val="009C7686"/>
    <w:rsid w:val="009D1B2E"/>
    <w:rsid w:val="009D1F46"/>
    <w:rsid w:val="009D58EB"/>
    <w:rsid w:val="009D6D62"/>
    <w:rsid w:val="009D75E5"/>
    <w:rsid w:val="009D7DAF"/>
    <w:rsid w:val="009E002A"/>
    <w:rsid w:val="009E0FB6"/>
    <w:rsid w:val="009E1F64"/>
    <w:rsid w:val="009E2C71"/>
    <w:rsid w:val="009E3C26"/>
    <w:rsid w:val="009E4173"/>
    <w:rsid w:val="009E6413"/>
    <w:rsid w:val="009E724B"/>
    <w:rsid w:val="009E763B"/>
    <w:rsid w:val="009E7871"/>
    <w:rsid w:val="009E7B61"/>
    <w:rsid w:val="009F0411"/>
    <w:rsid w:val="009F0612"/>
    <w:rsid w:val="009F1462"/>
    <w:rsid w:val="009F628F"/>
    <w:rsid w:val="00A006F2"/>
    <w:rsid w:val="00A00AD6"/>
    <w:rsid w:val="00A03965"/>
    <w:rsid w:val="00A03CCA"/>
    <w:rsid w:val="00A0473C"/>
    <w:rsid w:val="00A04824"/>
    <w:rsid w:val="00A050DB"/>
    <w:rsid w:val="00A05591"/>
    <w:rsid w:val="00A05FF9"/>
    <w:rsid w:val="00A06E5B"/>
    <w:rsid w:val="00A07985"/>
    <w:rsid w:val="00A1110A"/>
    <w:rsid w:val="00A11216"/>
    <w:rsid w:val="00A13A4B"/>
    <w:rsid w:val="00A153F9"/>
    <w:rsid w:val="00A17346"/>
    <w:rsid w:val="00A210E7"/>
    <w:rsid w:val="00A22E3C"/>
    <w:rsid w:val="00A23093"/>
    <w:rsid w:val="00A237E2"/>
    <w:rsid w:val="00A24FC5"/>
    <w:rsid w:val="00A25F04"/>
    <w:rsid w:val="00A25F11"/>
    <w:rsid w:val="00A30B98"/>
    <w:rsid w:val="00A31A25"/>
    <w:rsid w:val="00A34DF9"/>
    <w:rsid w:val="00A366D0"/>
    <w:rsid w:val="00A36A6B"/>
    <w:rsid w:val="00A400F6"/>
    <w:rsid w:val="00A40A4B"/>
    <w:rsid w:val="00A41B1F"/>
    <w:rsid w:val="00A42156"/>
    <w:rsid w:val="00A42847"/>
    <w:rsid w:val="00A42DEF"/>
    <w:rsid w:val="00A462B6"/>
    <w:rsid w:val="00A47966"/>
    <w:rsid w:val="00A47D78"/>
    <w:rsid w:val="00A50B2E"/>
    <w:rsid w:val="00A54987"/>
    <w:rsid w:val="00A55B3A"/>
    <w:rsid w:val="00A55E77"/>
    <w:rsid w:val="00A577F4"/>
    <w:rsid w:val="00A6145F"/>
    <w:rsid w:val="00A61A3F"/>
    <w:rsid w:val="00A63A97"/>
    <w:rsid w:val="00A63B41"/>
    <w:rsid w:val="00A67350"/>
    <w:rsid w:val="00A70AB8"/>
    <w:rsid w:val="00A7130D"/>
    <w:rsid w:val="00A71350"/>
    <w:rsid w:val="00A713DC"/>
    <w:rsid w:val="00A731C7"/>
    <w:rsid w:val="00A73A4B"/>
    <w:rsid w:val="00A75C33"/>
    <w:rsid w:val="00A77077"/>
    <w:rsid w:val="00A7767E"/>
    <w:rsid w:val="00A81598"/>
    <w:rsid w:val="00A81B5C"/>
    <w:rsid w:val="00A81DB0"/>
    <w:rsid w:val="00A835BB"/>
    <w:rsid w:val="00A84CB7"/>
    <w:rsid w:val="00A850A8"/>
    <w:rsid w:val="00A913DD"/>
    <w:rsid w:val="00A91F45"/>
    <w:rsid w:val="00A94645"/>
    <w:rsid w:val="00A94FB1"/>
    <w:rsid w:val="00A97D69"/>
    <w:rsid w:val="00AA0272"/>
    <w:rsid w:val="00AA1AF2"/>
    <w:rsid w:val="00AA34CC"/>
    <w:rsid w:val="00AA498A"/>
    <w:rsid w:val="00AA7A0C"/>
    <w:rsid w:val="00AA7C85"/>
    <w:rsid w:val="00AB05F3"/>
    <w:rsid w:val="00AB0E6D"/>
    <w:rsid w:val="00AB149E"/>
    <w:rsid w:val="00AB3293"/>
    <w:rsid w:val="00AC5900"/>
    <w:rsid w:val="00AC7F32"/>
    <w:rsid w:val="00AD0192"/>
    <w:rsid w:val="00AD2BFA"/>
    <w:rsid w:val="00AD3EC2"/>
    <w:rsid w:val="00AD5789"/>
    <w:rsid w:val="00AD5E24"/>
    <w:rsid w:val="00AD6524"/>
    <w:rsid w:val="00AD739B"/>
    <w:rsid w:val="00AE1508"/>
    <w:rsid w:val="00AE22F7"/>
    <w:rsid w:val="00AE466E"/>
    <w:rsid w:val="00AE4FBF"/>
    <w:rsid w:val="00AE532D"/>
    <w:rsid w:val="00AE5891"/>
    <w:rsid w:val="00AE67FD"/>
    <w:rsid w:val="00AE6979"/>
    <w:rsid w:val="00AF076B"/>
    <w:rsid w:val="00AF3E77"/>
    <w:rsid w:val="00AF75C0"/>
    <w:rsid w:val="00B00145"/>
    <w:rsid w:val="00B022C7"/>
    <w:rsid w:val="00B022D5"/>
    <w:rsid w:val="00B02326"/>
    <w:rsid w:val="00B02385"/>
    <w:rsid w:val="00B03F2A"/>
    <w:rsid w:val="00B04AFA"/>
    <w:rsid w:val="00B065E1"/>
    <w:rsid w:val="00B06F83"/>
    <w:rsid w:val="00B074D2"/>
    <w:rsid w:val="00B1028C"/>
    <w:rsid w:val="00B1081D"/>
    <w:rsid w:val="00B10B70"/>
    <w:rsid w:val="00B1152B"/>
    <w:rsid w:val="00B15467"/>
    <w:rsid w:val="00B15FFF"/>
    <w:rsid w:val="00B1763E"/>
    <w:rsid w:val="00B17C28"/>
    <w:rsid w:val="00B22513"/>
    <w:rsid w:val="00B23417"/>
    <w:rsid w:val="00B23F07"/>
    <w:rsid w:val="00B272A4"/>
    <w:rsid w:val="00B2775A"/>
    <w:rsid w:val="00B30D46"/>
    <w:rsid w:val="00B3119E"/>
    <w:rsid w:val="00B311B9"/>
    <w:rsid w:val="00B328E5"/>
    <w:rsid w:val="00B34CCA"/>
    <w:rsid w:val="00B52C5C"/>
    <w:rsid w:val="00B55F04"/>
    <w:rsid w:val="00B56930"/>
    <w:rsid w:val="00B57079"/>
    <w:rsid w:val="00B61AB0"/>
    <w:rsid w:val="00B64837"/>
    <w:rsid w:val="00B73A03"/>
    <w:rsid w:val="00B80353"/>
    <w:rsid w:val="00B82DE6"/>
    <w:rsid w:val="00B8378C"/>
    <w:rsid w:val="00B86AB2"/>
    <w:rsid w:val="00B8742F"/>
    <w:rsid w:val="00B87F6C"/>
    <w:rsid w:val="00B91117"/>
    <w:rsid w:val="00B94576"/>
    <w:rsid w:val="00B953E5"/>
    <w:rsid w:val="00B962BD"/>
    <w:rsid w:val="00B96B65"/>
    <w:rsid w:val="00BA2D4A"/>
    <w:rsid w:val="00BA2F13"/>
    <w:rsid w:val="00BA5180"/>
    <w:rsid w:val="00BA653A"/>
    <w:rsid w:val="00BA785E"/>
    <w:rsid w:val="00BB0567"/>
    <w:rsid w:val="00BB1D8A"/>
    <w:rsid w:val="00BB224F"/>
    <w:rsid w:val="00BB258C"/>
    <w:rsid w:val="00BB44B3"/>
    <w:rsid w:val="00BB52C9"/>
    <w:rsid w:val="00BB5BCD"/>
    <w:rsid w:val="00BB771E"/>
    <w:rsid w:val="00BC0462"/>
    <w:rsid w:val="00BC0C95"/>
    <w:rsid w:val="00BC46DC"/>
    <w:rsid w:val="00BC6930"/>
    <w:rsid w:val="00BC6E36"/>
    <w:rsid w:val="00BD234F"/>
    <w:rsid w:val="00BD3296"/>
    <w:rsid w:val="00BD393E"/>
    <w:rsid w:val="00BD523B"/>
    <w:rsid w:val="00BD6D55"/>
    <w:rsid w:val="00BD7EB3"/>
    <w:rsid w:val="00BE1A58"/>
    <w:rsid w:val="00BE21D2"/>
    <w:rsid w:val="00BE31AC"/>
    <w:rsid w:val="00BE4586"/>
    <w:rsid w:val="00BE46C9"/>
    <w:rsid w:val="00BE47FA"/>
    <w:rsid w:val="00BE5E39"/>
    <w:rsid w:val="00BF05A3"/>
    <w:rsid w:val="00BF1391"/>
    <w:rsid w:val="00BF1BC0"/>
    <w:rsid w:val="00BF311A"/>
    <w:rsid w:val="00BF506A"/>
    <w:rsid w:val="00BF5563"/>
    <w:rsid w:val="00BF58B0"/>
    <w:rsid w:val="00BF5AD9"/>
    <w:rsid w:val="00BF5E87"/>
    <w:rsid w:val="00BF6462"/>
    <w:rsid w:val="00BF727C"/>
    <w:rsid w:val="00BF7881"/>
    <w:rsid w:val="00BF7ACC"/>
    <w:rsid w:val="00C00FF3"/>
    <w:rsid w:val="00C017E3"/>
    <w:rsid w:val="00C03E42"/>
    <w:rsid w:val="00C0668E"/>
    <w:rsid w:val="00C1306E"/>
    <w:rsid w:val="00C172DD"/>
    <w:rsid w:val="00C2268B"/>
    <w:rsid w:val="00C22A33"/>
    <w:rsid w:val="00C23A4F"/>
    <w:rsid w:val="00C24CE9"/>
    <w:rsid w:val="00C26068"/>
    <w:rsid w:val="00C264CC"/>
    <w:rsid w:val="00C313C1"/>
    <w:rsid w:val="00C34F0C"/>
    <w:rsid w:val="00C35552"/>
    <w:rsid w:val="00C36A8E"/>
    <w:rsid w:val="00C372CC"/>
    <w:rsid w:val="00C4251F"/>
    <w:rsid w:val="00C43D7C"/>
    <w:rsid w:val="00C47D72"/>
    <w:rsid w:val="00C508B5"/>
    <w:rsid w:val="00C52F15"/>
    <w:rsid w:val="00C53E85"/>
    <w:rsid w:val="00C54618"/>
    <w:rsid w:val="00C546C1"/>
    <w:rsid w:val="00C54925"/>
    <w:rsid w:val="00C55C81"/>
    <w:rsid w:val="00C56AC3"/>
    <w:rsid w:val="00C60B14"/>
    <w:rsid w:val="00C61F18"/>
    <w:rsid w:val="00C62976"/>
    <w:rsid w:val="00C64223"/>
    <w:rsid w:val="00C67B0F"/>
    <w:rsid w:val="00C71336"/>
    <w:rsid w:val="00C7199F"/>
    <w:rsid w:val="00C75F5A"/>
    <w:rsid w:val="00C75FED"/>
    <w:rsid w:val="00C805E8"/>
    <w:rsid w:val="00C80D42"/>
    <w:rsid w:val="00C81CC0"/>
    <w:rsid w:val="00C82F6D"/>
    <w:rsid w:val="00C83A27"/>
    <w:rsid w:val="00C851A4"/>
    <w:rsid w:val="00C87464"/>
    <w:rsid w:val="00C90FCB"/>
    <w:rsid w:val="00C93001"/>
    <w:rsid w:val="00C930CD"/>
    <w:rsid w:val="00C96252"/>
    <w:rsid w:val="00C96B65"/>
    <w:rsid w:val="00CA1F5B"/>
    <w:rsid w:val="00CA2D2E"/>
    <w:rsid w:val="00CA2D9B"/>
    <w:rsid w:val="00CA704D"/>
    <w:rsid w:val="00CB05A0"/>
    <w:rsid w:val="00CB31D5"/>
    <w:rsid w:val="00CB523A"/>
    <w:rsid w:val="00CB52C3"/>
    <w:rsid w:val="00CB7095"/>
    <w:rsid w:val="00CB7354"/>
    <w:rsid w:val="00CC1096"/>
    <w:rsid w:val="00CC1105"/>
    <w:rsid w:val="00CC1F86"/>
    <w:rsid w:val="00CC3E8A"/>
    <w:rsid w:val="00CC4A67"/>
    <w:rsid w:val="00CC566A"/>
    <w:rsid w:val="00CC6BD9"/>
    <w:rsid w:val="00CC720E"/>
    <w:rsid w:val="00CC75BF"/>
    <w:rsid w:val="00CC7B4E"/>
    <w:rsid w:val="00CD025A"/>
    <w:rsid w:val="00CD1CD0"/>
    <w:rsid w:val="00CD299A"/>
    <w:rsid w:val="00CD3B24"/>
    <w:rsid w:val="00CD4070"/>
    <w:rsid w:val="00CD7528"/>
    <w:rsid w:val="00CE0C7C"/>
    <w:rsid w:val="00CE1E10"/>
    <w:rsid w:val="00CE2D17"/>
    <w:rsid w:val="00CE38EE"/>
    <w:rsid w:val="00CE520B"/>
    <w:rsid w:val="00CE595A"/>
    <w:rsid w:val="00CE6767"/>
    <w:rsid w:val="00CE6EE1"/>
    <w:rsid w:val="00CF2D23"/>
    <w:rsid w:val="00CF3911"/>
    <w:rsid w:val="00CF3989"/>
    <w:rsid w:val="00CF519A"/>
    <w:rsid w:val="00CF5475"/>
    <w:rsid w:val="00CF5F27"/>
    <w:rsid w:val="00CF60D1"/>
    <w:rsid w:val="00D0000C"/>
    <w:rsid w:val="00D01426"/>
    <w:rsid w:val="00D01C37"/>
    <w:rsid w:val="00D06567"/>
    <w:rsid w:val="00D0726E"/>
    <w:rsid w:val="00D073B4"/>
    <w:rsid w:val="00D12627"/>
    <w:rsid w:val="00D134DC"/>
    <w:rsid w:val="00D1489B"/>
    <w:rsid w:val="00D16F7B"/>
    <w:rsid w:val="00D17678"/>
    <w:rsid w:val="00D204D4"/>
    <w:rsid w:val="00D231F4"/>
    <w:rsid w:val="00D23742"/>
    <w:rsid w:val="00D24279"/>
    <w:rsid w:val="00D304AA"/>
    <w:rsid w:val="00D33886"/>
    <w:rsid w:val="00D33A9A"/>
    <w:rsid w:val="00D34DE5"/>
    <w:rsid w:val="00D3550F"/>
    <w:rsid w:val="00D4039A"/>
    <w:rsid w:val="00D40C4C"/>
    <w:rsid w:val="00D40D3E"/>
    <w:rsid w:val="00D45AC8"/>
    <w:rsid w:val="00D46E6F"/>
    <w:rsid w:val="00D47672"/>
    <w:rsid w:val="00D477BB"/>
    <w:rsid w:val="00D4796D"/>
    <w:rsid w:val="00D479A3"/>
    <w:rsid w:val="00D503D6"/>
    <w:rsid w:val="00D55AE5"/>
    <w:rsid w:val="00D603A3"/>
    <w:rsid w:val="00D610DF"/>
    <w:rsid w:val="00D62C4C"/>
    <w:rsid w:val="00D63138"/>
    <w:rsid w:val="00D678EC"/>
    <w:rsid w:val="00D701E6"/>
    <w:rsid w:val="00D721C9"/>
    <w:rsid w:val="00D74955"/>
    <w:rsid w:val="00D753B6"/>
    <w:rsid w:val="00D769B5"/>
    <w:rsid w:val="00D81C03"/>
    <w:rsid w:val="00D831A1"/>
    <w:rsid w:val="00D863EE"/>
    <w:rsid w:val="00D87A74"/>
    <w:rsid w:val="00D91DA7"/>
    <w:rsid w:val="00D921AC"/>
    <w:rsid w:val="00D92FE7"/>
    <w:rsid w:val="00D9524F"/>
    <w:rsid w:val="00D95C1A"/>
    <w:rsid w:val="00D96486"/>
    <w:rsid w:val="00D9687B"/>
    <w:rsid w:val="00D96CFE"/>
    <w:rsid w:val="00DA04E2"/>
    <w:rsid w:val="00DA277F"/>
    <w:rsid w:val="00DA4C42"/>
    <w:rsid w:val="00DA5409"/>
    <w:rsid w:val="00DA5864"/>
    <w:rsid w:val="00DA5A39"/>
    <w:rsid w:val="00DA5BCE"/>
    <w:rsid w:val="00DA73BC"/>
    <w:rsid w:val="00DA7C62"/>
    <w:rsid w:val="00DB0269"/>
    <w:rsid w:val="00DB0C18"/>
    <w:rsid w:val="00DB0FF2"/>
    <w:rsid w:val="00DB7EDC"/>
    <w:rsid w:val="00DC1389"/>
    <w:rsid w:val="00DC2D74"/>
    <w:rsid w:val="00DC5579"/>
    <w:rsid w:val="00DD7E62"/>
    <w:rsid w:val="00DE03AD"/>
    <w:rsid w:val="00DE0AE7"/>
    <w:rsid w:val="00DE17E7"/>
    <w:rsid w:val="00DE5C23"/>
    <w:rsid w:val="00DF0B87"/>
    <w:rsid w:val="00DF0C86"/>
    <w:rsid w:val="00DF1276"/>
    <w:rsid w:val="00DF17B4"/>
    <w:rsid w:val="00DF27CE"/>
    <w:rsid w:val="00E00C7C"/>
    <w:rsid w:val="00E0166B"/>
    <w:rsid w:val="00E0324A"/>
    <w:rsid w:val="00E035D1"/>
    <w:rsid w:val="00E05631"/>
    <w:rsid w:val="00E06CB5"/>
    <w:rsid w:val="00E06DD8"/>
    <w:rsid w:val="00E10B18"/>
    <w:rsid w:val="00E11564"/>
    <w:rsid w:val="00E11F3C"/>
    <w:rsid w:val="00E1211D"/>
    <w:rsid w:val="00E16243"/>
    <w:rsid w:val="00E17413"/>
    <w:rsid w:val="00E210D0"/>
    <w:rsid w:val="00E24416"/>
    <w:rsid w:val="00E24AD5"/>
    <w:rsid w:val="00E30790"/>
    <w:rsid w:val="00E3093C"/>
    <w:rsid w:val="00E30B54"/>
    <w:rsid w:val="00E31484"/>
    <w:rsid w:val="00E3315A"/>
    <w:rsid w:val="00E34C53"/>
    <w:rsid w:val="00E35267"/>
    <w:rsid w:val="00E35313"/>
    <w:rsid w:val="00E355B9"/>
    <w:rsid w:val="00E35EBC"/>
    <w:rsid w:val="00E40E94"/>
    <w:rsid w:val="00E42BC7"/>
    <w:rsid w:val="00E43A46"/>
    <w:rsid w:val="00E44587"/>
    <w:rsid w:val="00E45F8E"/>
    <w:rsid w:val="00E4739D"/>
    <w:rsid w:val="00E47D15"/>
    <w:rsid w:val="00E51125"/>
    <w:rsid w:val="00E51256"/>
    <w:rsid w:val="00E51EFC"/>
    <w:rsid w:val="00E51F0E"/>
    <w:rsid w:val="00E53C83"/>
    <w:rsid w:val="00E55DDE"/>
    <w:rsid w:val="00E56697"/>
    <w:rsid w:val="00E56C09"/>
    <w:rsid w:val="00E57785"/>
    <w:rsid w:val="00E60DDC"/>
    <w:rsid w:val="00E62A9A"/>
    <w:rsid w:val="00E62F1A"/>
    <w:rsid w:val="00E63A2D"/>
    <w:rsid w:val="00E658CD"/>
    <w:rsid w:val="00E6617B"/>
    <w:rsid w:val="00E7182E"/>
    <w:rsid w:val="00E733C6"/>
    <w:rsid w:val="00E73D50"/>
    <w:rsid w:val="00E73ECC"/>
    <w:rsid w:val="00E754A7"/>
    <w:rsid w:val="00E76BC8"/>
    <w:rsid w:val="00E81D58"/>
    <w:rsid w:val="00E8525F"/>
    <w:rsid w:val="00E87F3D"/>
    <w:rsid w:val="00E90CC5"/>
    <w:rsid w:val="00E91B57"/>
    <w:rsid w:val="00E92533"/>
    <w:rsid w:val="00E958BE"/>
    <w:rsid w:val="00E95E15"/>
    <w:rsid w:val="00E960FE"/>
    <w:rsid w:val="00EA0F43"/>
    <w:rsid w:val="00EA11EE"/>
    <w:rsid w:val="00EA7997"/>
    <w:rsid w:val="00EB0A33"/>
    <w:rsid w:val="00EB3DBC"/>
    <w:rsid w:val="00EB7F60"/>
    <w:rsid w:val="00EC23EC"/>
    <w:rsid w:val="00EC2F14"/>
    <w:rsid w:val="00EC3BDE"/>
    <w:rsid w:val="00EC3D03"/>
    <w:rsid w:val="00EC3DDF"/>
    <w:rsid w:val="00EC47AC"/>
    <w:rsid w:val="00EC5F02"/>
    <w:rsid w:val="00EC685F"/>
    <w:rsid w:val="00ED14DD"/>
    <w:rsid w:val="00ED6270"/>
    <w:rsid w:val="00EE1BF2"/>
    <w:rsid w:val="00EE65F3"/>
    <w:rsid w:val="00EE6BCF"/>
    <w:rsid w:val="00EE7AFF"/>
    <w:rsid w:val="00EF144C"/>
    <w:rsid w:val="00EF2A28"/>
    <w:rsid w:val="00EF374B"/>
    <w:rsid w:val="00EF3A18"/>
    <w:rsid w:val="00EF432B"/>
    <w:rsid w:val="00EF78C2"/>
    <w:rsid w:val="00F00303"/>
    <w:rsid w:val="00F023BD"/>
    <w:rsid w:val="00F029D3"/>
    <w:rsid w:val="00F02ACF"/>
    <w:rsid w:val="00F03245"/>
    <w:rsid w:val="00F033F7"/>
    <w:rsid w:val="00F03ED2"/>
    <w:rsid w:val="00F04522"/>
    <w:rsid w:val="00F05DC4"/>
    <w:rsid w:val="00F05ED0"/>
    <w:rsid w:val="00F06500"/>
    <w:rsid w:val="00F07851"/>
    <w:rsid w:val="00F144A4"/>
    <w:rsid w:val="00F14CC2"/>
    <w:rsid w:val="00F1779A"/>
    <w:rsid w:val="00F17B44"/>
    <w:rsid w:val="00F233CB"/>
    <w:rsid w:val="00F2343B"/>
    <w:rsid w:val="00F2514F"/>
    <w:rsid w:val="00F25AC3"/>
    <w:rsid w:val="00F26EF6"/>
    <w:rsid w:val="00F325C1"/>
    <w:rsid w:val="00F3279B"/>
    <w:rsid w:val="00F32F5A"/>
    <w:rsid w:val="00F335F3"/>
    <w:rsid w:val="00F37CBF"/>
    <w:rsid w:val="00F4203B"/>
    <w:rsid w:val="00F4235C"/>
    <w:rsid w:val="00F42A60"/>
    <w:rsid w:val="00F4366A"/>
    <w:rsid w:val="00F44DE0"/>
    <w:rsid w:val="00F463F4"/>
    <w:rsid w:val="00F4679D"/>
    <w:rsid w:val="00F46BBA"/>
    <w:rsid w:val="00F50488"/>
    <w:rsid w:val="00F51071"/>
    <w:rsid w:val="00F542C6"/>
    <w:rsid w:val="00F54D1F"/>
    <w:rsid w:val="00F552F4"/>
    <w:rsid w:val="00F56EC5"/>
    <w:rsid w:val="00F6031B"/>
    <w:rsid w:val="00F61555"/>
    <w:rsid w:val="00F6497D"/>
    <w:rsid w:val="00F66957"/>
    <w:rsid w:val="00F66B28"/>
    <w:rsid w:val="00F67160"/>
    <w:rsid w:val="00F721A2"/>
    <w:rsid w:val="00F7282F"/>
    <w:rsid w:val="00F75117"/>
    <w:rsid w:val="00F776D8"/>
    <w:rsid w:val="00F77B09"/>
    <w:rsid w:val="00F80D25"/>
    <w:rsid w:val="00F81FC5"/>
    <w:rsid w:val="00F830D3"/>
    <w:rsid w:val="00F8462D"/>
    <w:rsid w:val="00F84D07"/>
    <w:rsid w:val="00F86CC2"/>
    <w:rsid w:val="00F93F4A"/>
    <w:rsid w:val="00F94030"/>
    <w:rsid w:val="00F94A8A"/>
    <w:rsid w:val="00F94F6D"/>
    <w:rsid w:val="00F97682"/>
    <w:rsid w:val="00F97CE5"/>
    <w:rsid w:val="00F97E49"/>
    <w:rsid w:val="00FA2E68"/>
    <w:rsid w:val="00FA3BF5"/>
    <w:rsid w:val="00FA48AC"/>
    <w:rsid w:val="00FA540E"/>
    <w:rsid w:val="00FA6DAC"/>
    <w:rsid w:val="00FA7F48"/>
    <w:rsid w:val="00FB1A7F"/>
    <w:rsid w:val="00FB3A65"/>
    <w:rsid w:val="00FB4A95"/>
    <w:rsid w:val="00FB7B2A"/>
    <w:rsid w:val="00FC1339"/>
    <w:rsid w:val="00FC174A"/>
    <w:rsid w:val="00FC2286"/>
    <w:rsid w:val="00FC2E52"/>
    <w:rsid w:val="00FC491A"/>
    <w:rsid w:val="00FC51ED"/>
    <w:rsid w:val="00FC56DC"/>
    <w:rsid w:val="00FD0463"/>
    <w:rsid w:val="00FD0747"/>
    <w:rsid w:val="00FD2209"/>
    <w:rsid w:val="00FD49A5"/>
    <w:rsid w:val="00FD521B"/>
    <w:rsid w:val="00FD6681"/>
    <w:rsid w:val="00FD66F3"/>
    <w:rsid w:val="00FE319F"/>
    <w:rsid w:val="00FE3D8D"/>
    <w:rsid w:val="00FE5E9E"/>
    <w:rsid w:val="00FF005E"/>
    <w:rsid w:val="00FF1423"/>
    <w:rsid w:val="00FF200B"/>
    <w:rsid w:val="00FF227F"/>
    <w:rsid w:val="00FF3E1D"/>
    <w:rsid w:val="00FF49B6"/>
    <w:rsid w:val="00FF4F3F"/>
    <w:rsid w:val="00FF6047"/>
    <w:rsid w:val="00FF657E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,white"/>
    </o:shapedefaults>
    <o:shapelayout v:ext="edit">
      <o:idmap v:ext="edit" data="2"/>
    </o:shapelayout>
  </w:shapeDefaults>
  <w:decimalSymbol w:val="."/>
  <w:listSeparator w:val=","/>
  <w14:docId w14:val="52A276BB"/>
  <w15:chartTrackingRefBased/>
  <w15:docId w15:val="{0ABACAB5-ACE8-4991-BD41-E15089B2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4587"/>
    <w:pPr>
      <w:bidi/>
    </w:pPr>
    <w:rPr>
      <w:sz w:val="24"/>
      <w:szCs w:val="24"/>
    </w:rPr>
  </w:style>
  <w:style w:type="paragraph" w:styleId="Heading1">
    <w:name w:val="heading 1"/>
    <w:basedOn w:val="BodyText"/>
    <w:next w:val="BodyText"/>
    <w:autoRedefine/>
    <w:qFormat/>
    <w:rsid w:val="005316CE"/>
    <w:pPr>
      <w:keepNext/>
      <w:numPr>
        <w:numId w:val="12"/>
      </w:numPr>
      <w:spacing w:before="100" w:beforeAutospacing="1" w:after="100" w:afterAutospacing="1" w:line="240" w:lineRule="auto"/>
      <w:outlineLvl w:val="0"/>
    </w:pPr>
    <w:rPr>
      <w:rFonts w:cs="B Nazanin"/>
      <w:b/>
      <w:bCs/>
      <w:kern w:val="32"/>
      <w:sz w:val="36"/>
      <w:szCs w:val="36"/>
    </w:rPr>
  </w:style>
  <w:style w:type="paragraph" w:styleId="Heading2">
    <w:name w:val="heading 2"/>
    <w:basedOn w:val="Heading1"/>
    <w:next w:val="BodyText2"/>
    <w:link w:val="Heading2Char"/>
    <w:autoRedefine/>
    <w:qFormat/>
    <w:rsid w:val="003A445B"/>
    <w:pPr>
      <w:numPr>
        <w:ilvl w:val="1"/>
      </w:numPr>
      <w:tabs>
        <w:tab w:val="right" w:pos="1016"/>
      </w:tabs>
      <w:spacing w:before="200" w:beforeAutospacing="0"/>
      <w:outlineLvl w:val="1"/>
    </w:pPr>
    <w:rPr>
      <w:sz w:val="28"/>
      <w:szCs w:val="28"/>
    </w:rPr>
  </w:style>
  <w:style w:type="paragraph" w:styleId="Heading3">
    <w:name w:val="heading 3"/>
    <w:basedOn w:val="Heading1"/>
    <w:next w:val="BodyText3"/>
    <w:autoRedefine/>
    <w:qFormat/>
    <w:rsid w:val="005316CE"/>
    <w:pPr>
      <w:numPr>
        <w:ilvl w:val="2"/>
      </w:numPr>
      <w:tabs>
        <w:tab w:val="left" w:pos="1286"/>
        <w:tab w:val="right" w:pos="1988"/>
      </w:tabs>
      <w:ind w:left="1410"/>
      <w:outlineLvl w:val="2"/>
    </w:pPr>
    <w:rPr>
      <w:sz w:val="28"/>
      <w:szCs w:val="28"/>
    </w:rPr>
  </w:style>
  <w:style w:type="paragraph" w:styleId="Heading4">
    <w:name w:val="heading 4"/>
    <w:basedOn w:val="Heading1"/>
    <w:next w:val="BodyText4"/>
    <w:autoRedefine/>
    <w:qFormat/>
    <w:rsid w:val="00AE6979"/>
    <w:pPr>
      <w:numPr>
        <w:ilvl w:val="3"/>
        <w:numId w:val="11"/>
      </w:numPr>
      <w:outlineLvl w:val="3"/>
    </w:pPr>
    <w:rPr>
      <w:sz w:val="26"/>
      <w:szCs w:val="28"/>
    </w:rPr>
  </w:style>
  <w:style w:type="paragraph" w:styleId="Heading5">
    <w:name w:val="heading 5"/>
    <w:basedOn w:val="Heading1"/>
    <w:next w:val="BodyText5"/>
    <w:autoRedefine/>
    <w:qFormat/>
    <w:rsid w:val="005957E8"/>
    <w:pPr>
      <w:numPr>
        <w:ilvl w:val="4"/>
        <w:numId w:val="11"/>
      </w:numPr>
      <w:outlineLvl w:val="4"/>
    </w:pPr>
    <w:rPr>
      <w:sz w:val="26"/>
      <w:szCs w:val="28"/>
    </w:rPr>
  </w:style>
  <w:style w:type="paragraph" w:styleId="Heading6">
    <w:name w:val="heading 6"/>
    <w:basedOn w:val="Normal"/>
    <w:next w:val="Normal"/>
    <w:qFormat/>
    <w:rsid w:val="005957E8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957E8"/>
    <w:pPr>
      <w:numPr>
        <w:ilvl w:val="6"/>
        <w:numId w:val="1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5957E8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957E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767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2">
    <w:name w:val="Table Classic 2"/>
    <w:basedOn w:val="TableNormal"/>
    <w:rsid w:val="00F830D3"/>
    <w:pPr>
      <w:bidi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Times New Roman" w:hAnsi="Times New Roman" w:cs="Arial Unicode MS"/>
        <w:b/>
        <w:bCs/>
        <w:i w:val="0"/>
        <w:iCs w:val="0"/>
        <w:color w:val="FFFFFF"/>
        <w:sz w:val="22"/>
        <w:szCs w:val="24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autoRedefine/>
    <w:rsid w:val="00636D2D"/>
    <w:pPr>
      <w:bidi/>
      <w:spacing w:line="240" w:lineRule="atLeast"/>
    </w:pPr>
    <w:rPr>
      <w:rFonts w:cs="Nazanin"/>
      <w:sz w:val="24"/>
      <w:szCs w:val="24"/>
      <w:lang w:bidi="fa-IR"/>
    </w:rPr>
  </w:style>
  <w:style w:type="paragraph" w:styleId="BodyText2">
    <w:name w:val="Body Text 2"/>
    <w:basedOn w:val="BodyText"/>
    <w:autoRedefine/>
    <w:rsid w:val="007271DA"/>
    <w:pPr>
      <w:ind w:left="26"/>
      <w:outlineLvl w:val="2"/>
    </w:pPr>
    <w:rPr>
      <w:b/>
      <w:bCs/>
      <w:i/>
      <w:iCs/>
      <w:color w:val="548DD4"/>
      <w:sz w:val="28"/>
    </w:rPr>
  </w:style>
  <w:style w:type="paragraph" w:styleId="BodyText3">
    <w:name w:val="Body Text 3"/>
    <w:basedOn w:val="BodyText"/>
    <w:autoRedefine/>
    <w:rsid w:val="00865F08"/>
    <w:pPr>
      <w:ind w:left="1159" w:firstLine="487"/>
    </w:pPr>
    <w:rPr>
      <w:rFonts w:cs="B Nazanin"/>
      <w:sz w:val="32"/>
      <w:szCs w:val="28"/>
    </w:rPr>
  </w:style>
  <w:style w:type="paragraph" w:customStyle="1" w:styleId="BodyText4">
    <w:name w:val="Body Text 4"/>
    <w:basedOn w:val="BodyText"/>
    <w:autoRedefine/>
    <w:rsid w:val="009620C9"/>
    <w:pPr>
      <w:ind w:left="851"/>
    </w:pPr>
  </w:style>
  <w:style w:type="paragraph" w:customStyle="1" w:styleId="BodyText5">
    <w:name w:val="Body Text 5"/>
    <w:basedOn w:val="BodyText"/>
    <w:autoRedefine/>
    <w:rsid w:val="009620C9"/>
    <w:pPr>
      <w:ind w:left="1134"/>
    </w:pPr>
  </w:style>
  <w:style w:type="paragraph" w:styleId="ListBullet">
    <w:name w:val="List Bullet"/>
    <w:basedOn w:val="BodyText"/>
    <w:autoRedefine/>
    <w:rsid w:val="005957E8"/>
    <w:pPr>
      <w:numPr>
        <w:numId w:val="7"/>
      </w:numPr>
    </w:pPr>
  </w:style>
  <w:style w:type="paragraph" w:styleId="ListBullet2">
    <w:name w:val="List Bullet 2"/>
    <w:basedOn w:val="ListBullet"/>
    <w:autoRedefine/>
    <w:rsid w:val="00F4679D"/>
    <w:pPr>
      <w:numPr>
        <w:numId w:val="0"/>
      </w:numPr>
      <w:ind w:left="284"/>
    </w:pPr>
  </w:style>
  <w:style w:type="paragraph" w:styleId="ListBullet3">
    <w:name w:val="List Bullet 3"/>
    <w:basedOn w:val="ListBullet"/>
    <w:autoRedefine/>
    <w:rsid w:val="005957E8"/>
    <w:pPr>
      <w:numPr>
        <w:numId w:val="8"/>
      </w:numPr>
    </w:pPr>
  </w:style>
  <w:style w:type="paragraph" w:styleId="ListBullet4">
    <w:name w:val="List Bullet 4"/>
    <w:basedOn w:val="ListBullet"/>
    <w:autoRedefine/>
    <w:rsid w:val="005957E8"/>
    <w:pPr>
      <w:numPr>
        <w:numId w:val="9"/>
      </w:numPr>
    </w:pPr>
  </w:style>
  <w:style w:type="paragraph" w:styleId="ListBullet5">
    <w:name w:val="List Bullet 5"/>
    <w:basedOn w:val="ListBullet"/>
    <w:autoRedefine/>
    <w:rsid w:val="005957E8"/>
    <w:pPr>
      <w:numPr>
        <w:numId w:val="10"/>
      </w:numPr>
    </w:pPr>
  </w:style>
  <w:style w:type="paragraph" w:styleId="ListNumber">
    <w:name w:val="List Number"/>
    <w:basedOn w:val="BodyText"/>
    <w:autoRedefine/>
    <w:rsid w:val="0077265F"/>
    <w:pPr>
      <w:numPr>
        <w:numId w:val="1"/>
      </w:numPr>
    </w:pPr>
  </w:style>
  <w:style w:type="paragraph" w:styleId="ListNumber2">
    <w:name w:val="List Number 2"/>
    <w:basedOn w:val="ListNumber"/>
    <w:autoRedefine/>
    <w:rsid w:val="0077265F"/>
    <w:pPr>
      <w:numPr>
        <w:numId w:val="2"/>
      </w:numPr>
    </w:pPr>
  </w:style>
  <w:style w:type="paragraph" w:styleId="ListNumber3">
    <w:name w:val="List Number 3"/>
    <w:basedOn w:val="ListNumber"/>
    <w:autoRedefine/>
    <w:rsid w:val="0077265F"/>
    <w:pPr>
      <w:numPr>
        <w:numId w:val="3"/>
      </w:numPr>
    </w:pPr>
  </w:style>
  <w:style w:type="paragraph" w:styleId="ListNumber4">
    <w:name w:val="List Number 4"/>
    <w:basedOn w:val="ListNumber"/>
    <w:autoRedefine/>
    <w:rsid w:val="0077265F"/>
    <w:pPr>
      <w:numPr>
        <w:numId w:val="4"/>
      </w:numPr>
    </w:pPr>
  </w:style>
  <w:style w:type="paragraph" w:styleId="ListNumber5">
    <w:name w:val="List Number 5"/>
    <w:basedOn w:val="ListNumber"/>
    <w:autoRedefine/>
    <w:rsid w:val="0077265F"/>
    <w:pPr>
      <w:numPr>
        <w:numId w:val="5"/>
      </w:numPr>
    </w:pPr>
  </w:style>
  <w:style w:type="paragraph" w:styleId="Header">
    <w:name w:val="header"/>
    <w:basedOn w:val="Normal"/>
    <w:link w:val="HeaderChar"/>
    <w:autoRedefine/>
    <w:rsid w:val="009E0FB6"/>
    <w:pPr>
      <w:tabs>
        <w:tab w:val="center" w:pos="4153"/>
        <w:tab w:val="right" w:pos="8306"/>
      </w:tabs>
    </w:pPr>
    <w:rPr>
      <w:rFonts w:cs="B Nazanin"/>
      <w:sz w:val="20"/>
      <w:szCs w:val="20"/>
      <w:lang w:bidi="fa-IR"/>
    </w:rPr>
  </w:style>
  <w:style w:type="paragraph" w:styleId="Footer">
    <w:name w:val="footer"/>
    <w:basedOn w:val="Normal"/>
    <w:autoRedefine/>
    <w:rsid w:val="00AB05F3"/>
    <w:pPr>
      <w:tabs>
        <w:tab w:val="left" w:pos="1156"/>
        <w:tab w:val="center" w:pos="4153"/>
        <w:tab w:val="right" w:pos="8306"/>
      </w:tabs>
      <w:ind w:right="4"/>
    </w:pPr>
    <w:rPr>
      <w:rFonts w:cs="Zar"/>
      <w:sz w:val="20"/>
      <w:szCs w:val="20"/>
    </w:rPr>
  </w:style>
  <w:style w:type="paragraph" w:styleId="FootnoteText">
    <w:name w:val="footnote text"/>
    <w:link w:val="FootnoteTextChar"/>
    <w:autoRedefine/>
    <w:uiPriority w:val="99"/>
    <w:semiHidden/>
    <w:rsid w:val="00C1306E"/>
    <w:rPr>
      <w:rFonts w:cs="Zar"/>
    </w:rPr>
  </w:style>
  <w:style w:type="character" w:styleId="FootnoteReference">
    <w:name w:val="footnote reference"/>
    <w:uiPriority w:val="99"/>
    <w:semiHidden/>
    <w:rsid w:val="00C1306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B23F07"/>
    <w:pPr>
      <w:tabs>
        <w:tab w:val="left" w:pos="288"/>
        <w:tab w:val="right" w:leader="dot" w:pos="8278"/>
      </w:tabs>
      <w:spacing w:line="240" w:lineRule="atLeast"/>
    </w:pPr>
    <w:rPr>
      <w:rFonts w:cs="Zar"/>
      <w:b/>
      <w:bCs/>
      <w:sz w:val="26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rsid w:val="001E6DF1"/>
    <w:pPr>
      <w:tabs>
        <w:tab w:val="left" w:pos="432"/>
        <w:tab w:val="right" w:leader="dot" w:pos="8296"/>
      </w:tabs>
      <w:spacing w:line="240" w:lineRule="atLeast"/>
      <w:ind w:left="432"/>
    </w:pPr>
    <w:rPr>
      <w:rFonts w:cs="Zar"/>
      <w:noProof/>
      <w:sz w:val="26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rsid w:val="00156E7A"/>
    <w:pPr>
      <w:tabs>
        <w:tab w:val="left" w:pos="576"/>
        <w:tab w:val="right" w:leader="dot" w:pos="8296"/>
      </w:tabs>
      <w:spacing w:line="240" w:lineRule="atLeast"/>
      <w:ind w:left="651"/>
    </w:pPr>
    <w:rPr>
      <w:rFonts w:cs="Zar"/>
      <w:sz w:val="26"/>
      <w:szCs w:val="28"/>
      <w:lang w:bidi="fa-IR"/>
    </w:rPr>
  </w:style>
  <w:style w:type="paragraph" w:styleId="TOC4">
    <w:name w:val="toc 4"/>
    <w:basedOn w:val="Normal"/>
    <w:next w:val="Normal"/>
    <w:autoRedefine/>
    <w:uiPriority w:val="39"/>
    <w:rsid w:val="0077265F"/>
    <w:pPr>
      <w:tabs>
        <w:tab w:val="left" w:pos="792"/>
        <w:tab w:val="right" w:leader="dot" w:pos="8306"/>
      </w:tabs>
    </w:pPr>
    <w:rPr>
      <w:rFonts w:cs="Zar"/>
      <w:sz w:val="26"/>
      <w:szCs w:val="28"/>
      <w:lang w:bidi="fa-IR"/>
    </w:rPr>
  </w:style>
  <w:style w:type="paragraph" w:styleId="TOC5">
    <w:name w:val="toc 5"/>
    <w:basedOn w:val="Normal"/>
    <w:next w:val="Normal"/>
    <w:autoRedefine/>
    <w:uiPriority w:val="39"/>
    <w:rsid w:val="00D33A9A"/>
    <w:rPr>
      <w:lang w:bidi="fa-IR"/>
    </w:rPr>
  </w:style>
  <w:style w:type="character" w:styleId="Hyperlink">
    <w:name w:val="Hyperlink"/>
    <w:uiPriority w:val="99"/>
    <w:rsid w:val="00D33A9A"/>
    <w:rPr>
      <w:color w:val="0000FF"/>
      <w:u w:val="single"/>
      <w:lang w:bidi="fa-IR"/>
    </w:rPr>
  </w:style>
  <w:style w:type="character" w:styleId="PageNumber">
    <w:name w:val="page number"/>
    <w:rsid w:val="00934540"/>
    <w:rPr>
      <w:rFonts w:ascii="Times New Roman" w:hAnsi="Times New Roman" w:cs="Zar"/>
      <w:color w:val="auto"/>
      <w:spacing w:val="0"/>
      <w:w w:val="100"/>
      <w:position w:val="0"/>
      <w:sz w:val="20"/>
      <w:szCs w:val="20"/>
      <w:u w:val="none"/>
      <w:effect w:val="none"/>
      <w:lang w:bidi="fa-IR"/>
    </w:rPr>
  </w:style>
  <w:style w:type="character" w:styleId="FollowedHyperlink">
    <w:name w:val="FollowedHyperlink"/>
    <w:rsid w:val="00D33A9A"/>
    <w:rPr>
      <w:color w:val="800080"/>
      <w:u w:val="single"/>
      <w:lang w:bidi="fa-IR"/>
    </w:rPr>
  </w:style>
  <w:style w:type="character" w:styleId="CommentReference">
    <w:name w:val="annotation reference"/>
    <w:semiHidden/>
    <w:rsid w:val="00566A33"/>
    <w:rPr>
      <w:sz w:val="16"/>
      <w:szCs w:val="16"/>
    </w:rPr>
  </w:style>
  <w:style w:type="paragraph" w:styleId="CommentText">
    <w:name w:val="annotation text"/>
    <w:basedOn w:val="Normal"/>
    <w:semiHidden/>
    <w:rsid w:val="00566A3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66A33"/>
    <w:rPr>
      <w:b/>
      <w:bCs/>
    </w:rPr>
  </w:style>
  <w:style w:type="paragraph" w:styleId="BalloonText">
    <w:name w:val="Balloon Text"/>
    <w:basedOn w:val="Normal"/>
    <w:semiHidden/>
    <w:rsid w:val="00566A3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816AD6"/>
    <w:pPr>
      <w:widowControl w:val="0"/>
      <w:jc w:val="center"/>
    </w:pPr>
    <w:rPr>
      <w:rFonts w:ascii="Arial" w:hAnsi="Arial" w:cs="Zar"/>
      <w:b/>
      <w:bCs/>
      <w:sz w:val="36"/>
      <w:szCs w:val="32"/>
    </w:rPr>
  </w:style>
  <w:style w:type="paragraph" w:customStyle="1" w:styleId="MainTitle">
    <w:name w:val="Main Title"/>
    <w:basedOn w:val="Normal"/>
    <w:rsid w:val="00816AD6"/>
    <w:pPr>
      <w:widowControl w:val="0"/>
      <w:spacing w:before="480" w:after="60"/>
      <w:jc w:val="center"/>
    </w:pPr>
    <w:rPr>
      <w:rFonts w:ascii="Arial" w:hAnsi="Arial" w:cs="Zar"/>
      <w:b/>
      <w:bCs/>
      <w:kern w:val="28"/>
      <w:sz w:val="32"/>
      <w:szCs w:val="40"/>
    </w:rPr>
  </w:style>
  <w:style w:type="paragraph" w:customStyle="1" w:styleId="StyleTitleLatin16ptComplex20ptLeftKernat14pt">
    <w:name w:val="Style Title + (Latin) 16 pt (Complex) 20 pt Left Kern at 14 pt"/>
    <w:basedOn w:val="Title"/>
    <w:autoRedefine/>
    <w:rsid w:val="002A448E"/>
    <w:pPr>
      <w:jc w:val="right"/>
    </w:pPr>
    <w:rPr>
      <w:kern w:val="28"/>
      <w:sz w:val="32"/>
      <w:szCs w:val="40"/>
      <w:lang w:bidi="fa-IR"/>
    </w:rPr>
  </w:style>
  <w:style w:type="paragraph" w:customStyle="1" w:styleId="HelpText">
    <w:name w:val="Help Text"/>
    <w:basedOn w:val="BodyText"/>
    <w:autoRedefine/>
    <w:rsid w:val="00172DFE"/>
    <w:pPr>
      <w:spacing w:before="100" w:beforeAutospacing="1" w:after="100" w:afterAutospacing="1" w:line="240" w:lineRule="auto"/>
      <w:contextualSpacing/>
      <w:jc w:val="lowKashida"/>
    </w:pPr>
    <w:rPr>
      <w:sz w:val="28"/>
      <w:szCs w:val="28"/>
    </w:rPr>
  </w:style>
  <w:style w:type="paragraph" w:customStyle="1" w:styleId="HelpList">
    <w:name w:val="Help List"/>
    <w:basedOn w:val="HelpText"/>
    <w:autoRedefine/>
    <w:rsid w:val="00117108"/>
    <w:pPr>
      <w:numPr>
        <w:numId w:val="6"/>
      </w:numPr>
    </w:pPr>
  </w:style>
  <w:style w:type="paragraph" w:customStyle="1" w:styleId="TabelBodyRit">
    <w:name w:val="Tabel Body Rit"/>
    <w:basedOn w:val="BodyText"/>
    <w:autoRedefine/>
    <w:rsid w:val="00F830D3"/>
    <w:rPr>
      <w:sz w:val="22"/>
    </w:rPr>
  </w:style>
  <w:style w:type="paragraph" w:customStyle="1" w:styleId="TabelBodyCen">
    <w:name w:val="Tabel Body Cen"/>
    <w:basedOn w:val="TabelBodyRit"/>
    <w:autoRedefine/>
    <w:rsid w:val="00A462B6"/>
    <w:pPr>
      <w:jc w:val="center"/>
    </w:pPr>
  </w:style>
  <w:style w:type="paragraph" w:customStyle="1" w:styleId="TabelBodyLef">
    <w:name w:val="Tabel Body Lef"/>
    <w:basedOn w:val="TabelBodyCen"/>
    <w:autoRedefine/>
    <w:rsid w:val="00F830D3"/>
    <w:pPr>
      <w:jc w:val="right"/>
    </w:pPr>
  </w:style>
  <w:style w:type="paragraph" w:customStyle="1" w:styleId="TabelHeader">
    <w:name w:val="Tabel Header"/>
    <w:basedOn w:val="TabelBodyRit"/>
    <w:autoRedefine/>
    <w:rsid w:val="00A462B6"/>
    <w:pPr>
      <w:jc w:val="center"/>
    </w:pPr>
    <w:rPr>
      <w:b/>
      <w:bCs/>
    </w:rPr>
  </w:style>
  <w:style w:type="paragraph" w:customStyle="1" w:styleId="Tabletext">
    <w:name w:val="Tabletext"/>
    <w:basedOn w:val="Normal"/>
    <w:rsid w:val="00A462B6"/>
    <w:pPr>
      <w:keepLines/>
      <w:widowControl w:val="0"/>
      <w:spacing w:after="120" w:line="240" w:lineRule="atLeast"/>
      <w:jc w:val="both"/>
    </w:pPr>
    <w:rPr>
      <w:rFonts w:cs="Zar"/>
      <w:szCs w:val="28"/>
    </w:rPr>
  </w:style>
  <w:style w:type="paragraph" w:customStyle="1" w:styleId="StyleTabletextCentered">
    <w:name w:val="Style Tabletext + Centered"/>
    <w:basedOn w:val="Tabletext"/>
    <w:autoRedefine/>
    <w:rsid w:val="00A462B6"/>
    <w:pPr>
      <w:jc w:val="center"/>
    </w:pPr>
    <w:rPr>
      <w:lang w:bidi="fa-IR"/>
    </w:rPr>
  </w:style>
  <w:style w:type="paragraph" w:styleId="ListParagraph">
    <w:name w:val="List Paragraph"/>
    <w:basedOn w:val="Normal"/>
    <w:uiPriority w:val="34"/>
    <w:qFormat/>
    <w:rsid w:val="006876E0"/>
    <w:pPr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00B"/>
    <w:pPr>
      <w:keepLines/>
      <w:numPr>
        <w:numId w:val="0"/>
      </w:numPr>
      <w:bidi w:val="0"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bidi="ar-SA"/>
    </w:rPr>
  </w:style>
  <w:style w:type="character" w:customStyle="1" w:styleId="FootnoteTextChar">
    <w:name w:val="Footnote Text Char"/>
    <w:link w:val="FootnoteText"/>
    <w:uiPriority w:val="99"/>
    <w:semiHidden/>
    <w:rsid w:val="004F77ED"/>
    <w:rPr>
      <w:rFonts w:cs="Zar"/>
      <w:lang w:val="en-US" w:eastAsia="en-US" w:bidi="ar-SA"/>
    </w:rPr>
  </w:style>
  <w:style w:type="paragraph" w:customStyle="1" w:styleId="infoblue">
    <w:name w:val="infoblue"/>
    <w:basedOn w:val="Normal"/>
    <w:rsid w:val="00CD3B24"/>
    <w:pPr>
      <w:bidi w:val="0"/>
      <w:spacing w:after="120" w:line="240" w:lineRule="atLeast"/>
      <w:ind w:left="720"/>
    </w:pPr>
    <w:rPr>
      <w:i/>
      <w:iCs/>
      <w:color w:val="0000FF"/>
      <w:sz w:val="20"/>
      <w:szCs w:val="20"/>
    </w:rPr>
  </w:style>
  <w:style w:type="character" w:styleId="Strong">
    <w:name w:val="Strong"/>
    <w:uiPriority w:val="22"/>
    <w:qFormat/>
    <w:rsid w:val="00865F08"/>
    <w:rPr>
      <w:b/>
      <w:bCs/>
    </w:rPr>
  </w:style>
  <w:style w:type="paragraph" w:styleId="TOC6">
    <w:name w:val="toc 6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100"/>
    </w:pPr>
    <w:rPr>
      <w:rFonts w:ascii="Calibri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320"/>
    </w:pPr>
    <w:rPr>
      <w:rFonts w:ascii="Calibri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540"/>
    </w:pPr>
    <w:rPr>
      <w:rFonts w:ascii="Calibri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760"/>
    </w:pPr>
    <w:rPr>
      <w:rFonts w:ascii="Calibri" w:hAnsi="Calibri" w:cs="Arial"/>
      <w:sz w:val="22"/>
      <w:szCs w:val="22"/>
    </w:rPr>
  </w:style>
  <w:style w:type="character" w:customStyle="1" w:styleId="TitleChar">
    <w:name w:val="Title Char"/>
    <w:link w:val="Title"/>
    <w:rsid w:val="000360E6"/>
    <w:rPr>
      <w:rFonts w:ascii="Arial" w:hAnsi="Arial" w:cs="Zar"/>
      <w:b/>
      <w:bCs/>
      <w:sz w:val="36"/>
      <w:szCs w:val="32"/>
    </w:rPr>
  </w:style>
  <w:style w:type="character" w:customStyle="1" w:styleId="HeaderChar">
    <w:name w:val="Header Char"/>
    <w:link w:val="Header"/>
    <w:rsid w:val="000360E6"/>
    <w:rPr>
      <w:rFonts w:cs="B Nazanin"/>
      <w:lang w:bidi="fa-IR"/>
    </w:rPr>
  </w:style>
  <w:style w:type="paragraph" w:customStyle="1" w:styleId="Text">
    <w:name w:val="Text"/>
    <w:basedOn w:val="Normal"/>
    <w:rsid w:val="006A3CAC"/>
    <w:pPr>
      <w:jc w:val="both"/>
    </w:pPr>
    <w:rPr>
      <w:rFonts w:cs="Lotus"/>
      <w:i/>
      <w:iCs/>
      <w:color w:val="0000FF"/>
      <w:sz w:val="20"/>
      <w:szCs w:val="20"/>
    </w:rPr>
  </w:style>
  <w:style w:type="paragraph" w:customStyle="1" w:styleId="Head2">
    <w:name w:val="Head 2"/>
    <w:basedOn w:val="Heading2"/>
    <w:next w:val="Normal"/>
    <w:rsid w:val="00FB3A65"/>
    <w:pPr>
      <w:numPr>
        <w:ilvl w:val="0"/>
        <w:numId w:val="0"/>
      </w:numPr>
      <w:tabs>
        <w:tab w:val="clear" w:pos="1016"/>
        <w:tab w:val="num" w:pos="360"/>
      </w:tabs>
      <w:spacing w:before="100" w:beforeAutospacing="1"/>
      <w:jc w:val="both"/>
    </w:pPr>
    <w:rPr>
      <w:kern w:val="0"/>
      <w:sz w:val="24"/>
      <w:lang w:bidi="ar-SA"/>
    </w:rPr>
  </w:style>
  <w:style w:type="paragraph" w:customStyle="1" w:styleId="Head1">
    <w:name w:val="Head1"/>
    <w:basedOn w:val="Heading1"/>
    <w:next w:val="Normal"/>
    <w:rsid w:val="00FB3A65"/>
    <w:pPr>
      <w:numPr>
        <w:numId w:val="0"/>
      </w:numPr>
      <w:tabs>
        <w:tab w:val="num" w:pos="360"/>
      </w:tabs>
      <w:jc w:val="both"/>
    </w:pPr>
    <w:rPr>
      <w:rFonts w:cs="Lotus"/>
      <w:sz w:val="28"/>
    </w:rPr>
  </w:style>
  <w:style w:type="character" w:customStyle="1" w:styleId="Heading2Char">
    <w:name w:val="Heading 2 Char"/>
    <w:link w:val="Heading2"/>
    <w:rsid w:val="003A445B"/>
    <w:rPr>
      <w:rFonts w:cs="B Nazanin"/>
      <w:b/>
      <w:bCs/>
      <w:kern w:val="32"/>
      <w:sz w:val="28"/>
      <w:szCs w:val="28"/>
      <w:lang w:bidi="fa-IR"/>
    </w:rPr>
  </w:style>
  <w:style w:type="paragraph" w:styleId="NormalWeb">
    <w:name w:val="Normal (Web)"/>
    <w:basedOn w:val="Normal"/>
    <w:uiPriority w:val="99"/>
    <w:unhideWhenUsed/>
    <w:rsid w:val="00032BE9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972">
          <w:marLeft w:val="2625"/>
          <w:marRight w:val="4290"/>
          <w:marTop w:val="0"/>
          <w:marBottom w:val="600"/>
          <w:divBdr>
            <w:top w:val="none" w:sz="0" w:space="0" w:color="auto"/>
            <w:left w:val="single" w:sz="6" w:space="0" w:color="B6BABF"/>
            <w:bottom w:val="single" w:sz="6" w:space="0" w:color="B6BABF"/>
            <w:right w:val="single" w:sz="6" w:space="0" w:color="B6BABF"/>
          </w:divBdr>
          <w:divsChild>
            <w:div w:id="149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16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8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urrentWork\AryanIT\artifatcs\Gloss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1321D-CC1E-4701-B6FF-9B921FA01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1673</TotalTime>
  <Pages>9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سیستم ...</vt:lpstr>
    </vt:vector>
  </TitlesOfParts>
  <Company/>
  <LinksUpToDate>false</LinksUpToDate>
  <CharactersWithSpaces>1934</CharactersWithSpaces>
  <SharedDoc>false</SharedDoc>
  <HLinks>
    <vt:vector size="180" baseType="variant"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_Toc129303175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_Toc129303174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_Toc129303173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_Toc129303172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_Toc129303171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_Toc129303170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_Toc129303169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_Toc129303168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_Toc129303167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_Toc129303166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_Toc129303165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_Toc129303164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_Toc129303163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_Toc129303162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_Toc129303161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_Toc129303160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_Toc129303159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_Toc129303158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_Toc129303157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_Toc129303156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_Toc129303155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_Toc129303154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_Toc129303153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_Toc129303152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_Toc129303151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_Toc129303150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_Toc129303149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_Toc129303148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_Toc129303147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_Toc129303146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سیستم ...</dc:title>
  <dc:subject>سند چشم‌انداز</dc:subject>
  <dc:creator>Software Academy</dc:creator>
  <cp:keywords>Vision</cp:keywords>
  <cp:lastModifiedBy>Amirmohammad Nateghi</cp:lastModifiedBy>
  <cp:revision>246</cp:revision>
  <cp:lastPrinted>2024-02-04T19:58:00Z</cp:lastPrinted>
  <dcterms:created xsi:type="dcterms:W3CDTF">2023-03-09T21:59:00Z</dcterms:created>
  <dcterms:modified xsi:type="dcterms:W3CDTF">2025-12-14T05:52:00Z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گونه سند">
    <vt:lpwstr>گونه 1.0</vt:lpwstr>
  </property>
  <property fmtid="{D5CDD505-2E9C-101B-9397-08002B2CF9AE}" pid="3" name="تاريخ سند">
    <vt:lpwstr>10/12/86</vt:lpwstr>
  </property>
  <property fmtid="{D5CDD505-2E9C-101B-9397-08002B2CF9AE}" pid="4" name="نام سند">
    <vt:lpwstr>سند ديدگاه</vt:lpwstr>
  </property>
  <property fmtid="{D5CDD505-2E9C-101B-9397-08002B2CF9AE}" pid="5" name="نام پروژه">
    <vt:lpwstr>سيستم نرم‌افزاری نظارت بر شبکه</vt:lpwstr>
  </property>
  <property fmtid="{D5CDD505-2E9C-101B-9397-08002B2CF9AE}" pid="6" name="نام طرح">
    <vt:lpwstr>سيستم نرم‌افزاری نظارت بر شبکه</vt:lpwstr>
  </property>
  <property fmtid="{D5CDD505-2E9C-101B-9397-08002B2CF9AE}" pid="7" name="شركت مجري">
    <vt:lpwstr>شرکت ...</vt:lpwstr>
  </property>
  <property fmtid="{D5CDD505-2E9C-101B-9397-08002B2CF9AE}" pid="8" name="تعريف كننده طرح">
    <vt:lpwstr>دانشگاه صنعتي مالک اشتر</vt:lpwstr>
  </property>
  <property fmtid="{D5CDD505-2E9C-101B-9397-08002B2CF9AE}" pid="9" name="_AdHocReviewCycleID">
    <vt:i4>955626842</vt:i4>
  </property>
  <property fmtid="{D5CDD505-2E9C-101B-9397-08002B2CF9AE}" pid="10" name="_NewReviewCycle">
    <vt:lpwstr/>
  </property>
  <property fmtid="{D5CDD505-2E9C-101B-9397-08002B2CF9AE}" pid="11" name="_AuthorEmail">
    <vt:lpwstr>badry@ce.sharif.edu</vt:lpwstr>
  </property>
  <property fmtid="{D5CDD505-2E9C-101B-9397-08002B2CF9AE}" pid="12" name="_ReviewingToolsShownOnce">
    <vt:lpwstr/>
  </property>
  <property fmtid="{D5CDD505-2E9C-101B-9397-08002B2CF9AE}" pid="13" name="Status">
    <vt:lpwstr>پيش نويس</vt:lpwstr>
  </property>
</Properties>
</file>