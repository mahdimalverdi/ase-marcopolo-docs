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836BF4" w14:textId="77777777" w:rsidR="004C20E3" w:rsidRPr="005D24DB" w:rsidRDefault="004C20E3" w:rsidP="00C21F8E">
      <w:pPr>
        <w:tabs>
          <w:tab w:val="right" w:pos="0"/>
        </w:tabs>
        <w:jc w:val="center"/>
        <w:rPr>
          <w:rFonts w:ascii="Vazir" w:hAnsi="Vazir" w:cs="Vazir"/>
          <w:b/>
          <w:bCs/>
          <w:sz w:val="36"/>
          <w:szCs w:val="36"/>
          <w:rtl/>
          <w:lang w:bidi="fa-IR"/>
        </w:rPr>
      </w:pPr>
      <w:r w:rsidRPr="005D24DB">
        <w:rPr>
          <w:rFonts w:ascii="Vazir" w:hAnsi="Vazir" w:cs="Vazir"/>
          <w:b/>
          <w:bCs/>
          <w:sz w:val="36"/>
          <w:szCs w:val="36"/>
          <w:rtl/>
          <w:lang w:bidi="fa-IR"/>
        </w:rPr>
        <w:t>بسمه تعالی</w:t>
      </w:r>
    </w:p>
    <w:p w14:paraId="06D114A9" w14:textId="77777777" w:rsidR="004C20E3" w:rsidRPr="005D24DB" w:rsidRDefault="004C20E3" w:rsidP="00C21F8E">
      <w:pPr>
        <w:tabs>
          <w:tab w:val="right" w:pos="0"/>
        </w:tabs>
        <w:jc w:val="center"/>
        <w:rPr>
          <w:rFonts w:ascii="Vazir" w:hAnsi="Vazir" w:cs="Vazir"/>
          <w:b/>
          <w:bCs/>
          <w:rtl/>
        </w:rPr>
      </w:pPr>
    </w:p>
    <w:p w14:paraId="1E124089" w14:textId="77777777" w:rsidR="004C20E3" w:rsidRPr="005D24DB" w:rsidRDefault="004C20E3" w:rsidP="00C21F8E">
      <w:pPr>
        <w:tabs>
          <w:tab w:val="right" w:pos="0"/>
        </w:tabs>
        <w:jc w:val="center"/>
        <w:rPr>
          <w:rFonts w:ascii="Vazir" w:hAnsi="Vazir" w:cs="Vazir"/>
          <w:b/>
          <w:bCs/>
          <w:rtl/>
        </w:rPr>
      </w:pPr>
    </w:p>
    <w:p w14:paraId="3D428786" w14:textId="77777777" w:rsidR="004C20E3" w:rsidRPr="005D24DB" w:rsidRDefault="004C20E3" w:rsidP="00C21F8E">
      <w:pPr>
        <w:tabs>
          <w:tab w:val="right" w:pos="0"/>
        </w:tabs>
        <w:jc w:val="center"/>
        <w:rPr>
          <w:rFonts w:ascii="Vazir" w:hAnsi="Vazir" w:cs="Vazir"/>
          <w:b/>
          <w:bCs/>
          <w:rtl/>
        </w:rPr>
      </w:pPr>
    </w:p>
    <w:p w14:paraId="3C560060" w14:textId="77777777" w:rsidR="004C20E3" w:rsidRPr="005D24DB" w:rsidRDefault="004C20E3" w:rsidP="00C21F8E">
      <w:pPr>
        <w:tabs>
          <w:tab w:val="right" w:pos="0"/>
        </w:tabs>
        <w:jc w:val="center"/>
        <w:rPr>
          <w:rFonts w:ascii="Vazir" w:hAnsi="Vazir" w:cs="Vazir"/>
          <w:b/>
          <w:bCs/>
          <w:rtl/>
        </w:rPr>
      </w:pPr>
    </w:p>
    <w:p w14:paraId="4A593931" w14:textId="77777777" w:rsidR="004C20E3" w:rsidRPr="005D24DB" w:rsidRDefault="004C20E3" w:rsidP="00C21F8E">
      <w:pPr>
        <w:tabs>
          <w:tab w:val="right" w:pos="0"/>
        </w:tabs>
        <w:jc w:val="center"/>
        <w:rPr>
          <w:rFonts w:ascii="Vazir" w:hAnsi="Vazir" w:cs="Vazir"/>
          <w:b/>
          <w:bCs/>
          <w:rtl/>
        </w:rPr>
      </w:pPr>
    </w:p>
    <w:p w14:paraId="5BF3F03B" w14:textId="77777777" w:rsidR="004C20E3" w:rsidRPr="005D24DB" w:rsidRDefault="004C20E3" w:rsidP="00C21F8E">
      <w:pPr>
        <w:tabs>
          <w:tab w:val="right" w:pos="0"/>
        </w:tabs>
        <w:jc w:val="center"/>
        <w:rPr>
          <w:rFonts w:ascii="Vazir" w:hAnsi="Vazir" w:cs="Vazir"/>
          <w:b/>
          <w:bCs/>
          <w:rtl/>
        </w:rPr>
      </w:pPr>
    </w:p>
    <w:p w14:paraId="3853E2B2" w14:textId="77777777" w:rsidR="004C20E3" w:rsidRPr="005D24DB" w:rsidRDefault="004C20E3" w:rsidP="00C21F8E">
      <w:pPr>
        <w:tabs>
          <w:tab w:val="right" w:pos="0"/>
        </w:tabs>
        <w:jc w:val="center"/>
        <w:rPr>
          <w:rFonts w:ascii="Vazir" w:hAnsi="Vazir" w:cs="Vazir"/>
          <w:b/>
          <w:bCs/>
          <w:rtl/>
        </w:rPr>
      </w:pPr>
    </w:p>
    <w:p w14:paraId="052CA9A6" w14:textId="77777777" w:rsidR="004C20E3" w:rsidRPr="005D24DB" w:rsidRDefault="004C20E3" w:rsidP="00C21F8E">
      <w:pPr>
        <w:tabs>
          <w:tab w:val="right" w:pos="0"/>
        </w:tabs>
        <w:jc w:val="center"/>
        <w:rPr>
          <w:rFonts w:ascii="Vazir" w:hAnsi="Vazir" w:cs="Vazir"/>
          <w:b/>
          <w:bCs/>
          <w:rtl/>
          <w:lang w:bidi="fa-IR"/>
        </w:rPr>
      </w:pPr>
    </w:p>
    <w:p w14:paraId="1D74F6C3" w14:textId="77777777" w:rsidR="004C20E3" w:rsidRPr="005D24DB" w:rsidRDefault="004C20E3" w:rsidP="00C21F8E">
      <w:pPr>
        <w:tabs>
          <w:tab w:val="right" w:pos="0"/>
        </w:tabs>
        <w:jc w:val="center"/>
        <w:rPr>
          <w:rFonts w:ascii="Vazir" w:hAnsi="Vazir" w:cs="Vazir"/>
          <w:b/>
          <w:bCs/>
          <w:rtl/>
        </w:rPr>
      </w:pPr>
    </w:p>
    <w:p w14:paraId="2B2B45D2" w14:textId="77777777" w:rsidR="004C20E3" w:rsidRPr="005D24DB" w:rsidRDefault="004C20E3" w:rsidP="00C21F8E">
      <w:pPr>
        <w:tabs>
          <w:tab w:val="right" w:pos="0"/>
        </w:tabs>
        <w:jc w:val="center"/>
        <w:rPr>
          <w:rFonts w:ascii="Vazir" w:hAnsi="Vazir" w:cs="Vazir"/>
          <w:b/>
          <w:bCs/>
          <w:rtl/>
        </w:rPr>
      </w:pPr>
    </w:p>
    <w:p w14:paraId="36225EDC" w14:textId="77777777" w:rsidR="004C20E3" w:rsidRPr="005D24DB" w:rsidRDefault="004C20E3" w:rsidP="00C21F8E">
      <w:pPr>
        <w:tabs>
          <w:tab w:val="right" w:pos="0"/>
        </w:tabs>
        <w:jc w:val="center"/>
        <w:rPr>
          <w:rFonts w:ascii="Vazir" w:hAnsi="Vazir" w:cs="Vazir"/>
          <w:b/>
          <w:bCs/>
          <w:rtl/>
        </w:rPr>
      </w:pPr>
    </w:p>
    <w:p w14:paraId="5F9DE208" w14:textId="77777777" w:rsidR="004C20E3" w:rsidRPr="005D24DB" w:rsidRDefault="004C20E3" w:rsidP="00C21F8E">
      <w:pPr>
        <w:tabs>
          <w:tab w:val="right" w:pos="0"/>
        </w:tabs>
        <w:jc w:val="center"/>
        <w:rPr>
          <w:rFonts w:ascii="Vazir" w:hAnsi="Vazir" w:cs="Vazir"/>
          <w:b/>
          <w:bCs/>
          <w:rtl/>
        </w:rPr>
      </w:pPr>
    </w:p>
    <w:p w14:paraId="46F52B04" w14:textId="77777777" w:rsidR="004C20E3" w:rsidRPr="005D24DB" w:rsidRDefault="004C20E3" w:rsidP="00C21F8E">
      <w:pPr>
        <w:tabs>
          <w:tab w:val="right" w:pos="0"/>
        </w:tabs>
        <w:jc w:val="center"/>
        <w:rPr>
          <w:rFonts w:ascii="Vazir" w:hAnsi="Vazir" w:cs="Vazir"/>
          <w:b/>
          <w:bCs/>
          <w:sz w:val="96"/>
          <w:szCs w:val="96"/>
          <w:rtl/>
          <w:lang w:bidi="fa-IR"/>
        </w:rPr>
      </w:pPr>
      <w:r w:rsidRPr="005D24DB">
        <w:rPr>
          <w:rFonts w:ascii="Vazir" w:hAnsi="Vazir" w:cs="Vazir"/>
          <w:b/>
          <w:bCs/>
          <w:sz w:val="96"/>
          <w:szCs w:val="96"/>
          <w:rtl/>
        </w:rPr>
        <w:t>سند</w:t>
      </w:r>
      <w:r w:rsidRPr="005D24DB">
        <w:rPr>
          <w:rFonts w:ascii="Vazir" w:hAnsi="Vazir" w:cs="Vazir"/>
          <w:b/>
          <w:bCs/>
          <w:sz w:val="96"/>
          <w:szCs w:val="96"/>
          <w:rtl/>
          <w:lang w:bidi="fa-IR"/>
        </w:rPr>
        <w:t xml:space="preserve"> </w:t>
      </w:r>
      <w:r w:rsidR="00507568" w:rsidRPr="005D24DB">
        <w:rPr>
          <w:rFonts w:ascii="Vazir" w:hAnsi="Vazir" w:cs="Vazir"/>
          <w:b/>
          <w:bCs/>
          <w:sz w:val="96"/>
          <w:szCs w:val="96"/>
          <w:rtl/>
          <w:lang w:bidi="fa-IR"/>
        </w:rPr>
        <w:t>چشم‌انداز پروژه</w:t>
      </w:r>
    </w:p>
    <w:p w14:paraId="468017B0" w14:textId="77777777" w:rsidR="004C20E3" w:rsidRPr="005D24DB" w:rsidRDefault="004C20E3" w:rsidP="00C21F8E">
      <w:pPr>
        <w:tabs>
          <w:tab w:val="right" w:pos="0"/>
        </w:tabs>
        <w:jc w:val="center"/>
        <w:rPr>
          <w:rFonts w:ascii="Vazir" w:hAnsi="Vazir" w:cs="Vazir"/>
          <w:b/>
          <w:bCs/>
          <w:rtl/>
        </w:rPr>
      </w:pPr>
    </w:p>
    <w:p w14:paraId="3B4F55A1" w14:textId="77777777" w:rsidR="00C739C5" w:rsidRPr="005D24DB" w:rsidRDefault="00C739C5" w:rsidP="00C21F8E">
      <w:pPr>
        <w:pStyle w:val="NormalWeb"/>
        <w:tabs>
          <w:tab w:val="right" w:pos="0"/>
        </w:tabs>
        <w:bidi/>
        <w:spacing w:before="240" w:beforeAutospacing="0" w:after="240" w:afterAutospacing="0"/>
        <w:jc w:val="center"/>
        <w:rPr>
          <w:rFonts w:ascii="Vazir" w:hAnsi="Vazir" w:cs="Vazir"/>
        </w:rPr>
      </w:pPr>
      <w:r w:rsidRPr="005D24DB">
        <w:rPr>
          <w:rFonts w:ascii="Vazir" w:hAnsi="Vazir" w:cs="Vazir"/>
          <w:color w:val="000000"/>
          <w:sz w:val="44"/>
          <w:szCs w:val="44"/>
          <w:rtl/>
        </w:rPr>
        <w:t>سازمان آژانس مسافرتی</w:t>
      </w:r>
    </w:p>
    <w:p w14:paraId="4A3FBDAA" w14:textId="77777777" w:rsidR="004C20E3" w:rsidRPr="005D24DB" w:rsidRDefault="004C20E3" w:rsidP="00C21F8E">
      <w:pPr>
        <w:tabs>
          <w:tab w:val="right" w:pos="0"/>
        </w:tabs>
        <w:jc w:val="center"/>
        <w:rPr>
          <w:rFonts w:ascii="Vazir" w:hAnsi="Vazir" w:cs="Vazir"/>
          <w:b/>
          <w:bCs/>
          <w:rtl/>
        </w:rPr>
      </w:pPr>
    </w:p>
    <w:p w14:paraId="0A5BFD80" w14:textId="77777777" w:rsidR="004C20E3" w:rsidRPr="005D24DB" w:rsidRDefault="004C20E3" w:rsidP="00C21F8E">
      <w:pPr>
        <w:tabs>
          <w:tab w:val="right" w:pos="0"/>
        </w:tabs>
        <w:jc w:val="center"/>
        <w:rPr>
          <w:rFonts w:ascii="Vazir" w:hAnsi="Vazir" w:cs="Vazir"/>
          <w:b/>
          <w:bCs/>
          <w:rtl/>
        </w:rPr>
      </w:pPr>
    </w:p>
    <w:p w14:paraId="0618C9B5" w14:textId="77777777" w:rsidR="004C20E3" w:rsidRPr="005D24DB" w:rsidRDefault="004C20E3" w:rsidP="00C21F8E">
      <w:pPr>
        <w:tabs>
          <w:tab w:val="right" w:pos="0"/>
        </w:tabs>
        <w:jc w:val="center"/>
        <w:rPr>
          <w:rFonts w:ascii="Vazir" w:hAnsi="Vazir" w:cs="Vazir"/>
          <w:b/>
          <w:bCs/>
          <w:rtl/>
        </w:rPr>
      </w:pPr>
    </w:p>
    <w:p w14:paraId="7FFECCB0" w14:textId="77777777" w:rsidR="004C20E3" w:rsidRPr="005D24DB" w:rsidRDefault="004C20E3" w:rsidP="00C21F8E">
      <w:pPr>
        <w:tabs>
          <w:tab w:val="right" w:pos="0"/>
        </w:tabs>
        <w:jc w:val="center"/>
        <w:rPr>
          <w:rFonts w:ascii="Vazir" w:hAnsi="Vazir" w:cs="Vazir"/>
          <w:b/>
          <w:bCs/>
          <w:rtl/>
        </w:rPr>
      </w:pPr>
    </w:p>
    <w:p w14:paraId="6CFF7505" w14:textId="77777777" w:rsidR="00392FDA" w:rsidRPr="005D24DB" w:rsidRDefault="00392FDA" w:rsidP="00C21F8E">
      <w:pPr>
        <w:tabs>
          <w:tab w:val="right" w:pos="0"/>
        </w:tabs>
        <w:jc w:val="center"/>
        <w:rPr>
          <w:rFonts w:ascii="Vazir" w:hAnsi="Vazir" w:cs="Vazir"/>
          <w:b/>
          <w:bCs/>
          <w:sz w:val="36"/>
          <w:szCs w:val="36"/>
          <w:rtl/>
        </w:rPr>
      </w:pPr>
    </w:p>
    <w:p w14:paraId="1F392F0A" w14:textId="77777777" w:rsidR="004C20E3" w:rsidRPr="005D24DB" w:rsidRDefault="004C20E3" w:rsidP="00C21F8E">
      <w:pPr>
        <w:tabs>
          <w:tab w:val="right" w:pos="0"/>
        </w:tabs>
        <w:jc w:val="center"/>
        <w:rPr>
          <w:rFonts w:ascii="Vazir" w:hAnsi="Vazir" w:cs="Vazir"/>
          <w:b/>
          <w:bCs/>
          <w:rtl/>
        </w:rPr>
      </w:pPr>
    </w:p>
    <w:p w14:paraId="6FCE4D99" w14:textId="77777777" w:rsidR="004C20E3" w:rsidRPr="005D24DB" w:rsidRDefault="004C20E3" w:rsidP="00C21F8E">
      <w:pPr>
        <w:tabs>
          <w:tab w:val="right" w:pos="0"/>
        </w:tabs>
        <w:jc w:val="center"/>
        <w:rPr>
          <w:rFonts w:ascii="Vazir" w:hAnsi="Vazir" w:cs="Vazir"/>
          <w:b/>
          <w:bCs/>
          <w:rtl/>
        </w:rPr>
      </w:pPr>
    </w:p>
    <w:p w14:paraId="6210D352" w14:textId="77777777" w:rsidR="00C739C5" w:rsidRPr="005D24DB" w:rsidRDefault="00C739C5" w:rsidP="00C21F8E">
      <w:pPr>
        <w:pStyle w:val="NormalWeb"/>
        <w:tabs>
          <w:tab w:val="right" w:pos="0"/>
        </w:tabs>
        <w:bidi/>
        <w:spacing w:before="240" w:beforeAutospacing="0" w:after="240" w:afterAutospacing="0"/>
        <w:jc w:val="center"/>
        <w:rPr>
          <w:rFonts w:ascii="Vazir" w:hAnsi="Vazir" w:cs="Vazir"/>
        </w:rPr>
      </w:pPr>
      <w:r w:rsidRPr="005D24DB">
        <w:rPr>
          <w:rFonts w:ascii="Vazir" w:hAnsi="Vazir" w:cs="Vazir"/>
          <w:color w:val="000000"/>
          <w:sz w:val="36"/>
          <w:szCs w:val="36"/>
          <w:rtl/>
        </w:rPr>
        <w:t>نام اعضای گروه:</w:t>
      </w:r>
    </w:p>
    <w:p w14:paraId="3A87EC46" w14:textId="77777777" w:rsidR="00C739C5" w:rsidRPr="005D24DB" w:rsidRDefault="00C739C5" w:rsidP="00C21F8E">
      <w:pPr>
        <w:pStyle w:val="NormalWeb"/>
        <w:tabs>
          <w:tab w:val="right" w:pos="0"/>
        </w:tabs>
        <w:bidi/>
        <w:spacing w:before="240" w:beforeAutospacing="0" w:after="240" w:afterAutospacing="0"/>
        <w:jc w:val="center"/>
        <w:rPr>
          <w:rFonts w:ascii="Vazir" w:hAnsi="Vazir" w:cs="Vazir"/>
          <w:rtl/>
        </w:rPr>
      </w:pPr>
      <w:r w:rsidRPr="005D24DB">
        <w:rPr>
          <w:rFonts w:ascii="Vazir" w:hAnsi="Vazir" w:cs="Vazir"/>
          <w:color w:val="000000"/>
          <w:sz w:val="36"/>
          <w:szCs w:val="36"/>
          <w:rtl/>
        </w:rPr>
        <w:t>محمد صادقی</w:t>
      </w:r>
    </w:p>
    <w:p w14:paraId="0B7FFA19" w14:textId="77777777" w:rsidR="00C739C5" w:rsidRPr="005D24DB" w:rsidRDefault="00C739C5" w:rsidP="00C21F8E">
      <w:pPr>
        <w:pStyle w:val="NormalWeb"/>
        <w:tabs>
          <w:tab w:val="right" w:pos="0"/>
        </w:tabs>
        <w:bidi/>
        <w:spacing w:before="240" w:beforeAutospacing="0" w:after="240" w:afterAutospacing="0"/>
        <w:jc w:val="center"/>
        <w:rPr>
          <w:rFonts w:ascii="Vazir" w:hAnsi="Vazir" w:cs="Vazir"/>
          <w:rtl/>
        </w:rPr>
      </w:pPr>
      <w:r w:rsidRPr="005D24DB">
        <w:rPr>
          <w:rFonts w:ascii="Vazir" w:hAnsi="Vazir" w:cs="Vazir"/>
          <w:color w:val="000000"/>
          <w:sz w:val="36"/>
          <w:szCs w:val="36"/>
          <w:rtl/>
        </w:rPr>
        <w:t>مهدی مالوردی</w:t>
      </w:r>
    </w:p>
    <w:p w14:paraId="47AA3B31" w14:textId="77777777" w:rsidR="00C739C5" w:rsidRPr="005D24DB" w:rsidRDefault="00C739C5" w:rsidP="00C21F8E">
      <w:pPr>
        <w:tabs>
          <w:tab w:val="right" w:pos="0"/>
        </w:tabs>
        <w:rPr>
          <w:rFonts w:ascii="Vazir" w:hAnsi="Vazir" w:cs="Vazir"/>
          <w:rtl/>
        </w:rPr>
      </w:pPr>
    </w:p>
    <w:p w14:paraId="68ADA3C9" w14:textId="77777777" w:rsidR="00C739C5" w:rsidRPr="005D24DB" w:rsidRDefault="00C739C5" w:rsidP="00C21F8E">
      <w:pPr>
        <w:pStyle w:val="NormalWeb"/>
        <w:tabs>
          <w:tab w:val="right" w:pos="0"/>
        </w:tabs>
        <w:bidi/>
        <w:spacing w:before="0" w:beforeAutospacing="0" w:after="60" w:afterAutospacing="0"/>
        <w:jc w:val="center"/>
        <w:rPr>
          <w:rFonts w:ascii="Vazir" w:hAnsi="Vazir" w:cs="Vazir"/>
        </w:rPr>
      </w:pPr>
      <w:r w:rsidRPr="005D24DB">
        <w:rPr>
          <w:rFonts w:ascii="Vazir" w:hAnsi="Vazir" w:cs="Vazir"/>
          <w:color w:val="000000"/>
          <w:sz w:val="48"/>
          <w:szCs w:val="48"/>
          <w:rtl/>
        </w:rPr>
        <w:lastRenderedPageBreak/>
        <w:t>دانشگاه شهید بهشتی</w:t>
      </w:r>
    </w:p>
    <w:p w14:paraId="68713FD1" w14:textId="77777777" w:rsidR="00C739C5" w:rsidRPr="005D24DB" w:rsidRDefault="00C739C5" w:rsidP="00C21F8E">
      <w:pPr>
        <w:pStyle w:val="NormalWeb"/>
        <w:tabs>
          <w:tab w:val="right" w:pos="0"/>
        </w:tabs>
        <w:bidi/>
        <w:spacing w:before="0" w:beforeAutospacing="0" w:after="60" w:afterAutospacing="0"/>
        <w:jc w:val="center"/>
        <w:rPr>
          <w:rFonts w:ascii="Vazir" w:hAnsi="Vazir" w:cs="Vazir"/>
          <w:rtl/>
        </w:rPr>
      </w:pPr>
      <w:r w:rsidRPr="005D24DB">
        <w:rPr>
          <w:rFonts w:ascii="Vazir" w:hAnsi="Vazir" w:cs="Vazir"/>
          <w:color w:val="000000"/>
          <w:sz w:val="44"/>
          <w:szCs w:val="44"/>
          <w:rtl/>
        </w:rPr>
        <w:t>دانشکده مهندسی کامپیوتر</w:t>
      </w:r>
    </w:p>
    <w:p w14:paraId="5BAA210C" w14:textId="77777777" w:rsidR="00C739C5" w:rsidRPr="005D24DB" w:rsidRDefault="00C739C5" w:rsidP="00C21F8E">
      <w:pPr>
        <w:tabs>
          <w:tab w:val="right" w:pos="0"/>
        </w:tabs>
        <w:spacing w:after="240"/>
        <w:rPr>
          <w:rFonts w:ascii="Vazir" w:hAnsi="Vazir" w:cs="Vazir"/>
          <w:rtl/>
        </w:rPr>
      </w:pPr>
    </w:p>
    <w:p w14:paraId="28C2A752" w14:textId="77777777" w:rsidR="00C739C5" w:rsidRPr="005D24DB" w:rsidRDefault="00C739C5" w:rsidP="00C21F8E">
      <w:pPr>
        <w:pStyle w:val="NormalWeb"/>
        <w:tabs>
          <w:tab w:val="right" w:pos="0"/>
        </w:tabs>
        <w:bidi/>
        <w:spacing w:before="0" w:beforeAutospacing="0" w:after="60" w:afterAutospacing="0"/>
        <w:jc w:val="center"/>
        <w:rPr>
          <w:rFonts w:ascii="Vazir" w:hAnsi="Vazir" w:cs="Vazir"/>
        </w:rPr>
      </w:pPr>
      <w:r w:rsidRPr="005D24DB">
        <w:rPr>
          <w:rFonts w:ascii="Vazir" w:hAnsi="Vazir" w:cs="Vazir"/>
          <w:color w:val="000000"/>
          <w:sz w:val="72"/>
          <w:szCs w:val="72"/>
          <w:rtl/>
        </w:rPr>
        <w:t>سامانه آژانس مسافرتی</w:t>
      </w:r>
    </w:p>
    <w:p w14:paraId="4E99C616" w14:textId="77777777" w:rsidR="00C739C5" w:rsidRPr="005D24DB" w:rsidRDefault="00C739C5" w:rsidP="00C21F8E">
      <w:pPr>
        <w:pStyle w:val="NormalWeb"/>
        <w:tabs>
          <w:tab w:val="right" w:pos="0"/>
        </w:tabs>
        <w:bidi/>
        <w:spacing w:before="0" w:beforeAutospacing="0" w:after="60" w:afterAutospacing="0"/>
        <w:jc w:val="center"/>
        <w:rPr>
          <w:rFonts w:ascii="Vazir" w:hAnsi="Vazir" w:cs="Vazir"/>
          <w:rtl/>
        </w:rPr>
      </w:pPr>
      <w:r w:rsidRPr="005D24DB">
        <w:rPr>
          <w:rFonts w:ascii="Vazir" w:hAnsi="Vazir" w:cs="Vazir"/>
          <w:color w:val="000000"/>
          <w:sz w:val="56"/>
          <w:szCs w:val="56"/>
          <w:rtl/>
        </w:rPr>
        <w:t>مارکوپولو</w:t>
      </w:r>
    </w:p>
    <w:p w14:paraId="7C5116E6" w14:textId="77777777" w:rsidR="00C739C5" w:rsidRPr="005D24DB" w:rsidRDefault="00C739C5" w:rsidP="00C21F8E">
      <w:pPr>
        <w:pStyle w:val="NormalWeb"/>
        <w:tabs>
          <w:tab w:val="right" w:pos="0"/>
        </w:tabs>
        <w:bidi/>
        <w:spacing w:before="0" w:beforeAutospacing="0" w:after="60" w:afterAutospacing="0"/>
        <w:jc w:val="center"/>
        <w:rPr>
          <w:rFonts w:ascii="Vazir" w:hAnsi="Vazir" w:cs="Vazir"/>
          <w:rtl/>
        </w:rPr>
      </w:pPr>
      <w:r w:rsidRPr="005D24DB">
        <w:rPr>
          <w:rFonts w:ascii="Vazir" w:hAnsi="Vazir" w:cs="Vazir"/>
          <w:color w:val="000000"/>
          <w:sz w:val="52"/>
          <w:szCs w:val="52"/>
          <w:rtl/>
        </w:rPr>
        <w:t xml:space="preserve">نگارش </w:t>
      </w:r>
      <w:r w:rsidRPr="005D24DB">
        <w:rPr>
          <w:rFonts w:ascii="Vazir" w:hAnsi="Vazir" w:cs="Vazir"/>
          <w:color w:val="000000"/>
          <w:sz w:val="52"/>
          <w:szCs w:val="52"/>
          <w:rtl/>
          <w:lang w:bidi="fa-IR"/>
        </w:rPr>
        <w:t>۱.۰</w:t>
      </w:r>
    </w:p>
    <w:p w14:paraId="5C7875DD" w14:textId="77777777" w:rsidR="009754E5" w:rsidRPr="005D24DB" w:rsidRDefault="009754E5" w:rsidP="00C21F8E">
      <w:pPr>
        <w:tabs>
          <w:tab w:val="right" w:pos="0"/>
        </w:tabs>
        <w:rPr>
          <w:rFonts w:ascii="Vazir" w:hAnsi="Vazir" w:cs="Vazir"/>
          <w:lang w:bidi="fa-IR"/>
        </w:rPr>
        <w:sectPr w:rsidR="009754E5" w:rsidRPr="005D24DB" w:rsidSect="00F830D3">
          <w:footerReference w:type="even" r:id="rId8"/>
          <w:pgSz w:w="11906" w:h="16838"/>
          <w:pgMar w:top="1440" w:right="1800" w:bottom="1440" w:left="1800" w:header="720" w:footer="720" w:gutter="0"/>
          <w:cols w:space="720"/>
          <w:bidi/>
          <w:rtlGutter/>
          <w:docGrid w:linePitch="360"/>
        </w:sectPr>
      </w:pPr>
    </w:p>
    <w:p w14:paraId="144E7D06" w14:textId="77777777" w:rsidR="00FD6681" w:rsidRPr="005D24DB" w:rsidRDefault="00FD6681" w:rsidP="00C21F8E">
      <w:pPr>
        <w:tabs>
          <w:tab w:val="right" w:pos="0"/>
        </w:tabs>
        <w:jc w:val="center"/>
        <w:rPr>
          <w:rFonts w:ascii="Vazir" w:hAnsi="Vazir" w:cs="Vazir"/>
          <w:b/>
          <w:bCs/>
          <w:rtl/>
        </w:rPr>
      </w:pPr>
      <w:r w:rsidRPr="005D24DB">
        <w:rPr>
          <w:rFonts w:ascii="Vazir" w:hAnsi="Vazir" w:cs="Vazir"/>
          <w:b/>
          <w:bCs/>
          <w:rtl/>
        </w:rPr>
        <w:lastRenderedPageBreak/>
        <w:t>تاريخچه بازبيني</w:t>
      </w:r>
    </w:p>
    <w:p w14:paraId="221F0B93" w14:textId="77777777" w:rsidR="00FD6681" w:rsidRPr="005D24DB" w:rsidRDefault="00FD6681" w:rsidP="00C21F8E">
      <w:pPr>
        <w:tabs>
          <w:tab w:val="right" w:pos="0"/>
        </w:tabs>
        <w:rPr>
          <w:rFonts w:ascii="Vazir" w:hAnsi="Vazir" w:cs="Vazir"/>
          <w:rtl/>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1"/>
        <w:gridCol w:w="773"/>
        <w:gridCol w:w="2959"/>
        <w:gridCol w:w="3043"/>
      </w:tblGrid>
      <w:tr w:rsidR="00FD6681" w:rsidRPr="005D24DB" w14:paraId="57BDE467" w14:textId="77777777" w:rsidTr="00A03CCA">
        <w:trPr>
          <w:trHeight w:val="512"/>
          <w:jc w:val="center"/>
        </w:trPr>
        <w:tc>
          <w:tcPr>
            <w:tcW w:w="157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C0BC951" w14:textId="77777777" w:rsidR="00FD6681" w:rsidRPr="005D24DB" w:rsidRDefault="00FD6681" w:rsidP="00C21F8E">
            <w:pPr>
              <w:tabs>
                <w:tab w:val="right" w:pos="0"/>
              </w:tabs>
              <w:jc w:val="center"/>
              <w:rPr>
                <w:rFonts w:ascii="Vazir" w:hAnsi="Vazir" w:cs="Vazir"/>
                <w:b/>
                <w:bCs/>
                <w:rtl/>
              </w:rPr>
            </w:pPr>
            <w:r w:rsidRPr="005D24DB">
              <w:rPr>
                <w:rFonts w:ascii="Vazir" w:hAnsi="Vazir" w:cs="Vazir"/>
                <w:b/>
                <w:bCs/>
                <w:rtl/>
              </w:rPr>
              <w:t>تاريخ</w:t>
            </w:r>
          </w:p>
        </w:tc>
        <w:tc>
          <w:tcPr>
            <w:tcW w:w="72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B36E3C6" w14:textId="77777777" w:rsidR="00FD6681" w:rsidRPr="005D24DB" w:rsidRDefault="005C3CE1" w:rsidP="00C21F8E">
            <w:pPr>
              <w:tabs>
                <w:tab w:val="right" w:pos="0"/>
              </w:tabs>
              <w:jc w:val="center"/>
              <w:rPr>
                <w:rFonts w:ascii="Vazir" w:hAnsi="Vazir" w:cs="Vazir"/>
                <w:b/>
                <w:bCs/>
                <w:rtl/>
              </w:rPr>
            </w:pPr>
            <w:r w:rsidRPr="005D24DB">
              <w:rPr>
                <w:rFonts w:ascii="Vazir" w:hAnsi="Vazir" w:cs="Vazir"/>
                <w:b/>
                <w:bCs/>
                <w:rtl/>
              </w:rPr>
              <w:t>نسخه</w:t>
            </w:r>
          </w:p>
        </w:tc>
        <w:tc>
          <w:tcPr>
            <w:tcW w:w="306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3CCD102" w14:textId="77777777" w:rsidR="00FD6681" w:rsidRPr="005D24DB" w:rsidRDefault="00FD6681" w:rsidP="00C21F8E">
            <w:pPr>
              <w:tabs>
                <w:tab w:val="right" w:pos="0"/>
              </w:tabs>
              <w:jc w:val="center"/>
              <w:rPr>
                <w:rFonts w:ascii="Vazir" w:hAnsi="Vazir" w:cs="Vazir"/>
                <w:b/>
                <w:bCs/>
                <w:rtl/>
              </w:rPr>
            </w:pPr>
            <w:r w:rsidRPr="005D24DB">
              <w:rPr>
                <w:rFonts w:ascii="Vazir" w:hAnsi="Vazir" w:cs="Vazir"/>
                <w:b/>
                <w:bCs/>
                <w:rtl/>
              </w:rPr>
              <w:t>توضيحات</w:t>
            </w:r>
          </w:p>
        </w:tc>
        <w:tc>
          <w:tcPr>
            <w:tcW w:w="316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37B2EC3" w14:textId="77777777" w:rsidR="00FD6681" w:rsidRPr="005D24DB" w:rsidRDefault="00FD6681" w:rsidP="00C21F8E">
            <w:pPr>
              <w:tabs>
                <w:tab w:val="right" w:pos="0"/>
              </w:tabs>
              <w:jc w:val="center"/>
              <w:rPr>
                <w:rFonts w:ascii="Vazir" w:hAnsi="Vazir" w:cs="Vazir"/>
                <w:b/>
                <w:bCs/>
                <w:rtl/>
              </w:rPr>
            </w:pPr>
            <w:r w:rsidRPr="005D24DB">
              <w:rPr>
                <w:rFonts w:ascii="Vazir" w:hAnsi="Vazir" w:cs="Vazir"/>
                <w:b/>
                <w:bCs/>
                <w:rtl/>
              </w:rPr>
              <w:t>تهيه‌كننده (سمت)</w:t>
            </w:r>
          </w:p>
        </w:tc>
      </w:tr>
      <w:tr w:rsidR="00FD6681" w:rsidRPr="005D24DB" w14:paraId="362010D8" w14: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w14:paraId="2AF01D1C" w14:textId="77777777" w:rsidR="00FD6681" w:rsidRPr="005D24DB" w:rsidRDefault="00FD6681" w:rsidP="00C21F8E">
            <w:pPr>
              <w:tabs>
                <w:tab w:val="right" w:pos="0"/>
              </w:tabs>
              <w:jc w:val="center"/>
              <w:rPr>
                <w:rFonts w:ascii="Vazir" w:hAnsi="Vazir" w:cs="Vazir"/>
                <w:sz w:val="28"/>
                <w:szCs w:val="28"/>
                <w:rtl/>
              </w:rPr>
            </w:pPr>
          </w:p>
        </w:tc>
        <w:tc>
          <w:tcPr>
            <w:tcW w:w="720" w:type="dxa"/>
            <w:tcBorders>
              <w:top w:val="single" w:sz="4" w:space="0" w:color="7F7F7F"/>
              <w:left w:val="single" w:sz="4" w:space="0" w:color="7F7F7F"/>
              <w:bottom w:val="single" w:sz="4" w:space="0" w:color="7F7F7F"/>
              <w:right w:val="single" w:sz="4" w:space="0" w:color="7F7F7F"/>
            </w:tcBorders>
            <w:vAlign w:val="center"/>
          </w:tcPr>
          <w:p w14:paraId="58997EE8" w14:textId="77777777" w:rsidR="00FD6681" w:rsidRPr="005D24DB" w:rsidRDefault="00FD6681" w:rsidP="00C21F8E">
            <w:pPr>
              <w:tabs>
                <w:tab w:val="right" w:pos="0"/>
              </w:tabs>
              <w:jc w:val="center"/>
              <w:rPr>
                <w:rFonts w:ascii="Vazir" w:hAnsi="Vazir" w:cs="Vazir"/>
                <w:sz w:val="28"/>
                <w:szCs w:val="28"/>
                <w:rtl/>
              </w:rPr>
            </w:pPr>
            <w:r w:rsidRPr="005D24DB">
              <w:rPr>
                <w:rFonts w:ascii="Vazir" w:hAnsi="Vazir" w:cs="Vazir"/>
                <w:sz w:val="28"/>
                <w:szCs w:val="28"/>
                <w:rtl/>
              </w:rPr>
              <w:t>1.0</w:t>
            </w:r>
          </w:p>
        </w:tc>
        <w:tc>
          <w:tcPr>
            <w:tcW w:w="3060" w:type="dxa"/>
            <w:tcBorders>
              <w:top w:val="single" w:sz="4" w:space="0" w:color="7F7F7F"/>
              <w:left w:val="single" w:sz="4" w:space="0" w:color="7F7F7F"/>
              <w:bottom w:val="single" w:sz="4" w:space="0" w:color="7F7F7F"/>
              <w:right w:val="single" w:sz="4" w:space="0" w:color="7F7F7F"/>
            </w:tcBorders>
            <w:vAlign w:val="center"/>
          </w:tcPr>
          <w:p w14:paraId="13A66BEA" w14:textId="77777777" w:rsidR="00FD6681" w:rsidRPr="005D24DB" w:rsidRDefault="00A05591" w:rsidP="00C21F8E">
            <w:pPr>
              <w:tabs>
                <w:tab w:val="right" w:pos="0"/>
              </w:tabs>
              <w:jc w:val="center"/>
              <w:rPr>
                <w:rFonts w:ascii="Vazir" w:hAnsi="Vazir" w:cs="Vazir"/>
                <w:sz w:val="28"/>
                <w:szCs w:val="28"/>
                <w:rtl/>
              </w:rPr>
            </w:pPr>
            <w:r w:rsidRPr="005D24DB">
              <w:rPr>
                <w:rFonts w:ascii="Vazir" w:hAnsi="Vazir" w:cs="Vazir"/>
                <w:sz w:val="28"/>
                <w:szCs w:val="28"/>
                <w:rtl/>
              </w:rPr>
              <w:t>پيش‌نويس اوليه</w:t>
            </w:r>
          </w:p>
        </w:tc>
        <w:tc>
          <w:tcPr>
            <w:tcW w:w="3168" w:type="dxa"/>
            <w:tcBorders>
              <w:top w:val="single" w:sz="4" w:space="0" w:color="7F7F7F"/>
              <w:left w:val="single" w:sz="4" w:space="0" w:color="7F7F7F"/>
              <w:bottom w:val="single" w:sz="4" w:space="0" w:color="7F7F7F"/>
              <w:right w:val="single" w:sz="4" w:space="0" w:color="7F7F7F"/>
            </w:tcBorders>
            <w:vAlign w:val="center"/>
          </w:tcPr>
          <w:p w14:paraId="7286BD7B" w14:textId="77777777" w:rsidR="00A05591" w:rsidRPr="005D24DB" w:rsidRDefault="00A05591" w:rsidP="00C21F8E">
            <w:pPr>
              <w:tabs>
                <w:tab w:val="right" w:pos="0"/>
              </w:tabs>
              <w:jc w:val="center"/>
              <w:rPr>
                <w:rFonts w:ascii="Vazir" w:hAnsi="Vazir" w:cs="Vazir"/>
                <w:sz w:val="28"/>
                <w:szCs w:val="28"/>
                <w:rtl/>
              </w:rPr>
            </w:pPr>
          </w:p>
        </w:tc>
      </w:tr>
      <w:tr w:rsidR="00A05591" w:rsidRPr="005D24DB" w14:paraId="5AFB0C52" w14: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w14:paraId="0732FD5F" w14:textId="77777777" w:rsidR="00A05591" w:rsidRPr="005D24DB" w:rsidRDefault="00A05591" w:rsidP="00C21F8E">
            <w:pPr>
              <w:tabs>
                <w:tab w:val="right" w:pos="0"/>
              </w:tabs>
              <w:jc w:val="center"/>
              <w:rPr>
                <w:rFonts w:ascii="Vazir" w:hAnsi="Vazir" w:cs="Vazir"/>
                <w:sz w:val="28"/>
                <w:szCs w:val="28"/>
                <w:rtl/>
              </w:rPr>
            </w:pPr>
          </w:p>
        </w:tc>
        <w:tc>
          <w:tcPr>
            <w:tcW w:w="720" w:type="dxa"/>
            <w:tcBorders>
              <w:top w:val="single" w:sz="4" w:space="0" w:color="7F7F7F"/>
              <w:left w:val="single" w:sz="4" w:space="0" w:color="7F7F7F"/>
              <w:bottom w:val="single" w:sz="4" w:space="0" w:color="7F7F7F"/>
              <w:right w:val="single" w:sz="4" w:space="0" w:color="7F7F7F"/>
            </w:tcBorders>
            <w:vAlign w:val="center"/>
          </w:tcPr>
          <w:p w14:paraId="4A2EE341" w14:textId="77777777" w:rsidR="00A05591" w:rsidRPr="005D24DB" w:rsidRDefault="00A05591" w:rsidP="00C21F8E">
            <w:pPr>
              <w:tabs>
                <w:tab w:val="right" w:pos="0"/>
              </w:tabs>
              <w:jc w:val="center"/>
              <w:rPr>
                <w:rFonts w:ascii="Vazir" w:hAnsi="Vazir" w:cs="Vazir"/>
                <w:sz w:val="28"/>
                <w:szCs w:val="28"/>
                <w:rtl/>
              </w:rPr>
            </w:pPr>
          </w:p>
        </w:tc>
        <w:tc>
          <w:tcPr>
            <w:tcW w:w="3060" w:type="dxa"/>
            <w:tcBorders>
              <w:top w:val="single" w:sz="4" w:space="0" w:color="7F7F7F"/>
              <w:left w:val="single" w:sz="4" w:space="0" w:color="7F7F7F"/>
              <w:bottom w:val="single" w:sz="4" w:space="0" w:color="7F7F7F"/>
              <w:right w:val="single" w:sz="4" w:space="0" w:color="7F7F7F"/>
            </w:tcBorders>
            <w:vAlign w:val="center"/>
          </w:tcPr>
          <w:p w14:paraId="03D101DE" w14:textId="77777777" w:rsidR="00A05591" w:rsidRPr="005D24DB" w:rsidRDefault="00A05591" w:rsidP="00C21F8E">
            <w:pPr>
              <w:tabs>
                <w:tab w:val="right" w:pos="0"/>
              </w:tabs>
              <w:jc w:val="center"/>
              <w:rPr>
                <w:rFonts w:ascii="Vazir" w:hAnsi="Vazir" w:cs="Vazir"/>
                <w:sz w:val="28"/>
                <w:szCs w:val="28"/>
                <w:rtl/>
              </w:rPr>
            </w:pPr>
          </w:p>
        </w:tc>
        <w:tc>
          <w:tcPr>
            <w:tcW w:w="3168" w:type="dxa"/>
            <w:tcBorders>
              <w:top w:val="single" w:sz="4" w:space="0" w:color="7F7F7F"/>
              <w:left w:val="single" w:sz="4" w:space="0" w:color="7F7F7F"/>
              <w:bottom w:val="single" w:sz="4" w:space="0" w:color="7F7F7F"/>
              <w:right w:val="single" w:sz="4" w:space="0" w:color="7F7F7F"/>
            </w:tcBorders>
            <w:vAlign w:val="center"/>
          </w:tcPr>
          <w:p w14:paraId="04415F8B" w14:textId="77777777" w:rsidR="00A05591" w:rsidRPr="005D24DB" w:rsidRDefault="00A05591" w:rsidP="00C21F8E">
            <w:pPr>
              <w:tabs>
                <w:tab w:val="right" w:pos="0"/>
              </w:tabs>
              <w:jc w:val="center"/>
              <w:rPr>
                <w:rFonts w:ascii="Vazir" w:hAnsi="Vazir" w:cs="Vazir"/>
                <w:sz w:val="28"/>
                <w:szCs w:val="28"/>
                <w:rtl/>
              </w:rPr>
            </w:pPr>
          </w:p>
        </w:tc>
      </w:tr>
      <w:tr w:rsidR="000360E6" w:rsidRPr="005D24DB" w14:paraId="278917BC" w14:textId="77777777" w:rsidTr="00A03CCA">
        <w:trPr>
          <w:jc w:val="center"/>
        </w:trPr>
        <w:tc>
          <w:tcPr>
            <w:tcW w:w="1574" w:type="dxa"/>
            <w:tcBorders>
              <w:top w:val="single" w:sz="4" w:space="0" w:color="7F7F7F"/>
              <w:left w:val="single" w:sz="4" w:space="0" w:color="7F7F7F"/>
              <w:bottom w:val="single" w:sz="4" w:space="0" w:color="7F7F7F"/>
              <w:right w:val="single" w:sz="4" w:space="0" w:color="7F7F7F"/>
            </w:tcBorders>
            <w:vAlign w:val="center"/>
          </w:tcPr>
          <w:p w14:paraId="6C1481CC" w14:textId="77777777" w:rsidR="000360E6" w:rsidRPr="005D24DB" w:rsidRDefault="000360E6" w:rsidP="00C21F8E">
            <w:pPr>
              <w:tabs>
                <w:tab w:val="right" w:pos="0"/>
              </w:tabs>
              <w:jc w:val="center"/>
              <w:rPr>
                <w:rFonts w:ascii="Vazir" w:hAnsi="Vazir" w:cs="Vazir"/>
                <w:sz w:val="28"/>
                <w:szCs w:val="28"/>
                <w:rtl/>
              </w:rPr>
            </w:pPr>
          </w:p>
        </w:tc>
        <w:tc>
          <w:tcPr>
            <w:tcW w:w="720" w:type="dxa"/>
            <w:tcBorders>
              <w:top w:val="single" w:sz="4" w:space="0" w:color="7F7F7F"/>
              <w:left w:val="single" w:sz="4" w:space="0" w:color="7F7F7F"/>
              <w:bottom w:val="single" w:sz="4" w:space="0" w:color="7F7F7F"/>
              <w:right w:val="single" w:sz="4" w:space="0" w:color="7F7F7F"/>
            </w:tcBorders>
            <w:vAlign w:val="center"/>
          </w:tcPr>
          <w:p w14:paraId="69C47168" w14:textId="77777777" w:rsidR="000360E6" w:rsidRPr="005D24DB" w:rsidRDefault="000360E6" w:rsidP="00C21F8E">
            <w:pPr>
              <w:tabs>
                <w:tab w:val="right" w:pos="0"/>
              </w:tabs>
              <w:jc w:val="center"/>
              <w:rPr>
                <w:rFonts w:ascii="Vazir" w:hAnsi="Vazir" w:cs="Vazir"/>
                <w:sz w:val="28"/>
                <w:szCs w:val="28"/>
                <w:rtl/>
              </w:rPr>
            </w:pPr>
          </w:p>
        </w:tc>
        <w:tc>
          <w:tcPr>
            <w:tcW w:w="3060" w:type="dxa"/>
            <w:tcBorders>
              <w:top w:val="single" w:sz="4" w:space="0" w:color="7F7F7F"/>
              <w:left w:val="single" w:sz="4" w:space="0" w:color="7F7F7F"/>
              <w:bottom w:val="single" w:sz="4" w:space="0" w:color="7F7F7F"/>
              <w:right w:val="single" w:sz="4" w:space="0" w:color="7F7F7F"/>
            </w:tcBorders>
            <w:vAlign w:val="center"/>
          </w:tcPr>
          <w:p w14:paraId="303F9E30" w14:textId="77777777" w:rsidR="000360E6" w:rsidRPr="005D24DB" w:rsidRDefault="000360E6" w:rsidP="00C21F8E">
            <w:pPr>
              <w:tabs>
                <w:tab w:val="right" w:pos="0"/>
              </w:tabs>
              <w:jc w:val="center"/>
              <w:rPr>
                <w:rFonts w:ascii="Vazir" w:hAnsi="Vazir" w:cs="Vazir"/>
                <w:sz w:val="28"/>
                <w:szCs w:val="28"/>
                <w:rtl/>
              </w:rPr>
            </w:pPr>
          </w:p>
        </w:tc>
        <w:tc>
          <w:tcPr>
            <w:tcW w:w="3168" w:type="dxa"/>
            <w:tcBorders>
              <w:top w:val="single" w:sz="4" w:space="0" w:color="7F7F7F"/>
              <w:left w:val="single" w:sz="4" w:space="0" w:color="7F7F7F"/>
              <w:bottom w:val="single" w:sz="4" w:space="0" w:color="7F7F7F"/>
              <w:right w:val="single" w:sz="4" w:space="0" w:color="7F7F7F"/>
            </w:tcBorders>
            <w:vAlign w:val="center"/>
          </w:tcPr>
          <w:p w14:paraId="13A47780" w14:textId="77777777" w:rsidR="000360E6" w:rsidRPr="005D24DB" w:rsidRDefault="000360E6" w:rsidP="00C21F8E">
            <w:pPr>
              <w:tabs>
                <w:tab w:val="right" w:pos="0"/>
              </w:tabs>
              <w:jc w:val="center"/>
              <w:rPr>
                <w:rFonts w:ascii="Vazir" w:hAnsi="Vazir" w:cs="Vazir"/>
                <w:sz w:val="28"/>
                <w:szCs w:val="28"/>
                <w:rtl/>
              </w:rPr>
            </w:pPr>
          </w:p>
        </w:tc>
      </w:tr>
    </w:tbl>
    <w:p w14:paraId="51603D8B" w14:textId="77777777" w:rsidR="00BE47FA" w:rsidRPr="005D24DB" w:rsidRDefault="00BE47FA" w:rsidP="00C21F8E">
      <w:pPr>
        <w:tabs>
          <w:tab w:val="right" w:pos="0"/>
        </w:tabs>
        <w:rPr>
          <w:rFonts w:ascii="Vazir" w:hAnsi="Vazir" w:cs="Vazir"/>
        </w:rPr>
      </w:pPr>
    </w:p>
    <w:p w14:paraId="7425EAD0" w14:textId="77777777" w:rsidR="00FD6681" w:rsidRPr="005D24DB" w:rsidRDefault="00FD6681" w:rsidP="00C21F8E">
      <w:pPr>
        <w:tabs>
          <w:tab w:val="right" w:pos="0"/>
        </w:tabs>
        <w:rPr>
          <w:rFonts w:ascii="Vazir" w:hAnsi="Vazir" w:cs="Vazir"/>
          <w:rtl/>
        </w:rPr>
      </w:pPr>
    </w:p>
    <w:p w14:paraId="6DAE2E49" w14:textId="77777777" w:rsidR="00CC7B4E" w:rsidRPr="005D24DB" w:rsidRDefault="00CC7B4E" w:rsidP="00C21F8E">
      <w:pPr>
        <w:tabs>
          <w:tab w:val="right" w:pos="0"/>
        </w:tabs>
        <w:rPr>
          <w:rFonts w:ascii="Vazir" w:hAnsi="Vazir" w:cs="Vazir"/>
          <w:rtl/>
        </w:rPr>
      </w:pPr>
    </w:p>
    <w:p w14:paraId="4E32A91E" w14:textId="77777777" w:rsidR="00CC7B4E" w:rsidRPr="005D24DB" w:rsidRDefault="00CC7B4E" w:rsidP="00C21F8E">
      <w:pPr>
        <w:tabs>
          <w:tab w:val="right" w:pos="0"/>
        </w:tabs>
        <w:rPr>
          <w:rFonts w:ascii="Vazir" w:hAnsi="Vazir" w:cs="Vazir"/>
          <w:rtl/>
        </w:rPr>
      </w:pPr>
    </w:p>
    <w:p w14:paraId="088ED4D2" w14:textId="77777777" w:rsidR="00523B10" w:rsidRPr="005D24DB" w:rsidRDefault="00BE47FA" w:rsidP="00C21F8E">
      <w:pPr>
        <w:tabs>
          <w:tab w:val="right" w:pos="0"/>
        </w:tabs>
        <w:jc w:val="center"/>
        <w:rPr>
          <w:rFonts w:ascii="Vazir" w:hAnsi="Vazir" w:cs="Vazir"/>
          <w:b/>
          <w:bCs/>
          <w:sz w:val="28"/>
          <w:szCs w:val="28"/>
          <w:rtl/>
        </w:rPr>
      </w:pPr>
      <w:r w:rsidRPr="005D24DB">
        <w:rPr>
          <w:rFonts w:ascii="Vazir" w:hAnsi="Vazir" w:cs="Vazir"/>
          <w:sz w:val="28"/>
          <w:szCs w:val="28"/>
          <w:rtl/>
        </w:rPr>
        <w:br w:type="page"/>
      </w:r>
      <w:r w:rsidRPr="005D24DB">
        <w:rPr>
          <w:rFonts w:ascii="Vazir" w:hAnsi="Vazir" w:cs="Vazir"/>
          <w:b/>
          <w:bCs/>
          <w:sz w:val="28"/>
          <w:szCs w:val="28"/>
          <w:rtl/>
        </w:rPr>
        <w:lastRenderedPageBreak/>
        <w:t>فهرست</w:t>
      </w:r>
      <w:r w:rsidR="00FF200B" w:rsidRPr="005D24DB">
        <w:rPr>
          <w:rFonts w:ascii="Vazir" w:hAnsi="Vazir" w:cs="Vazir"/>
          <w:b/>
          <w:bCs/>
          <w:sz w:val="28"/>
          <w:szCs w:val="28"/>
          <w:rtl/>
        </w:rPr>
        <w:t xml:space="preserve"> مطالب</w:t>
      </w:r>
    </w:p>
    <w:p w14:paraId="6A87257F" w14:textId="77777777" w:rsidR="00D9687B" w:rsidRPr="005D24DB" w:rsidRDefault="00D9687B" w:rsidP="00C21F8E">
      <w:pPr>
        <w:tabs>
          <w:tab w:val="right" w:pos="0"/>
        </w:tabs>
        <w:rPr>
          <w:rFonts w:ascii="Vazir" w:hAnsi="Vazir" w:cs="Vazir"/>
          <w:sz w:val="28"/>
          <w:szCs w:val="28"/>
          <w:rtl/>
        </w:rPr>
      </w:pPr>
    </w:p>
    <w:p w14:paraId="5DB67597" w14:textId="77777777" w:rsidR="00566C99" w:rsidRPr="005D24DB" w:rsidRDefault="00231AA4" w:rsidP="00C21F8E">
      <w:pPr>
        <w:pStyle w:val="TOC1"/>
        <w:tabs>
          <w:tab w:val="right" w:pos="0"/>
        </w:tabs>
        <w:spacing w:line="240" w:lineRule="auto"/>
        <w:ind w:left="0"/>
        <w:rPr>
          <w:rFonts w:eastAsiaTheme="minorEastAsia"/>
          <w:noProof/>
          <w:sz w:val="22"/>
          <w:szCs w:val="22"/>
          <w:rtl/>
          <w:lang w:bidi="ar-SA"/>
        </w:rPr>
      </w:pPr>
      <w:r w:rsidRPr="005D24DB">
        <w:rPr>
          <w:sz w:val="28"/>
        </w:rPr>
        <w:fldChar w:fldCharType="begin"/>
      </w:r>
      <w:r w:rsidRPr="005D24DB">
        <w:rPr>
          <w:sz w:val="28"/>
        </w:rPr>
        <w:instrText xml:space="preserve"> TOC \o "1-3" \h \z \u </w:instrText>
      </w:r>
      <w:r w:rsidRPr="005D24DB">
        <w:rPr>
          <w:sz w:val="28"/>
        </w:rPr>
        <w:fldChar w:fldCharType="separate"/>
      </w:r>
      <w:hyperlink w:anchor="_Toc183549779" w:history="1">
        <w:r w:rsidR="00566C99" w:rsidRPr="005D24DB">
          <w:rPr>
            <w:rStyle w:val="Hyperlink"/>
            <w:rFonts w:ascii="Vazir" w:hAnsi="Vazir" w:cs="Vazir"/>
            <w:noProof/>
            <w:rtl/>
          </w:rPr>
          <w:t>1-</w:t>
        </w:r>
        <w:r w:rsidR="00566C99" w:rsidRPr="005D24DB">
          <w:rPr>
            <w:rFonts w:eastAsiaTheme="minorEastAsia"/>
            <w:noProof/>
            <w:sz w:val="22"/>
            <w:szCs w:val="22"/>
            <w:rtl/>
            <w:lang w:bidi="ar-SA"/>
          </w:rPr>
          <w:tab/>
        </w:r>
        <w:r w:rsidR="00566C99" w:rsidRPr="005D24DB">
          <w:rPr>
            <w:rStyle w:val="Hyperlink"/>
            <w:rFonts w:ascii="Vazir" w:hAnsi="Vazir" w:cs="Vazir"/>
            <w:noProof/>
            <w:rtl/>
          </w:rPr>
          <w:t>کليات سند</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Toc183549779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6</w:t>
        </w:r>
        <w:r w:rsidR="00566C99" w:rsidRPr="005D24DB">
          <w:rPr>
            <w:noProof/>
            <w:webHidden/>
            <w:rtl/>
          </w:rPr>
          <w:fldChar w:fldCharType="end"/>
        </w:r>
      </w:hyperlink>
    </w:p>
    <w:p w14:paraId="3BCA16BF" w14:textId="77777777" w:rsidR="00566C99" w:rsidRPr="005D24DB" w:rsidRDefault="005D24DB" w:rsidP="00C21F8E">
      <w:pPr>
        <w:pStyle w:val="TOC2"/>
        <w:tabs>
          <w:tab w:val="clear" w:pos="-514"/>
          <w:tab w:val="right" w:pos="0"/>
        </w:tabs>
        <w:spacing w:line="240" w:lineRule="auto"/>
        <w:ind w:left="0"/>
        <w:rPr>
          <w:rFonts w:eastAsiaTheme="minorEastAsia"/>
          <w:sz w:val="22"/>
          <w:szCs w:val="22"/>
          <w:rtl/>
          <w:lang w:bidi="ar-SA"/>
        </w:rPr>
      </w:pPr>
      <w:hyperlink w:anchor="_Toc183549780" w:history="1">
        <w:r w:rsidR="00566C99" w:rsidRPr="005D24DB">
          <w:rPr>
            <w:rStyle w:val="Hyperlink"/>
            <w:rFonts w:ascii="Vazir" w:hAnsi="Vazir" w:cs="Vazir"/>
            <w:rtl/>
          </w:rPr>
          <w:t>1-1-</w:t>
        </w:r>
        <w:r w:rsidR="00566C99" w:rsidRPr="005D24DB">
          <w:rPr>
            <w:rFonts w:eastAsiaTheme="minorEastAsia"/>
            <w:sz w:val="22"/>
            <w:szCs w:val="22"/>
            <w:rtl/>
            <w:lang w:bidi="ar-SA"/>
          </w:rPr>
          <w:tab/>
        </w:r>
        <w:r w:rsidR="00566C99" w:rsidRPr="005D24DB">
          <w:rPr>
            <w:rStyle w:val="Hyperlink"/>
            <w:rFonts w:ascii="Vazir" w:hAnsi="Vazir" w:cs="Vazir"/>
            <w:rtl/>
          </w:rPr>
          <w:t>هدف</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Toc183549780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6</w:t>
        </w:r>
        <w:r w:rsidR="00566C99" w:rsidRPr="005D24DB">
          <w:rPr>
            <w:webHidden/>
            <w:rtl/>
          </w:rPr>
          <w:fldChar w:fldCharType="end"/>
        </w:r>
      </w:hyperlink>
    </w:p>
    <w:p w14:paraId="52D75EA6"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781" w:history="1">
        <w:r w:rsidR="00566C99" w:rsidRPr="005D24DB">
          <w:rPr>
            <w:rStyle w:val="Hyperlink"/>
            <w:rFonts w:ascii="Vazir" w:hAnsi="Vazir" w:cs="Vazir"/>
            <w:noProof/>
            <w:rtl/>
          </w:rPr>
          <w:t>2-</w:t>
        </w:r>
        <w:r w:rsidR="00566C99" w:rsidRPr="005D24DB">
          <w:rPr>
            <w:rFonts w:eastAsiaTheme="minorEastAsia"/>
            <w:noProof/>
            <w:sz w:val="22"/>
            <w:szCs w:val="22"/>
            <w:rtl/>
            <w:lang w:bidi="ar-SA"/>
          </w:rPr>
          <w:tab/>
        </w:r>
        <w:r w:rsidR="00566C99" w:rsidRPr="005D24DB">
          <w:rPr>
            <w:rStyle w:val="Hyperlink"/>
            <w:rFonts w:ascii="Vazir" w:hAnsi="Vazir" w:cs="Vazir"/>
            <w:noProof/>
            <w:rtl/>
          </w:rPr>
          <w:t>جایگاه پروژه</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Toc183549781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6</w:t>
        </w:r>
        <w:r w:rsidR="00566C99" w:rsidRPr="005D24DB">
          <w:rPr>
            <w:noProof/>
            <w:webHidden/>
            <w:rtl/>
          </w:rPr>
          <w:fldChar w:fldCharType="end"/>
        </w:r>
      </w:hyperlink>
    </w:p>
    <w:p w14:paraId="2B56E82A"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2" w:history="1">
        <w:r w:rsidR="00566C99" w:rsidRPr="005D24DB">
          <w:rPr>
            <w:rStyle w:val="Hyperlink"/>
            <w:rFonts w:ascii="Vazir" w:hAnsi="Vazir" w:cs="Vazir"/>
            <w:rtl/>
          </w:rPr>
          <w:t>2-1-فرصت</w:t>
        </w:r>
        <w:r w:rsidR="00772020" w:rsidRPr="005D24DB">
          <w:rPr>
            <w:rStyle w:val="Hyperlink"/>
            <w:rFonts w:ascii="Vazir" w:hAnsi="Vazir" w:cs="Vazir"/>
            <w:rtl/>
          </w:rPr>
          <w:t>‌</w:t>
        </w:r>
        <w:r w:rsidR="00566C99" w:rsidRPr="005D24DB">
          <w:rPr>
            <w:rStyle w:val="Hyperlink"/>
            <w:rFonts w:ascii="Vazir" w:hAnsi="Vazir" w:cs="Vazir"/>
            <w:rtl/>
          </w:rPr>
          <w:t>هاي کسب</w:t>
        </w:r>
        <w:r w:rsidR="00772020" w:rsidRPr="005D24DB">
          <w:rPr>
            <w:rStyle w:val="Hyperlink"/>
            <w:rFonts w:ascii="Vazir" w:hAnsi="Vazir" w:cs="Vazir"/>
            <w:rtl/>
          </w:rPr>
          <w:t>‌</w:t>
        </w:r>
        <w:r w:rsidR="00566C99" w:rsidRPr="005D24DB">
          <w:rPr>
            <w:rStyle w:val="Hyperlink"/>
            <w:rFonts w:ascii="Vazir" w:hAnsi="Vazir" w:cs="Vazir"/>
            <w:rtl/>
          </w:rPr>
          <w:t>و</w:t>
        </w:r>
        <w:r w:rsidR="00772020" w:rsidRPr="005D24DB">
          <w:rPr>
            <w:rStyle w:val="Hyperlink"/>
            <w:rFonts w:ascii="Vazir" w:hAnsi="Vazir" w:cs="Vazir"/>
            <w:rtl/>
          </w:rPr>
          <w:t>‌</w:t>
        </w:r>
        <w:r w:rsidR="00566C99" w:rsidRPr="005D24DB">
          <w:rPr>
            <w:rStyle w:val="Hyperlink"/>
            <w:rFonts w:ascii="Vazir" w:hAnsi="Vazir" w:cs="Vazir"/>
            <w:rtl/>
          </w:rPr>
          <w:t>کار</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Toc183549782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6</w:t>
        </w:r>
        <w:r w:rsidR="00566C99" w:rsidRPr="005D24DB">
          <w:rPr>
            <w:webHidden/>
            <w:rtl/>
          </w:rPr>
          <w:fldChar w:fldCharType="end"/>
        </w:r>
      </w:hyperlink>
    </w:p>
    <w:p w14:paraId="40154F47"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3" w:history="1">
        <w:r w:rsidR="00566C99" w:rsidRPr="005D24DB">
          <w:rPr>
            <w:rStyle w:val="Hyperlink"/>
            <w:rFonts w:ascii="Vazir" w:hAnsi="Vazir" w:cs="Vazir"/>
            <w:rtl/>
          </w:rPr>
          <w:t>2-2-بيان مسأله</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Toc183549783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6</w:t>
        </w:r>
        <w:r w:rsidR="00566C99" w:rsidRPr="005D24DB">
          <w:rPr>
            <w:webHidden/>
            <w:rtl/>
          </w:rPr>
          <w:fldChar w:fldCharType="end"/>
        </w:r>
      </w:hyperlink>
    </w:p>
    <w:p w14:paraId="0C8F1D3B"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4" w:history="1">
        <w:r w:rsidR="00566C99" w:rsidRPr="005D24DB">
          <w:rPr>
            <w:rStyle w:val="Hyperlink"/>
            <w:rFonts w:ascii="Vazir" w:hAnsi="Vazir" w:cs="Vazir"/>
            <w:rtl/>
          </w:rPr>
          <w:t>2-3-تبیین جايگاه محصول</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Toc183549784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7</w:t>
        </w:r>
        <w:r w:rsidR="00566C99" w:rsidRPr="005D24DB">
          <w:rPr>
            <w:webHidden/>
            <w:rtl/>
          </w:rPr>
          <w:fldChar w:fldCharType="end"/>
        </w:r>
      </w:hyperlink>
    </w:p>
    <w:p w14:paraId="69610A04"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785" w:history="1">
        <w:r w:rsidR="00566C99" w:rsidRPr="005D24DB">
          <w:rPr>
            <w:rStyle w:val="Hyperlink"/>
            <w:rFonts w:ascii="Vazir" w:hAnsi="Vazir" w:cs="Vazir"/>
            <w:noProof/>
            <w:rtl/>
          </w:rPr>
          <w:t>3-</w:t>
        </w:r>
        <w:r w:rsidR="00566C99" w:rsidRPr="005D24DB">
          <w:rPr>
            <w:rFonts w:eastAsiaTheme="minorEastAsia"/>
            <w:noProof/>
            <w:sz w:val="22"/>
            <w:szCs w:val="22"/>
            <w:rtl/>
            <w:lang w:bidi="ar-SA"/>
          </w:rPr>
          <w:tab/>
        </w:r>
        <w:r w:rsidR="00566C99" w:rsidRPr="005D24DB">
          <w:rPr>
            <w:rStyle w:val="Hyperlink"/>
            <w:rFonts w:ascii="Vazir" w:hAnsi="Vazir" w:cs="Vazir"/>
            <w:noProof/>
            <w:rtl/>
          </w:rPr>
          <w:t>توصیف ذينفعان و کاربران</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Toc183549785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8</w:t>
        </w:r>
        <w:r w:rsidR="00566C99" w:rsidRPr="005D24DB">
          <w:rPr>
            <w:noProof/>
            <w:webHidden/>
            <w:rtl/>
          </w:rPr>
          <w:fldChar w:fldCharType="end"/>
        </w:r>
      </w:hyperlink>
    </w:p>
    <w:p w14:paraId="4ACA3463"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6" w:history="1">
        <w:r w:rsidR="00566C99" w:rsidRPr="005D24DB">
          <w:rPr>
            <w:rStyle w:val="Hyperlink"/>
            <w:rFonts w:ascii="Vazir" w:hAnsi="Vazir" w:cs="Vazir"/>
            <w:rtl/>
          </w:rPr>
          <w:t>3-1-اطلاعات آماری بازار هدف</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Toc183549786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8</w:t>
        </w:r>
        <w:r w:rsidR="00566C99" w:rsidRPr="005D24DB">
          <w:rPr>
            <w:webHidden/>
            <w:rtl/>
          </w:rPr>
          <w:fldChar w:fldCharType="end"/>
        </w:r>
      </w:hyperlink>
    </w:p>
    <w:p w14:paraId="4A489A3F"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7" w:history="1">
        <w:r w:rsidR="00566C99" w:rsidRPr="005D24DB">
          <w:rPr>
            <w:rStyle w:val="Hyperlink"/>
            <w:rFonts w:ascii="Vazir" w:hAnsi="Vazir" w:cs="Vazir"/>
            <w:rtl/>
          </w:rPr>
          <w:t>3-2-ذينفعان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Toc183549787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8</w:t>
        </w:r>
        <w:r w:rsidR="00566C99" w:rsidRPr="005D24DB">
          <w:rPr>
            <w:webHidden/>
            <w:rtl/>
          </w:rPr>
          <w:fldChar w:fldCharType="end"/>
        </w:r>
      </w:hyperlink>
    </w:p>
    <w:p w14:paraId="5E524C62"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8" w:history="1">
        <w:r w:rsidR="00566C99" w:rsidRPr="005D24DB">
          <w:rPr>
            <w:rStyle w:val="Hyperlink"/>
            <w:rFonts w:ascii="Vazir" w:hAnsi="Vazir" w:cs="Vazir"/>
            <w:rtl/>
          </w:rPr>
          <w:t>3-3-کاربران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Toc183549788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8</w:t>
        </w:r>
        <w:r w:rsidR="00566C99" w:rsidRPr="005D24DB">
          <w:rPr>
            <w:webHidden/>
            <w:rtl/>
          </w:rPr>
          <w:fldChar w:fldCharType="end"/>
        </w:r>
      </w:hyperlink>
    </w:p>
    <w:p w14:paraId="16494237"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89" w:history="1">
        <w:r w:rsidR="00566C99" w:rsidRPr="005D24DB">
          <w:rPr>
            <w:rStyle w:val="Hyperlink"/>
            <w:rFonts w:ascii="Vazir" w:hAnsi="Vazir" w:cs="Vazir"/>
            <w:rtl/>
          </w:rPr>
          <w:t>3-4-محيط کاربران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Toc183549789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8</w:t>
        </w:r>
        <w:r w:rsidR="00566C99" w:rsidRPr="005D24DB">
          <w:rPr>
            <w:webHidden/>
            <w:rtl/>
          </w:rPr>
          <w:fldChar w:fldCharType="end"/>
        </w:r>
      </w:hyperlink>
    </w:p>
    <w:p w14:paraId="137E0011"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0" w:history="1">
        <w:r w:rsidR="00566C99" w:rsidRPr="005D24DB">
          <w:rPr>
            <w:rStyle w:val="Hyperlink"/>
            <w:rFonts w:ascii="Vazir" w:hAnsi="Vazir" w:cs="Vazir"/>
            <w:rtl/>
          </w:rPr>
          <w:t>3-5-پروفایل کاربران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Toc183549790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9</w:t>
        </w:r>
        <w:r w:rsidR="00566C99" w:rsidRPr="005D24DB">
          <w:rPr>
            <w:webHidden/>
            <w:rtl/>
          </w:rPr>
          <w:fldChar w:fldCharType="end"/>
        </w:r>
      </w:hyperlink>
    </w:p>
    <w:p w14:paraId="63D5359C" w14:textId="77777777" w:rsidR="00566C99" w:rsidRPr="005D24DB" w:rsidRDefault="005D24DB" w:rsidP="00C21F8E">
      <w:pPr>
        <w:pStyle w:val="TOC3"/>
        <w:tabs>
          <w:tab w:val="right" w:pos="0"/>
          <w:tab w:val="left" w:pos="1320"/>
        </w:tabs>
        <w:spacing w:line="240" w:lineRule="auto"/>
        <w:ind w:left="0"/>
        <w:rPr>
          <w:rFonts w:ascii="Vazir" w:eastAsiaTheme="minorEastAsia" w:hAnsi="Vazir" w:cs="Vazir"/>
          <w:noProof/>
          <w:sz w:val="22"/>
          <w:szCs w:val="22"/>
          <w:rtl/>
          <w:lang w:bidi="ar-SA"/>
        </w:rPr>
      </w:pPr>
      <w:hyperlink w:anchor="_Toc183549791" w:history="1">
        <w:r w:rsidR="00566C99" w:rsidRPr="005D24DB">
          <w:rPr>
            <w:rStyle w:val="Hyperlink"/>
            <w:rFonts w:ascii="Vazir" w:hAnsi="Vazir" w:cs="Vazir"/>
            <w:noProof/>
            <w:rtl/>
          </w:rPr>
          <w:t>3-5-1.</w:t>
        </w:r>
        <w:r w:rsidR="00566C99" w:rsidRPr="005D24DB">
          <w:rPr>
            <w:rFonts w:ascii="Vazir" w:eastAsiaTheme="minorEastAsia" w:hAnsi="Vazir" w:cs="Vazir"/>
            <w:noProof/>
            <w:sz w:val="22"/>
            <w:szCs w:val="22"/>
            <w:rtl/>
            <w:lang w:bidi="ar-SA"/>
          </w:rPr>
          <w:tab/>
        </w:r>
        <w:r w:rsidR="00566C99" w:rsidRPr="005D24DB">
          <w:rPr>
            <w:rStyle w:val="Hyperlink"/>
            <w:rFonts w:ascii="Vazir" w:hAnsi="Vazir" w:cs="Vazir"/>
            <w:noProof/>
            <w:rtl/>
          </w:rPr>
          <w:t>کاربر 1</w:t>
        </w:r>
        <w:r w:rsidR="00566C99" w:rsidRPr="005D24DB">
          <w:rPr>
            <w:rFonts w:ascii="Vazir" w:hAnsi="Vazir" w:cs="Vazir"/>
            <w:noProof/>
            <w:webHidden/>
            <w:rtl/>
          </w:rPr>
          <w:tab/>
        </w:r>
        <w:r w:rsidR="00566C99" w:rsidRPr="005D24DB">
          <w:rPr>
            <w:rFonts w:ascii="Vazir" w:hAnsi="Vazir" w:cs="Vazir"/>
            <w:noProof/>
            <w:webHidden/>
            <w:rtl/>
          </w:rPr>
          <w:fldChar w:fldCharType="begin"/>
        </w:r>
        <w:r w:rsidR="00566C99" w:rsidRPr="005D24DB">
          <w:rPr>
            <w:rFonts w:ascii="Vazir" w:hAnsi="Vazir" w:cs="Vazir"/>
            <w:noProof/>
            <w:webHidden/>
            <w:rtl/>
          </w:rPr>
          <w:instrText xml:space="preserve"> </w:instrText>
        </w:r>
        <w:r w:rsidR="00566C99" w:rsidRPr="005D24DB">
          <w:rPr>
            <w:rFonts w:ascii="Vazir" w:hAnsi="Vazir" w:cs="Vazir"/>
            <w:noProof/>
            <w:webHidden/>
          </w:rPr>
          <w:instrText>PAGEREF</w:instrText>
        </w:r>
        <w:r w:rsidR="00566C99" w:rsidRPr="005D24DB">
          <w:rPr>
            <w:rFonts w:ascii="Vazir" w:hAnsi="Vazir" w:cs="Vazir"/>
            <w:noProof/>
            <w:webHidden/>
            <w:rtl/>
          </w:rPr>
          <w:instrText xml:space="preserve"> _</w:instrText>
        </w:r>
        <w:r w:rsidR="00566C99" w:rsidRPr="005D24DB">
          <w:rPr>
            <w:rFonts w:ascii="Vazir" w:hAnsi="Vazir" w:cs="Vazir"/>
            <w:noProof/>
            <w:webHidden/>
          </w:rPr>
          <w:instrText>Toc183549791 \h</w:instrText>
        </w:r>
        <w:r w:rsidR="00566C99" w:rsidRPr="005D24DB">
          <w:rPr>
            <w:rFonts w:ascii="Vazir" w:hAnsi="Vazir" w:cs="Vazir"/>
            <w:noProof/>
            <w:webHidden/>
            <w:rtl/>
          </w:rPr>
          <w:instrText xml:space="preserve"> </w:instrText>
        </w:r>
        <w:r w:rsidR="00566C99" w:rsidRPr="005D24DB">
          <w:rPr>
            <w:rFonts w:ascii="Vazir" w:hAnsi="Vazir" w:cs="Vazir"/>
            <w:noProof/>
            <w:webHidden/>
            <w:rtl/>
          </w:rPr>
        </w:r>
        <w:r w:rsidR="00566C99" w:rsidRPr="005D24DB">
          <w:rPr>
            <w:rFonts w:ascii="Vazir" w:hAnsi="Vazir" w:cs="Vazir"/>
            <w:noProof/>
            <w:webHidden/>
            <w:rtl/>
          </w:rPr>
          <w:fldChar w:fldCharType="separate"/>
        </w:r>
        <w:r w:rsidR="00566C99" w:rsidRPr="005D24DB">
          <w:rPr>
            <w:rFonts w:ascii="Vazir" w:hAnsi="Vazir" w:cs="Vazir"/>
            <w:noProof/>
            <w:webHidden/>
            <w:rtl/>
          </w:rPr>
          <w:t>9</w:t>
        </w:r>
        <w:r w:rsidR="00566C99" w:rsidRPr="005D24DB">
          <w:rPr>
            <w:rFonts w:ascii="Vazir" w:hAnsi="Vazir" w:cs="Vazir"/>
            <w:noProof/>
            <w:webHidden/>
            <w:rtl/>
          </w:rPr>
          <w:fldChar w:fldCharType="end"/>
        </w:r>
      </w:hyperlink>
    </w:p>
    <w:p w14:paraId="05768CAC" w14:textId="77777777" w:rsidR="00566C99" w:rsidRPr="005D24DB" w:rsidRDefault="005D24DB" w:rsidP="00C21F8E">
      <w:pPr>
        <w:pStyle w:val="TOC3"/>
        <w:tabs>
          <w:tab w:val="right" w:pos="0"/>
          <w:tab w:val="left" w:pos="1320"/>
        </w:tabs>
        <w:spacing w:line="240" w:lineRule="auto"/>
        <w:ind w:left="0"/>
        <w:rPr>
          <w:rFonts w:ascii="Vazir" w:eastAsiaTheme="minorEastAsia" w:hAnsi="Vazir" w:cs="Vazir"/>
          <w:noProof/>
          <w:sz w:val="22"/>
          <w:szCs w:val="22"/>
          <w:rtl/>
          <w:lang w:bidi="ar-SA"/>
        </w:rPr>
      </w:pPr>
      <w:hyperlink w:anchor="_Toc183549792" w:history="1">
        <w:r w:rsidR="00566C99" w:rsidRPr="005D24DB">
          <w:rPr>
            <w:rStyle w:val="Hyperlink"/>
            <w:rFonts w:ascii="Vazir" w:hAnsi="Vazir" w:cs="Vazir"/>
            <w:noProof/>
            <w:rtl/>
          </w:rPr>
          <w:t>3-5-2.</w:t>
        </w:r>
        <w:r w:rsidR="00566C99" w:rsidRPr="005D24DB">
          <w:rPr>
            <w:rFonts w:ascii="Vazir" w:eastAsiaTheme="minorEastAsia" w:hAnsi="Vazir" w:cs="Vazir"/>
            <w:noProof/>
            <w:sz w:val="22"/>
            <w:szCs w:val="22"/>
            <w:rtl/>
            <w:lang w:bidi="ar-SA"/>
          </w:rPr>
          <w:tab/>
        </w:r>
        <w:r w:rsidR="00566C99" w:rsidRPr="005D24DB">
          <w:rPr>
            <w:rStyle w:val="Hyperlink"/>
            <w:rFonts w:ascii="Vazir" w:hAnsi="Vazir" w:cs="Vazir"/>
            <w:noProof/>
            <w:rtl/>
          </w:rPr>
          <w:t>کاربر 2</w:t>
        </w:r>
        <w:r w:rsidR="00566C99" w:rsidRPr="005D24DB">
          <w:rPr>
            <w:rFonts w:ascii="Vazir" w:hAnsi="Vazir" w:cs="Vazir"/>
            <w:noProof/>
            <w:webHidden/>
            <w:rtl/>
          </w:rPr>
          <w:tab/>
        </w:r>
        <w:r w:rsidR="00566C99" w:rsidRPr="005D24DB">
          <w:rPr>
            <w:rFonts w:ascii="Vazir" w:hAnsi="Vazir" w:cs="Vazir"/>
            <w:noProof/>
            <w:webHidden/>
            <w:rtl/>
          </w:rPr>
          <w:fldChar w:fldCharType="begin"/>
        </w:r>
        <w:r w:rsidR="00566C99" w:rsidRPr="005D24DB">
          <w:rPr>
            <w:rFonts w:ascii="Vazir" w:hAnsi="Vazir" w:cs="Vazir"/>
            <w:noProof/>
            <w:webHidden/>
            <w:rtl/>
          </w:rPr>
          <w:instrText xml:space="preserve"> </w:instrText>
        </w:r>
        <w:r w:rsidR="00566C99" w:rsidRPr="005D24DB">
          <w:rPr>
            <w:rFonts w:ascii="Vazir" w:hAnsi="Vazir" w:cs="Vazir"/>
            <w:noProof/>
            <w:webHidden/>
          </w:rPr>
          <w:instrText>PAGEREF</w:instrText>
        </w:r>
        <w:r w:rsidR="00566C99" w:rsidRPr="005D24DB">
          <w:rPr>
            <w:rFonts w:ascii="Vazir" w:hAnsi="Vazir" w:cs="Vazir"/>
            <w:noProof/>
            <w:webHidden/>
            <w:rtl/>
          </w:rPr>
          <w:instrText xml:space="preserve"> _</w:instrText>
        </w:r>
        <w:r w:rsidR="00566C99" w:rsidRPr="005D24DB">
          <w:rPr>
            <w:rFonts w:ascii="Vazir" w:hAnsi="Vazir" w:cs="Vazir"/>
            <w:noProof/>
            <w:webHidden/>
          </w:rPr>
          <w:instrText>Toc183549792 \h</w:instrText>
        </w:r>
        <w:r w:rsidR="00566C99" w:rsidRPr="005D24DB">
          <w:rPr>
            <w:rFonts w:ascii="Vazir" w:hAnsi="Vazir" w:cs="Vazir"/>
            <w:noProof/>
            <w:webHidden/>
            <w:rtl/>
          </w:rPr>
          <w:instrText xml:space="preserve"> </w:instrText>
        </w:r>
        <w:r w:rsidR="00566C99" w:rsidRPr="005D24DB">
          <w:rPr>
            <w:rFonts w:ascii="Vazir" w:hAnsi="Vazir" w:cs="Vazir"/>
            <w:noProof/>
            <w:webHidden/>
            <w:rtl/>
          </w:rPr>
        </w:r>
        <w:r w:rsidR="00566C99" w:rsidRPr="005D24DB">
          <w:rPr>
            <w:rFonts w:ascii="Vazir" w:hAnsi="Vazir" w:cs="Vazir"/>
            <w:noProof/>
            <w:webHidden/>
            <w:rtl/>
          </w:rPr>
          <w:fldChar w:fldCharType="separate"/>
        </w:r>
        <w:r w:rsidR="00566C99" w:rsidRPr="005D24DB">
          <w:rPr>
            <w:rFonts w:ascii="Vazir" w:hAnsi="Vazir" w:cs="Vazir"/>
            <w:noProof/>
            <w:webHidden/>
            <w:rtl/>
          </w:rPr>
          <w:t>9</w:t>
        </w:r>
        <w:r w:rsidR="00566C99" w:rsidRPr="005D24DB">
          <w:rPr>
            <w:rFonts w:ascii="Vazir" w:hAnsi="Vazir" w:cs="Vazir"/>
            <w:noProof/>
            <w:webHidden/>
            <w:rtl/>
          </w:rPr>
          <w:fldChar w:fldCharType="end"/>
        </w:r>
      </w:hyperlink>
    </w:p>
    <w:p w14:paraId="2FFF64A6"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3" w:history="1">
        <w:r w:rsidR="00566C99" w:rsidRPr="005D24DB">
          <w:rPr>
            <w:rStyle w:val="Hyperlink"/>
            <w:rFonts w:ascii="Vazir" w:hAnsi="Vazir" w:cs="Vazir"/>
            <w:rtl/>
          </w:rPr>
          <w:t>3-6-نيازهاي ذينفعان و کاربران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Toc183549793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10</w:t>
        </w:r>
        <w:r w:rsidR="00566C99" w:rsidRPr="005D24DB">
          <w:rPr>
            <w:webHidden/>
            <w:rtl/>
          </w:rPr>
          <w:fldChar w:fldCharType="end"/>
        </w:r>
      </w:hyperlink>
    </w:p>
    <w:p w14:paraId="73C4F6B0"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4" w:history="1">
        <w:r w:rsidR="00566C99" w:rsidRPr="005D24DB">
          <w:rPr>
            <w:rStyle w:val="Hyperlink"/>
            <w:rFonts w:ascii="Vazir" w:hAnsi="Vazir" w:cs="Vazir"/>
            <w:rtl/>
          </w:rPr>
          <w:t>3-7-آلترناتیوها و رقبا</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Toc183549794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10</w:t>
        </w:r>
        <w:r w:rsidR="00566C99" w:rsidRPr="005D24DB">
          <w:rPr>
            <w:webHidden/>
            <w:rtl/>
          </w:rPr>
          <w:fldChar w:fldCharType="end"/>
        </w:r>
      </w:hyperlink>
    </w:p>
    <w:p w14:paraId="6638BB97" w14:textId="77777777" w:rsidR="00566C99" w:rsidRPr="005D24DB" w:rsidRDefault="005D24DB" w:rsidP="00C21F8E">
      <w:pPr>
        <w:pStyle w:val="TOC3"/>
        <w:tabs>
          <w:tab w:val="right" w:pos="0"/>
          <w:tab w:val="left" w:pos="1320"/>
        </w:tabs>
        <w:spacing w:line="240" w:lineRule="auto"/>
        <w:ind w:left="0"/>
        <w:rPr>
          <w:rFonts w:ascii="Vazir" w:eastAsiaTheme="minorEastAsia" w:hAnsi="Vazir" w:cs="Vazir"/>
          <w:noProof/>
          <w:sz w:val="22"/>
          <w:szCs w:val="22"/>
          <w:rtl/>
          <w:lang w:bidi="ar-SA"/>
        </w:rPr>
      </w:pPr>
      <w:hyperlink w:anchor="_Toc183549795" w:history="1">
        <w:r w:rsidR="00566C99" w:rsidRPr="005D24DB">
          <w:rPr>
            <w:rStyle w:val="Hyperlink"/>
            <w:rFonts w:ascii="Vazir" w:hAnsi="Vazir" w:cs="Vazir"/>
            <w:noProof/>
            <w:rtl/>
          </w:rPr>
          <w:t>3-7-1.</w:t>
        </w:r>
        <w:r w:rsidR="00566C99" w:rsidRPr="005D24DB">
          <w:rPr>
            <w:rFonts w:ascii="Vazir" w:eastAsiaTheme="minorEastAsia" w:hAnsi="Vazir" w:cs="Vazir"/>
            <w:noProof/>
            <w:sz w:val="22"/>
            <w:szCs w:val="22"/>
            <w:rtl/>
            <w:lang w:bidi="ar-SA"/>
          </w:rPr>
          <w:tab/>
        </w:r>
        <w:r w:rsidR="00566C99" w:rsidRPr="005D24DB">
          <w:rPr>
            <w:rStyle w:val="Hyperlink"/>
            <w:rFonts w:ascii="Vazir" w:hAnsi="Vazir" w:cs="Vazir"/>
            <w:noProof/>
            <w:rtl/>
          </w:rPr>
          <w:t>آلترناتیو 1</w:t>
        </w:r>
        <w:r w:rsidR="00566C99" w:rsidRPr="005D24DB">
          <w:rPr>
            <w:rFonts w:ascii="Vazir" w:hAnsi="Vazir" w:cs="Vazir"/>
            <w:noProof/>
            <w:webHidden/>
            <w:rtl/>
          </w:rPr>
          <w:tab/>
        </w:r>
        <w:r w:rsidR="00566C99" w:rsidRPr="005D24DB">
          <w:rPr>
            <w:rFonts w:ascii="Vazir" w:hAnsi="Vazir" w:cs="Vazir"/>
            <w:noProof/>
            <w:webHidden/>
            <w:rtl/>
          </w:rPr>
          <w:fldChar w:fldCharType="begin"/>
        </w:r>
        <w:r w:rsidR="00566C99" w:rsidRPr="005D24DB">
          <w:rPr>
            <w:rFonts w:ascii="Vazir" w:hAnsi="Vazir" w:cs="Vazir"/>
            <w:noProof/>
            <w:webHidden/>
            <w:rtl/>
          </w:rPr>
          <w:instrText xml:space="preserve"> </w:instrText>
        </w:r>
        <w:r w:rsidR="00566C99" w:rsidRPr="005D24DB">
          <w:rPr>
            <w:rFonts w:ascii="Vazir" w:hAnsi="Vazir" w:cs="Vazir"/>
            <w:noProof/>
            <w:webHidden/>
          </w:rPr>
          <w:instrText>PAGEREF</w:instrText>
        </w:r>
        <w:r w:rsidR="00566C99" w:rsidRPr="005D24DB">
          <w:rPr>
            <w:rFonts w:ascii="Vazir" w:hAnsi="Vazir" w:cs="Vazir"/>
            <w:noProof/>
            <w:webHidden/>
            <w:rtl/>
          </w:rPr>
          <w:instrText xml:space="preserve"> _</w:instrText>
        </w:r>
        <w:r w:rsidR="00566C99" w:rsidRPr="005D24DB">
          <w:rPr>
            <w:rFonts w:ascii="Vazir" w:hAnsi="Vazir" w:cs="Vazir"/>
            <w:noProof/>
            <w:webHidden/>
          </w:rPr>
          <w:instrText>Toc183549795 \h</w:instrText>
        </w:r>
        <w:r w:rsidR="00566C99" w:rsidRPr="005D24DB">
          <w:rPr>
            <w:rFonts w:ascii="Vazir" w:hAnsi="Vazir" w:cs="Vazir"/>
            <w:noProof/>
            <w:webHidden/>
            <w:rtl/>
          </w:rPr>
          <w:instrText xml:space="preserve"> </w:instrText>
        </w:r>
        <w:r w:rsidR="00566C99" w:rsidRPr="005D24DB">
          <w:rPr>
            <w:rFonts w:ascii="Vazir" w:hAnsi="Vazir" w:cs="Vazir"/>
            <w:noProof/>
            <w:webHidden/>
            <w:rtl/>
          </w:rPr>
        </w:r>
        <w:r w:rsidR="00566C99" w:rsidRPr="005D24DB">
          <w:rPr>
            <w:rFonts w:ascii="Vazir" w:hAnsi="Vazir" w:cs="Vazir"/>
            <w:noProof/>
            <w:webHidden/>
            <w:rtl/>
          </w:rPr>
          <w:fldChar w:fldCharType="separate"/>
        </w:r>
        <w:r w:rsidR="00566C99" w:rsidRPr="005D24DB">
          <w:rPr>
            <w:rFonts w:ascii="Vazir" w:hAnsi="Vazir" w:cs="Vazir"/>
            <w:noProof/>
            <w:webHidden/>
            <w:rtl/>
          </w:rPr>
          <w:t>10</w:t>
        </w:r>
        <w:r w:rsidR="00566C99" w:rsidRPr="005D24DB">
          <w:rPr>
            <w:rFonts w:ascii="Vazir" w:hAnsi="Vazir" w:cs="Vazir"/>
            <w:noProof/>
            <w:webHidden/>
            <w:rtl/>
          </w:rPr>
          <w:fldChar w:fldCharType="end"/>
        </w:r>
      </w:hyperlink>
    </w:p>
    <w:p w14:paraId="29818139"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796" w:history="1">
        <w:r w:rsidR="00566C99" w:rsidRPr="005D24DB">
          <w:rPr>
            <w:rStyle w:val="Hyperlink"/>
            <w:rFonts w:ascii="Vazir" w:hAnsi="Vazir" w:cs="Vazir"/>
            <w:noProof/>
            <w:rtl/>
          </w:rPr>
          <w:t>4-</w:t>
        </w:r>
        <w:r w:rsidR="00566C99" w:rsidRPr="005D24DB">
          <w:rPr>
            <w:rFonts w:eastAsiaTheme="minorEastAsia"/>
            <w:noProof/>
            <w:sz w:val="22"/>
            <w:szCs w:val="22"/>
            <w:rtl/>
            <w:lang w:bidi="ar-SA"/>
          </w:rPr>
          <w:tab/>
        </w:r>
        <w:r w:rsidR="00566C99" w:rsidRPr="005D24DB">
          <w:rPr>
            <w:rStyle w:val="Hyperlink"/>
            <w:rFonts w:ascii="Vazir" w:hAnsi="Vazir" w:cs="Vazir"/>
            <w:noProof/>
            <w:rtl/>
          </w:rPr>
          <w:t>نگاه اجمالی به محصول</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Toc183549796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10</w:t>
        </w:r>
        <w:r w:rsidR="00566C99" w:rsidRPr="005D24DB">
          <w:rPr>
            <w:noProof/>
            <w:webHidden/>
            <w:rtl/>
          </w:rPr>
          <w:fldChar w:fldCharType="end"/>
        </w:r>
      </w:hyperlink>
    </w:p>
    <w:p w14:paraId="68473ABA"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7" w:history="1">
        <w:r w:rsidR="00566C99" w:rsidRPr="005D24DB">
          <w:rPr>
            <w:rStyle w:val="Hyperlink"/>
            <w:rFonts w:ascii="Vazir" w:hAnsi="Vazir" w:cs="Vazir"/>
            <w:rtl/>
          </w:rPr>
          <w:t>4-1-جنبه</w:t>
        </w:r>
        <w:r w:rsidR="00772020" w:rsidRPr="005D24DB">
          <w:rPr>
            <w:rStyle w:val="Hyperlink"/>
            <w:rFonts w:ascii="Vazir" w:hAnsi="Vazir" w:cs="Vazir"/>
            <w:rtl/>
          </w:rPr>
          <w:t>‌</w:t>
        </w:r>
        <w:r w:rsidR="00566C99" w:rsidRPr="005D24DB">
          <w:rPr>
            <w:rStyle w:val="Hyperlink"/>
            <w:rFonts w:ascii="Vazir" w:hAnsi="Vazir" w:cs="Vazir"/>
            <w:rtl/>
          </w:rPr>
          <w:t>های مختلف محصول</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Toc183549797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10</w:t>
        </w:r>
        <w:r w:rsidR="00566C99" w:rsidRPr="005D24DB">
          <w:rPr>
            <w:webHidden/>
            <w:rtl/>
          </w:rPr>
          <w:fldChar w:fldCharType="end"/>
        </w:r>
      </w:hyperlink>
    </w:p>
    <w:p w14:paraId="0FA4D54E"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8" w:history="1">
        <w:r w:rsidR="00566C99" w:rsidRPr="005D24DB">
          <w:rPr>
            <w:rStyle w:val="Hyperlink"/>
            <w:rFonts w:ascii="Vazir" w:hAnsi="Vazir" w:cs="Vazir"/>
            <w:rtl/>
          </w:rPr>
          <w:t>4-2-خلاصه</w:t>
        </w:r>
        <w:r w:rsidR="00772020" w:rsidRPr="005D24DB">
          <w:rPr>
            <w:rStyle w:val="Hyperlink"/>
            <w:rFonts w:ascii="Vazir" w:hAnsi="Vazir" w:cs="Vazir"/>
            <w:rtl/>
          </w:rPr>
          <w:t>‌</w:t>
        </w:r>
        <w:r w:rsidR="00566C99" w:rsidRPr="005D24DB">
          <w:rPr>
            <w:rStyle w:val="Hyperlink"/>
            <w:rFonts w:ascii="Vazir" w:hAnsi="Vazir" w:cs="Vazir"/>
            <w:rtl/>
          </w:rPr>
          <w:t>ای از قابلیت</w:t>
        </w:r>
        <w:r w:rsidR="00772020" w:rsidRPr="005D24DB">
          <w:rPr>
            <w:rStyle w:val="Hyperlink"/>
            <w:rFonts w:ascii="Vazir" w:hAnsi="Vazir" w:cs="Vazir"/>
            <w:rtl/>
          </w:rPr>
          <w:t>‌</w:t>
        </w:r>
        <w:r w:rsidR="00566C99" w:rsidRPr="005D24DB">
          <w:rPr>
            <w:rStyle w:val="Hyperlink"/>
            <w:rFonts w:ascii="Vazir" w:hAnsi="Vazir" w:cs="Vazir"/>
            <w:rtl/>
          </w:rPr>
          <w:t>ها</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Toc183549798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11</w:t>
        </w:r>
        <w:r w:rsidR="00566C99" w:rsidRPr="005D24DB">
          <w:rPr>
            <w:webHidden/>
            <w:rtl/>
          </w:rPr>
          <w:fldChar w:fldCharType="end"/>
        </w:r>
      </w:hyperlink>
    </w:p>
    <w:p w14:paraId="4197BBBF"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799" w:history="1">
        <w:r w:rsidR="00566C99" w:rsidRPr="005D24DB">
          <w:rPr>
            <w:rStyle w:val="Hyperlink"/>
            <w:rFonts w:ascii="Vazir" w:hAnsi="Vazir" w:cs="Vazir"/>
            <w:rtl/>
          </w:rPr>
          <w:t>4-3-پیش</w:t>
        </w:r>
        <w:r w:rsidR="00772020" w:rsidRPr="005D24DB">
          <w:rPr>
            <w:rStyle w:val="Hyperlink"/>
            <w:rFonts w:ascii="Vazir" w:hAnsi="Vazir" w:cs="Vazir"/>
            <w:rtl/>
          </w:rPr>
          <w:t>‌</w:t>
        </w:r>
        <w:r w:rsidR="00566C99" w:rsidRPr="005D24DB">
          <w:rPr>
            <w:rStyle w:val="Hyperlink"/>
            <w:rFonts w:ascii="Vazir" w:hAnsi="Vazir" w:cs="Vazir"/>
            <w:rtl/>
          </w:rPr>
          <w:t>فرض</w:t>
        </w:r>
        <w:r w:rsidR="00772020" w:rsidRPr="005D24DB">
          <w:rPr>
            <w:rStyle w:val="Hyperlink"/>
            <w:rFonts w:ascii="Vazir" w:hAnsi="Vazir" w:cs="Vazir"/>
            <w:rtl/>
          </w:rPr>
          <w:t>‌</w:t>
        </w:r>
        <w:r w:rsidR="00566C99" w:rsidRPr="005D24DB">
          <w:rPr>
            <w:rStyle w:val="Hyperlink"/>
            <w:rFonts w:ascii="Vazir" w:hAnsi="Vazir" w:cs="Vazir"/>
            <w:rtl/>
          </w:rPr>
          <w:t>ها و وابستگی</w:t>
        </w:r>
        <w:r w:rsidR="00772020" w:rsidRPr="005D24DB">
          <w:rPr>
            <w:rStyle w:val="Hyperlink"/>
            <w:rFonts w:ascii="Vazir" w:hAnsi="Vazir" w:cs="Vazir"/>
            <w:rtl/>
          </w:rPr>
          <w:t>‌</w:t>
        </w:r>
        <w:r w:rsidR="00566C99" w:rsidRPr="005D24DB">
          <w:rPr>
            <w:rStyle w:val="Hyperlink"/>
            <w:rFonts w:ascii="Vazir" w:hAnsi="Vazir" w:cs="Vazir"/>
            <w:rtl/>
          </w:rPr>
          <w:t>ها</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Toc183549799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11</w:t>
        </w:r>
        <w:r w:rsidR="00566C99" w:rsidRPr="005D24DB">
          <w:rPr>
            <w:webHidden/>
            <w:rtl/>
          </w:rPr>
          <w:fldChar w:fldCharType="end"/>
        </w:r>
      </w:hyperlink>
    </w:p>
    <w:p w14:paraId="750A60E1"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0" w:history="1">
        <w:r w:rsidR="00566C99" w:rsidRPr="005D24DB">
          <w:rPr>
            <w:rStyle w:val="Hyperlink"/>
            <w:rFonts w:ascii="Vazir" w:hAnsi="Vazir" w:cs="Vazir"/>
            <w:rtl/>
          </w:rPr>
          <w:t>4-4-هزینه و قیمت گذاری</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Toc183549800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11</w:t>
        </w:r>
        <w:r w:rsidR="00566C99" w:rsidRPr="005D24DB">
          <w:rPr>
            <w:webHidden/>
            <w:rtl/>
          </w:rPr>
          <w:fldChar w:fldCharType="end"/>
        </w:r>
      </w:hyperlink>
    </w:p>
    <w:p w14:paraId="2A33976B"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1" w:history="1">
        <w:r w:rsidR="00566C99" w:rsidRPr="005D24DB">
          <w:rPr>
            <w:rStyle w:val="Hyperlink"/>
            <w:rFonts w:ascii="Vazir" w:hAnsi="Vazir" w:cs="Vazir"/>
            <w:rtl/>
          </w:rPr>
          <w:t>4-5-مجوز و نصب و راه</w:t>
        </w:r>
        <w:r w:rsidR="00772020" w:rsidRPr="005D24DB">
          <w:rPr>
            <w:rStyle w:val="Hyperlink"/>
            <w:rFonts w:ascii="Vazir" w:hAnsi="Vazir" w:cs="Vazir"/>
            <w:rtl/>
          </w:rPr>
          <w:t>‌</w:t>
        </w:r>
        <w:r w:rsidR="00566C99" w:rsidRPr="005D24DB">
          <w:rPr>
            <w:rStyle w:val="Hyperlink"/>
            <w:rFonts w:ascii="Vazir" w:hAnsi="Vazir" w:cs="Vazir"/>
            <w:rtl/>
          </w:rPr>
          <w:t>اندازی</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Toc183549801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11</w:t>
        </w:r>
        <w:r w:rsidR="00566C99" w:rsidRPr="005D24DB">
          <w:rPr>
            <w:webHidden/>
            <w:rtl/>
          </w:rPr>
          <w:fldChar w:fldCharType="end"/>
        </w:r>
      </w:hyperlink>
    </w:p>
    <w:p w14:paraId="1844AB21"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802" w:history="1">
        <w:r w:rsidR="00566C99" w:rsidRPr="005D24DB">
          <w:rPr>
            <w:rStyle w:val="Hyperlink"/>
            <w:rFonts w:ascii="Vazir" w:hAnsi="Vazir" w:cs="Vazir"/>
            <w:noProof/>
            <w:rtl/>
          </w:rPr>
          <w:t>5-</w:t>
        </w:r>
        <w:r w:rsidR="00566C99" w:rsidRPr="005D24DB">
          <w:rPr>
            <w:rFonts w:eastAsiaTheme="minorEastAsia"/>
            <w:noProof/>
            <w:sz w:val="22"/>
            <w:szCs w:val="22"/>
            <w:rtl/>
            <w:lang w:bidi="ar-SA"/>
          </w:rPr>
          <w:tab/>
        </w:r>
        <w:r w:rsidR="00566C99" w:rsidRPr="005D24DB">
          <w:rPr>
            <w:rStyle w:val="Hyperlink"/>
            <w:rFonts w:ascii="Vazir" w:hAnsi="Vazir" w:cs="Vazir"/>
            <w:noProof/>
            <w:rtl/>
          </w:rPr>
          <w:t>ويژگی‌های راهکار (محصول)</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Toc183549802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12</w:t>
        </w:r>
        <w:r w:rsidR="00566C99" w:rsidRPr="005D24DB">
          <w:rPr>
            <w:noProof/>
            <w:webHidden/>
            <w:rtl/>
          </w:rPr>
          <w:fldChar w:fldCharType="end"/>
        </w:r>
      </w:hyperlink>
    </w:p>
    <w:p w14:paraId="1D65E0DD"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3" w:history="1">
        <w:r w:rsidR="00566C99" w:rsidRPr="005D24DB">
          <w:rPr>
            <w:rStyle w:val="Hyperlink"/>
            <w:rFonts w:ascii="Vazir" w:hAnsi="Vazir" w:cs="Vazir"/>
            <w:rtl/>
          </w:rPr>
          <w:t>5-1-مورد اول</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Toc183549803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12</w:t>
        </w:r>
        <w:r w:rsidR="00566C99" w:rsidRPr="005D24DB">
          <w:rPr>
            <w:webHidden/>
            <w:rtl/>
          </w:rPr>
          <w:fldChar w:fldCharType="end"/>
        </w:r>
      </w:hyperlink>
    </w:p>
    <w:p w14:paraId="687049E3"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804" w:history="1">
        <w:r w:rsidR="00566C99" w:rsidRPr="005D24DB">
          <w:rPr>
            <w:rStyle w:val="Hyperlink"/>
            <w:rFonts w:ascii="Vazir" w:hAnsi="Vazir" w:cs="Vazir"/>
            <w:noProof/>
            <w:rtl/>
          </w:rPr>
          <w:t>6-</w:t>
        </w:r>
        <w:r w:rsidR="00566C99" w:rsidRPr="005D24DB">
          <w:rPr>
            <w:rFonts w:eastAsiaTheme="minorEastAsia"/>
            <w:noProof/>
            <w:sz w:val="22"/>
            <w:szCs w:val="22"/>
            <w:rtl/>
            <w:lang w:bidi="ar-SA"/>
          </w:rPr>
          <w:tab/>
        </w:r>
        <w:r w:rsidR="00566C99" w:rsidRPr="005D24DB">
          <w:rPr>
            <w:rStyle w:val="Hyperlink"/>
            <w:rFonts w:ascii="Vazir" w:hAnsi="Vazir" w:cs="Vazir"/>
            <w:noProof/>
            <w:rtl/>
          </w:rPr>
          <w:t>محدودیت‌ها</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Toc183549804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12</w:t>
        </w:r>
        <w:r w:rsidR="00566C99" w:rsidRPr="005D24DB">
          <w:rPr>
            <w:noProof/>
            <w:webHidden/>
            <w:rtl/>
          </w:rPr>
          <w:fldChar w:fldCharType="end"/>
        </w:r>
      </w:hyperlink>
    </w:p>
    <w:p w14:paraId="36CF6DDF"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805" w:history="1">
        <w:r w:rsidR="00566C99" w:rsidRPr="005D24DB">
          <w:rPr>
            <w:rStyle w:val="Hyperlink"/>
            <w:rFonts w:ascii="Vazir" w:hAnsi="Vazir" w:cs="Vazir"/>
            <w:noProof/>
            <w:rtl/>
          </w:rPr>
          <w:t>7-</w:t>
        </w:r>
        <w:r w:rsidR="00566C99" w:rsidRPr="005D24DB">
          <w:rPr>
            <w:rFonts w:eastAsiaTheme="minorEastAsia"/>
            <w:noProof/>
            <w:sz w:val="22"/>
            <w:szCs w:val="22"/>
            <w:rtl/>
            <w:lang w:bidi="ar-SA"/>
          </w:rPr>
          <w:tab/>
        </w:r>
        <w:r w:rsidR="00566C99" w:rsidRPr="005D24DB">
          <w:rPr>
            <w:rStyle w:val="Hyperlink"/>
            <w:rFonts w:ascii="Vazir" w:hAnsi="Vazir" w:cs="Vazir"/>
            <w:noProof/>
            <w:rtl/>
          </w:rPr>
          <w:t>پيش‌فرض‌ها و وابستگي‌ها</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Toc183549805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12</w:t>
        </w:r>
        <w:r w:rsidR="00566C99" w:rsidRPr="005D24DB">
          <w:rPr>
            <w:noProof/>
            <w:webHidden/>
            <w:rtl/>
          </w:rPr>
          <w:fldChar w:fldCharType="end"/>
        </w:r>
      </w:hyperlink>
    </w:p>
    <w:p w14:paraId="4EB6C6C6"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806" w:history="1">
        <w:r w:rsidR="00566C99" w:rsidRPr="005D24DB">
          <w:rPr>
            <w:rStyle w:val="Hyperlink"/>
            <w:rFonts w:ascii="Vazir" w:hAnsi="Vazir" w:cs="Vazir"/>
            <w:noProof/>
            <w:rtl/>
          </w:rPr>
          <w:t>8-</w:t>
        </w:r>
        <w:r w:rsidR="00566C99" w:rsidRPr="005D24DB">
          <w:rPr>
            <w:rFonts w:eastAsiaTheme="minorEastAsia"/>
            <w:noProof/>
            <w:sz w:val="22"/>
            <w:szCs w:val="22"/>
            <w:rtl/>
            <w:lang w:bidi="ar-SA"/>
          </w:rPr>
          <w:tab/>
        </w:r>
        <w:r w:rsidR="00566C99" w:rsidRPr="005D24DB">
          <w:rPr>
            <w:rStyle w:val="Hyperlink"/>
            <w:rFonts w:ascii="Vazir" w:hAnsi="Vazir" w:cs="Vazir"/>
            <w:noProof/>
            <w:rtl/>
          </w:rPr>
          <w:t>نيازمندي‌هاي دیگر محصول</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Toc183549806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13</w:t>
        </w:r>
        <w:r w:rsidR="00566C99" w:rsidRPr="005D24DB">
          <w:rPr>
            <w:noProof/>
            <w:webHidden/>
            <w:rtl/>
          </w:rPr>
          <w:fldChar w:fldCharType="end"/>
        </w:r>
      </w:hyperlink>
    </w:p>
    <w:p w14:paraId="54F46DB3"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7" w:history="1">
        <w:r w:rsidR="00566C99" w:rsidRPr="005D24DB">
          <w:rPr>
            <w:rStyle w:val="Hyperlink"/>
            <w:rFonts w:ascii="Vazir" w:hAnsi="Vazir" w:cs="Vazir"/>
            <w:rtl/>
          </w:rPr>
          <w:t>8-1-استانداردهای قابل اعمال</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Toc183549807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13</w:t>
        </w:r>
        <w:r w:rsidR="00566C99" w:rsidRPr="005D24DB">
          <w:rPr>
            <w:webHidden/>
            <w:rtl/>
          </w:rPr>
          <w:fldChar w:fldCharType="end"/>
        </w:r>
      </w:hyperlink>
    </w:p>
    <w:p w14:paraId="402148B7"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8" w:history="1">
        <w:r w:rsidR="00566C99" w:rsidRPr="005D24DB">
          <w:rPr>
            <w:rStyle w:val="Hyperlink"/>
            <w:rFonts w:ascii="Vazir" w:hAnsi="Vazir" w:cs="Vazir"/>
            <w:rtl/>
          </w:rPr>
          <w:t>8-2-نیازمندی‌های فنی</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Toc183549808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13</w:t>
        </w:r>
        <w:r w:rsidR="00566C99" w:rsidRPr="005D24DB">
          <w:rPr>
            <w:webHidden/>
            <w:rtl/>
          </w:rPr>
          <w:fldChar w:fldCharType="end"/>
        </w:r>
      </w:hyperlink>
    </w:p>
    <w:p w14:paraId="57EF6268"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09" w:history="1">
        <w:r w:rsidR="00566C99" w:rsidRPr="005D24DB">
          <w:rPr>
            <w:rStyle w:val="Hyperlink"/>
            <w:rFonts w:ascii="Vazir" w:hAnsi="Vazir" w:cs="Vazir"/>
            <w:rtl/>
          </w:rPr>
          <w:t>8-3-نيازمندی‌های کارايي</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Toc183549809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13</w:t>
        </w:r>
        <w:r w:rsidR="00566C99" w:rsidRPr="005D24DB">
          <w:rPr>
            <w:webHidden/>
            <w:rtl/>
          </w:rPr>
          <w:fldChar w:fldCharType="end"/>
        </w:r>
      </w:hyperlink>
    </w:p>
    <w:p w14:paraId="159F0607"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10" w:history="1">
        <w:r w:rsidR="00566C99" w:rsidRPr="005D24DB">
          <w:rPr>
            <w:rStyle w:val="Hyperlink"/>
            <w:rFonts w:ascii="Vazir" w:hAnsi="Vazir" w:cs="Vazir"/>
            <w:rtl/>
          </w:rPr>
          <w:t>8-4-نيازمندی‌های محيطي</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Toc183549810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13</w:t>
        </w:r>
        <w:r w:rsidR="00566C99" w:rsidRPr="005D24DB">
          <w:rPr>
            <w:webHidden/>
            <w:rtl/>
          </w:rPr>
          <w:fldChar w:fldCharType="end"/>
        </w:r>
      </w:hyperlink>
    </w:p>
    <w:p w14:paraId="10B6F0A5"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11" w:history="1">
        <w:r w:rsidR="00566C99" w:rsidRPr="005D24DB">
          <w:rPr>
            <w:rStyle w:val="Hyperlink"/>
            <w:rFonts w:ascii="Vazir" w:hAnsi="Vazir" w:cs="Vazir"/>
            <w:rtl/>
          </w:rPr>
          <w:t>8-5-نیازمندی</w:t>
        </w:r>
        <w:r w:rsidR="00772020" w:rsidRPr="005D24DB">
          <w:rPr>
            <w:rStyle w:val="Hyperlink"/>
            <w:rFonts w:ascii="Vazir" w:hAnsi="Vazir" w:cs="Vazir"/>
            <w:rtl/>
          </w:rPr>
          <w:t>‌</w:t>
        </w:r>
        <w:r w:rsidR="00566C99" w:rsidRPr="005D24DB">
          <w:rPr>
            <w:rStyle w:val="Hyperlink"/>
            <w:rFonts w:ascii="Vazir" w:hAnsi="Vazir" w:cs="Vazir"/>
            <w:rtl/>
          </w:rPr>
          <w:t>های امنیتی</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Toc183549811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13</w:t>
        </w:r>
        <w:r w:rsidR="00566C99" w:rsidRPr="005D24DB">
          <w:rPr>
            <w:webHidden/>
            <w:rtl/>
          </w:rPr>
          <w:fldChar w:fldCharType="end"/>
        </w:r>
      </w:hyperlink>
    </w:p>
    <w:p w14:paraId="553AA2F6" w14:textId="77777777" w:rsidR="00566C99" w:rsidRPr="005D24DB" w:rsidRDefault="005D24DB" w:rsidP="00C21F8E">
      <w:pPr>
        <w:pStyle w:val="TOC1"/>
        <w:tabs>
          <w:tab w:val="right" w:pos="0"/>
        </w:tabs>
        <w:spacing w:line="240" w:lineRule="auto"/>
        <w:ind w:left="0"/>
        <w:rPr>
          <w:rFonts w:eastAsiaTheme="minorEastAsia"/>
          <w:noProof/>
          <w:sz w:val="22"/>
          <w:szCs w:val="22"/>
          <w:rtl/>
          <w:lang w:bidi="ar-SA"/>
        </w:rPr>
      </w:pPr>
      <w:hyperlink w:anchor="_Toc183549812" w:history="1">
        <w:r w:rsidR="00566C99" w:rsidRPr="005D24DB">
          <w:rPr>
            <w:rStyle w:val="Hyperlink"/>
            <w:rFonts w:ascii="Vazir" w:hAnsi="Vazir" w:cs="Vazir"/>
            <w:noProof/>
            <w:rtl/>
          </w:rPr>
          <w:t>9-</w:t>
        </w:r>
        <w:r w:rsidR="00566C99" w:rsidRPr="005D24DB">
          <w:rPr>
            <w:rFonts w:eastAsiaTheme="minorEastAsia"/>
            <w:noProof/>
            <w:sz w:val="22"/>
            <w:szCs w:val="22"/>
            <w:rtl/>
            <w:lang w:bidi="ar-SA"/>
          </w:rPr>
          <w:tab/>
        </w:r>
        <w:r w:rsidR="00566C99" w:rsidRPr="005D24DB">
          <w:rPr>
            <w:rStyle w:val="Hyperlink"/>
            <w:rFonts w:ascii="Vazir" w:hAnsi="Vazir" w:cs="Vazir"/>
            <w:noProof/>
            <w:rtl/>
          </w:rPr>
          <w:t>نیازمندی</w:t>
        </w:r>
        <w:r w:rsidR="00772020" w:rsidRPr="005D24DB">
          <w:rPr>
            <w:rStyle w:val="Hyperlink"/>
            <w:rFonts w:ascii="Vazir" w:hAnsi="Vazir" w:cs="Vazir"/>
            <w:noProof/>
            <w:rtl/>
          </w:rPr>
          <w:t>‌</w:t>
        </w:r>
        <w:r w:rsidR="00566C99" w:rsidRPr="005D24DB">
          <w:rPr>
            <w:rStyle w:val="Hyperlink"/>
            <w:rFonts w:ascii="Vazir" w:hAnsi="Vazir" w:cs="Vazir"/>
            <w:noProof/>
            <w:rtl/>
          </w:rPr>
          <w:t>های مستند سازی</w:t>
        </w:r>
        <w:r w:rsidR="00566C99" w:rsidRPr="005D24DB">
          <w:rPr>
            <w:noProof/>
            <w:webHidden/>
            <w:rtl/>
          </w:rPr>
          <w:tab/>
        </w:r>
        <w:r w:rsidR="00566C99" w:rsidRPr="005D24DB">
          <w:rPr>
            <w:noProof/>
            <w:webHidden/>
            <w:rtl/>
          </w:rPr>
          <w:fldChar w:fldCharType="begin"/>
        </w:r>
        <w:r w:rsidR="00566C99" w:rsidRPr="005D24DB">
          <w:rPr>
            <w:noProof/>
            <w:webHidden/>
            <w:rtl/>
          </w:rPr>
          <w:instrText xml:space="preserve"> </w:instrText>
        </w:r>
        <w:r w:rsidR="00566C99" w:rsidRPr="005D24DB">
          <w:rPr>
            <w:noProof/>
            <w:webHidden/>
          </w:rPr>
          <w:instrText>PAGEREF</w:instrText>
        </w:r>
        <w:r w:rsidR="00566C99" w:rsidRPr="005D24DB">
          <w:rPr>
            <w:noProof/>
            <w:webHidden/>
            <w:rtl/>
          </w:rPr>
          <w:instrText xml:space="preserve"> _</w:instrText>
        </w:r>
        <w:r w:rsidR="00566C99" w:rsidRPr="005D24DB">
          <w:rPr>
            <w:noProof/>
            <w:webHidden/>
          </w:rPr>
          <w:instrText>Toc183549812 \h</w:instrText>
        </w:r>
        <w:r w:rsidR="00566C99" w:rsidRPr="005D24DB">
          <w:rPr>
            <w:noProof/>
            <w:webHidden/>
            <w:rtl/>
          </w:rPr>
          <w:instrText xml:space="preserve"> </w:instrText>
        </w:r>
        <w:r w:rsidR="00566C99" w:rsidRPr="005D24DB">
          <w:rPr>
            <w:noProof/>
            <w:webHidden/>
            <w:rtl/>
          </w:rPr>
        </w:r>
        <w:r w:rsidR="00566C99" w:rsidRPr="005D24DB">
          <w:rPr>
            <w:noProof/>
            <w:webHidden/>
            <w:rtl/>
          </w:rPr>
          <w:fldChar w:fldCharType="separate"/>
        </w:r>
        <w:r w:rsidR="00566C99" w:rsidRPr="005D24DB">
          <w:rPr>
            <w:noProof/>
            <w:webHidden/>
            <w:rtl/>
          </w:rPr>
          <w:t>14</w:t>
        </w:r>
        <w:r w:rsidR="00566C99" w:rsidRPr="005D24DB">
          <w:rPr>
            <w:noProof/>
            <w:webHidden/>
            <w:rtl/>
          </w:rPr>
          <w:fldChar w:fldCharType="end"/>
        </w:r>
      </w:hyperlink>
    </w:p>
    <w:p w14:paraId="458A99F9"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13" w:history="1">
        <w:r w:rsidR="00566C99" w:rsidRPr="005D24DB">
          <w:rPr>
            <w:rStyle w:val="Hyperlink"/>
            <w:rFonts w:ascii="Vazir" w:hAnsi="Vazir" w:cs="Vazir"/>
            <w:rtl/>
          </w:rPr>
          <w:t>9-1-دست‌نامه‌ی کاربران</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Toc183549813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14</w:t>
        </w:r>
        <w:r w:rsidR="00566C99" w:rsidRPr="005D24DB">
          <w:rPr>
            <w:webHidden/>
            <w:rtl/>
          </w:rPr>
          <w:fldChar w:fldCharType="end"/>
        </w:r>
      </w:hyperlink>
    </w:p>
    <w:p w14:paraId="7141C0CB"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14" w:history="1">
        <w:r w:rsidR="00566C99" w:rsidRPr="005D24DB">
          <w:rPr>
            <w:rStyle w:val="Hyperlink"/>
            <w:rFonts w:ascii="Vazir" w:hAnsi="Vazir" w:cs="Vazir"/>
            <w:rtl/>
          </w:rPr>
          <w:t>9-2-راهنما‌ی برخط</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Toc183549814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14</w:t>
        </w:r>
        <w:r w:rsidR="00566C99" w:rsidRPr="005D24DB">
          <w:rPr>
            <w:webHidden/>
            <w:rtl/>
          </w:rPr>
          <w:fldChar w:fldCharType="end"/>
        </w:r>
      </w:hyperlink>
    </w:p>
    <w:p w14:paraId="028E15B3" w14:textId="77777777" w:rsidR="00566C99" w:rsidRPr="005D24DB" w:rsidRDefault="005D24DB" w:rsidP="00C21F8E">
      <w:pPr>
        <w:pStyle w:val="TOC2"/>
        <w:tabs>
          <w:tab w:val="right" w:pos="0"/>
        </w:tabs>
        <w:spacing w:line="240" w:lineRule="auto"/>
        <w:ind w:left="0"/>
        <w:rPr>
          <w:rFonts w:eastAsiaTheme="minorEastAsia"/>
          <w:sz w:val="22"/>
          <w:szCs w:val="22"/>
          <w:rtl/>
          <w:lang w:bidi="ar-SA"/>
        </w:rPr>
      </w:pPr>
      <w:hyperlink w:anchor="_Toc183549815" w:history="1">
        <w:r w:rsidR="00566C99" w:rsidRPr="005D24DB">
          <w:rPr>
            <w:rStyle w:val="Hyperlink"/>
            <w:rFonts w:ascii="Vazir" w:hAnsi="Vazir" w:cs="Vazir"/>
            <w:rtl/>
          </w:rPr>
          <w:t>9-3-راهنماي نصب، پيکره‌بندي، و راه‌اندازی</w:t>
        </w:r>
        <w:r w:rsidR="00566C99" w:rsidRPr="005D24DB">
          <w:rPr>
            <w:webHidden/>
            <w:rtl/>
          </w:rPr>
          <w:tab/>
        </w:r>
        <w:r w:rsidR="00566C99" w:rsidRPr="005D24DB">
          <w:rPr>
            <w:webHidden/>
            <w:rtl/>
          </w:rPr>
          <w:fldChar w:fldCharType="begin"/>
        </w:r>
        <w:r w:rsidR="00566C99" w:rsidRPr="005D24DB">
          <w:rPr>
            <w:webHidden/>
            <w:rtl/>
          </w:rPr>
          <w:instrText xml:space="preserve"> </w:instrText>
        </w:r>
        <w:r w:rsidR="00566C99" w:rsidRPr="005D24DB">
          <w:rPr>
            <w:webHidden/>
          </w:rPr>
          <w:instrText>PAGEREF</w:instrText>
        </w:r>
        <w:r w:rsidR="00566C99" w:rsidRPr="005D24DB">
          <w:rPr>
            <w:webHidden/>
            <w:rtl/>
          </w:rPr>
          <w:instrText xml:space="preserve"> _</w:instrText>
        </w:r>
        <w:r w:rsidR="00566C99" w:rsidRPr="005D24DB">
          <w:rPr>
            <w:webHidden/>
          </w:rPr>
          <w:instrText>Toc183549815 \h</w:instrText>
        </w:r>
        <w:r w:rsidR="00566C99" w:rsidRPr="005D24DB">
          <w:rPr>
            <w:webHidden/>
            <w:rtl/>
          </w:rPr>
          <w:instrText xml:space="preserve"> </w:instrText>
        </w:r>
        <w:r w:rsidR="00566C99" w:rsidRPr="005D24DB">
          <w:rPr>
            <w:webHidden/>
            <w:rtl/>
          </w:rPr>
        </w:r>
        <w:r w:rsidR="00566C99" w:rsidRPr="005D24DB">
          <w:rPr>
            <w:webHidden/>
            <w:rtl/>
          </w:rPr>
          <w:fldChar w:fldCharType="separate"/>
        </w:r>
        <w:r w:rsidR="00566C99" w:rsidRPr="005D24DB">
          <w:rPr>
            <w:webHidden/>
            <w:rtl/>
          </w:rPr>
          <w:t>14</w:t>
        </w:r>
        <w:r w:rsidR="00566C99" w:rsidRPr="005D24DB">
          <w:rPr>
            <w:webHidden/>
            <w:rtl/>
          </w:rPr>
          <w:fldChar w:fldCharType="end"/>
        </w:r>
      </w:hyperlink>
    </w:p>
    <w:p w14:paraId="1FE32183" w14:textId="77777777" w:rsidR="00231AA4" w:rsidRPr="005D24DB" w:rsidRDefault="00231AA4" w:rsidP="00C21F8E">
      <w:pPr>
        <w:tabs>
          <w:tab w:val="right" w:pos="0"/>
        </w:tabs>
        <w:jc w:val="lowKashida"/>
        <w:rPr>
          <w:rFonts w:ascii="Vazir" w:hAnsi="Vazir" w:cs="Vazir"/>
        </w:rPr>
      </w:pPr>
      <w:r w:rsidRPr="005D24DB">
        <w:rPr>
          <w:rFonts w:ascii="Vazir" w:hAnsi="Vazir" w:cs="Vazir"/>
          <w:sz w:val="28"/>
          <w:szCs w:val="28"/>
        </w:rPr>
        <w:fldChar w:fldCharType="end"/>
      </w:r>
    </w:p>
    <w:p w14:paraId="67895BE2" w14:textId="77777777" w:rsidR="00F84D07" w:rsidRPr="005D24DB" w:rsidRDefault="00F84D07" w:rsidP="00C21F8E">
      <w:pPr>
        <w:tabs>
          <w:tab w:val="right" w:pos="0"/>
        </w:tabs>
        <w:rPr>
          <w:rFonts w:ascii="Vazir" w:hAnsi="Vazir" w:cs="Vazir"/>
          <w:sz w:val="28"/>
          <w:szCs w:val="28"/>
        </w:rPr>
        <w:sectPr w:rsidR="00F84D07" w:rsidRPr="005D24DB" w:rsidSect="0057139A">
          <w:headerReference w:type="default" r:id="rId9"/>
          <w:footerReference w:type="default" r:id="rId10"/>
          <w:pgSz w:w="11906" w:h="16838"/>
          <w:pgMar w:top="1440" w:right="1800" w:bottom="1440" w:left="1800" w:header="720" w:footer="720" w:gutter="0"/>
          <w:cols w:space="720"/>
          <w:bidi/>
          <w:rtlGutter/>
          <w:docGrid w:linePitch="360"/>
        </w:sectPr>
      </w:pPr>
    </w:p>
    <w:p w14:paraId="1B96CDE9" w14:textId="77777777" w:rsidR="006A3CAC" w:rsidRPr="005D24DB" w:rsidRDefault="006A3CAC" w:rsidP="00C21F8E">
      <w:pPr>
        <w:tabs>
          <w:tab w:val="right" w:pos="0"/>
        </w:tabs>
        <w:ind w:right="720"/>
        <w:rPr>
          <w:rFonts w:ascii="Vazir" w:hAnsi="Vazir" w:cs="Vazir"/>
          <w:sz w:val="20"/>
          <w:szCs w:val="20"/>
        </w:rPr>
      </w:pPr>
    </w:p>
    <w:p w14:paraId="03663133" w14:textId="77777777" w:rsidR="00655CB7" w:rsidRPr="005D24DB" w:rsidRDefault="00CF3911" w:rsidP="00C21F8E">
      <w:pPr>
        <w:tabs>
          <w:tab w:val="right" w:pos="0"/>
        </w:tabs>
        <w:jc w:val="center"/>
        <w:rPr>
          <w:rFonts w:ascii="Vazir" w:hAnsi="Vazir" w:cs="Vazir"/>
          <w:b/>
          <w:bCs/>
          <w:sz w:val="40"/>
          <w:szCs w:val="40"/>
          <w:rtl/>
        </w:rPr>
      </w:pPr>
      <w:r w:rsidRPr="005D24DB">
        <w:rPr>
          <w:rFonts w:ascii="Vazir" w:hAnsi="Vazir" w:cs="Vazir"/>
          <w:b/>
          <w:bCs/>
          <w:sz w:val="44"/>
          <w:szCs w:val="44"/>
          <w:rtl/>
        </w:rPr>
        <w:fldChar w:fldCharType="begin"/>
      </w:r>
      <w:r w:rsidRPr="005D24DB">
        <w:rPr>
          <w:rFonts w:ascii="Vazir" w:hAnsi="Vazir" w:cs="Vazir"/>
          <w:b/>
          <w:bCs/>
          <w:sz w:val="44"/>
          <w:szCs w:val="44"/>
          <w:rtl/>
        </w:rPr>
        <w:instrText xml:space="preserve"> </w:instrText>
      </w:r>
      <w:r w:rsidRPr="005D24DB">
        <w:rPr>
          <w:rFonts w:ascii="Vazir" w:hAnsi="Vazir" w:cs="Vazir"/>
          <w:b/>
          <w:bCs/>
          <w:sz w:val="44"/>
          <w:szCs w:val="44"/>
        </w:rPr>
        <w:instrText>DOCPROPERTY  Subject  \* MERGEFORMAT</w:instrText>
      </w:r>
      <w:r w:rsidRPr="005D24DB">
        <w:rPr>
          <w:rFonts w:ascii="Vazir" w:hAnsi="Vazir" w:cs="Vazir"/>
          <w:b/>
          <w:bCs/>
          <w:sz w:val="44"/>
          <w:szCs w:val="44"/>
          <w:rtl/>
        </w:rPr>
        <w:instrText xml:space="preserve"> </w:instrText>
      </w:r>
      <w:r w:rsidRPr="005D24DB">
        <w:rPr>
          <w:rFonts w:ascii="Vazir" w:hAnsi="Vazir" w:cs="Vazir"/>
          <w:b/>
          <w:bCs/>
          <w:sz w:val="44"/>
          <w:szCs w:val="44"/>
          <w:rtl/>
        </w:rPr>
        <w:fldChar w:fldCharType="separate"/>
      </w:r>
      <w:r w:rsidR="00207D1C" w:rsidRPr="005D24DB">
        <w:rPr>
          <w:rFonts w:ascii="Vazir" w:hAnsi="Vazir" w:cs="Vazir"/>
          <w:b/>
          <w:bCs/>
          <w:sz w:val="44"/>
          <w:szCs w:val="44"/>
          <w:rtl/>
        </w:rPr>
        <w:t>سند چشم‌انداز</w:t>
      </w:r>
      <w:r w:rsidRPr="005D24DB">
        <w:rPr>
          <w:rFonts w:ascii="Vazir" w:hAnsi="Vazir" w:cs="Vazir"/>
          <w:b/>
          <w:bCs/>
          <w:sz w:val="44"/>
          <w:szCs w:val="44"/>
          <w:rtl/>
        </w:rPr>
        <w:fldChar w:fldCharType="end"/>
      </w:r>
    </w:p>
    <w:p w14:paraId="027A24EF" w14:textId="77777777" w:rsidR="00BE47FA" w:rsidRPr="005D24DB" w:rsidRDefault="00B8378C" w:rsidP="00C21F8E">
      <w:pPr>
        <w:pStyle w:val="Heading1"/>
        <w:tabs>
          <w:tab w:val="right" w:pos="0"/>
        </w:tabs>
        <w:ind w:left="0"/>
        <w:rPr>
          <w:rFonts w:ascii="Vazir" w:hAnsi="Vazir" w:cs="Vazir"/>
          <w:rtl/>
        </w:rPr>
      </w:pPr>
      <w:bookmarkStart w:id="0" w:name="_Toc196582292"/>
      <w:bookmarkStart w:id="1" w:name="_Toc196582317"/>
      <w:bookmarkStart w:id="2" w:name="_Toc431896685"/>
      <w:bookmarkStart w:id="3" w:name="_Toc183549779"/>
      <w:bookmarkStart w:id="4" w:name="_Toc88823251"/>
      <w:bookmarkStart w:id="5" w:name="_Toc88823355"/>
      <w:bookmarkStart w:id="6" w:name="_Toc88823485"/>
      <w:bookmarkStart w:id="7" w:name="_Toc88823538"/>
      <w:bookmarkStart w:id="8" w:name="_Toc88823686"/>
      <w:bookmarkStart w:id="9" w:name="_Toc88823858"/>
      <w:bookmarkStart w:id="10" w:name="_Toc88827958"/>
      <w:bookmarkStart w:id="11" w:name="_Toc88828531"/>
      <w:bookmarkStart w:id="12" w:name="_Toc88828634"/>
      <w:r w:rsidRPr="005D24DB">
        <w:rPr>
          <w:rFonts w:ascii="Vazir" w:hAnsi="Vazir" w:cs="Vazir"/>
          <w:rtl/>
        </w:rPr>
        <w:t>کليات سند</w:t>
      </w:r>
      <w:bookmarkEnd w:id="0"/>
      <w:bookmarkEnd w:id="1"/>
      <w:bookmarkEnd w:id="2"/>
      <w:bookmarkEnd w:id="3"/>
    </w:p>
    <w:p w14:paraId="22E7892B" w14:textId="77777777" w:rsidR="00BE47FA" w:rsidRPr="005D24DB" w:rsidRDefault="007F22C4" w:rsidP="00C21F8E">
      <w:pPr>
        <w:pStyle w:val="Heading2"/>
        <w:tabs>
          <w:tab w:val="right" w:pos="0"/>
        </w:tabs>
        <w:ind w:left="0" w:firstLine="0"/>
        <w:jc w:val="lowKashida"/>
        <w:rPr>
          <w:rFonts w:ascii="Vazir" w:hAnsi="Vazir" w:cs="Vazir"/>
          <w:rtl/>
        </w:rPr>
      </w:pPr>
      <w:bookmarkStart w:id="13" w:name="_Toc196582293"/>
      <w:bookmarkStart w:id="14" w:name="_Toc196582318"/>
      <w:bookmarkStart w:id="15" w:name="_Toc431896686"/>
      <w:bookmarkStart w:id="16" w:name="_Toc183549780"/>
      <w:r w:rsidRPr="005D24DB">
        <w:rPr>
          <w:rFonts w:ascii="Vazir" w:hAnsi="Vazir" w:cs="Vazir"/>
          <w:rtl/>
        </w:rPr>
        <w:t>هدف</w:t>
      </w:r>
      <w:bookmarkEnd w:id="13"/>
      <w:bookmarkEnd w:id="14"/>
      <w:bookmarkEnd w:id="15"/>
      <w:bookmarkEnd w:id="16"/>
    </w:p>
    <w:p w14:paraId="2785EDC6" w14:textId="66B9DF9A" w:rsidR="00D46E6F" w:rsidRPr="005D24DB" w:rsidRDefault="002E4E0F" w:rsidP="00C21F8E">
      <w:pPr>
        <w:tabs>
          <w:tab w:val="right" w:pos="0"/>
        </w:tabs>
        <w:spacing w:before="100" w:beforeAutospacing="1" w:after="100" w:afterAutospacing="1"/>
        <w:jc w:val="both"/>
        <w:rPr>
          <w:rFonts w:ascii="Vazir" w:hAnsi="Vazir" w:cs="Vazir"/>
          <w:sz w:val="28"/>
          <w:szCs w:val="28"/>
          <w:rtl/>
        </w:rPr>
      </w:pPr>
      <w:r w:rsidRPr="004B0CFB">
        <w:rPr>
          <w:rFonts w:ascii="Vazir" w:hAnsi="Vazir" w:cs="Vazir"/>
          <w:rtl/>
        </w:rPr>
        <w:t>اين سند به منظور توصيف اهدافِ مجموعه‌ي فعاليت‌هاي توسعه‌ی</w:t>
      </w:r>
      <w:r w:rsidR="00C739C5" w:rsidRPr="004B0CFB">
        <w:rPr>
          <w:rFonts w:ascii="Vazir" w:hAnsi="Vazir" w:cs="Vazir"/>
          <w:sz w:val="22"/>
          <w:szCs w:val="22"/>
          <w:rtl/>
        </w:rPr>
        <w:t xml:space="preserve"> </w:t>
      </w:r>
      <w:r w:rsidR="00C739C5" w:rsidRPr="004B0CFB">
        <w:rPr>
          <w:rFonts w:ascii="Vazir" w:hAnsi="Vazir" w:cs="Vazir"/>
          <w:rtl/>
        </w:rPr>
        <w:t>آژانس مسافرتی</w:t>
      </w:r>
      <w:r w:rsidR="00C739C5" w:rsidRPr="004B0CFB">
        <w:rPr>
          <w:rFonts w:ascii="Vazir" w:hAnsi="Vazir" w:cs="Vazir"/>
        </w:rPr>
        <w:t xml:space="preserve"> </w:t>
      </w:r>
      <w:r w:rsidR="00C739C5" w:rsidRPr="004B0CFB">
        <w:rPr>
          <w:rFonts w:ascii="Vazir" w:hAnsi="Vazir" w:cs="Vazir"/>
          <w:rtl/>
        </w:rPr>
        <w:t>مارکوپولو</w:t>
      </w:r>
      <w:r w:rsidR="00C739C5" w:rsidRPr="004B0CFB">
        <w:rPr>
          <w:rFonts w:ascii="Vazir" w:hAnsi="Vazir" w:cs="Vazir"/>
        </w:rPr>
        <w:t xml:space="preserve"> </w:t>
      </w:r>
      <w:r w:rsidRPr="004B0CFB">
        <w:rPr>
          <w:rFonts w:ascii="Vazir" w:hAnsi="Vazir" w:cs="Vazir"/>
          <w:rtl/>
        </w:rPr>
        <w:t xml:space="preserve"> </w:t>
      </w:r>
      <w:r w:rsidRPr="004B0CFB">
        <w:rPr>
          <w:rFonts w:ascii="Vazir" w:hAnsi="Vazir" w:cs="Vazir"/>
          <w:i/>
          <w:iCs/>
          <w:color w:val="5B9BD5" w:themeColor="accent1"/>
          <w:rtl/>
        </w:rPr>
        <w:fldChar w:fldCharType="begin"/>
      </w:r>
      <w:r w:rsidRPr="004B0CFB">
        <w:rPr>
          <w:rFonts w:ascii="Vazir" w:hAnsi="Vazir" w:cs="Vazir"/>
          <w:i/>
          <w:iCs/>
          <w:color w:val="5B9BD5" w:themeColor="accent1"/>
          <w:rtl/>
        </w:rPr>
        <w:instrText xml:space="preserve"> </w:instrText>
      </w:r>
      <w:r w:rsidRPr="004B0CFB">
        <w:rPr>
          <w:rFonts w:ascii="Vazir" w:hAnsi="Vazir" w:cs="Vazir"/>
          <w:i/>
          <w:iCs/>
          <w:color w:val="5B9BD5" w:themeColor="accent1"/>
        </w:rPr>
        <w:instrText>DOCPROPERTY  Title  \* MERGEFORMAT</w:instrText>
      </w:r>
      <w:r w:rsidRPr="004B0CFB">
        <w:rPr>
          <w:rFonts w:ascii="Vazir" w:hAnsi="Vazir" w:cs="Vazir"/>
          <w:i/>
          <w:iCs/>
          <w:color w:val="5B9BD5" w:themeColor="accent1"/>
          <w:rtl/>
        </w:rPr>
        <w:instrText xml:space="preserve"> </w:instrText>
      </w:r>
      <w:r w:rsidRPr="004B0CFB">
        <w:rPr>
          <w:rFonts w:ascii="Vazir" w:hAnsi="Vazir" w:cs="Vazir"/>
          <w:i/>
          <w:iCs/>
          <w:color w:val="5B9BD5" w:themeColor="accent1"/>
          <w:rtl/>
        </w:rPr>
        <w:fldChar w:fldCharType="end"/>
      </w:r>
      <w:r w:rsidRPr="004B0CFB">
        <w:rPr>
          <w:rFonts w:ascii="Vazir" w:hAnsi="Vazir" w:cs="Vazir"/>
          <w:rtl/>
        </w:rPr>
        <w:t>تهيه شده است. در اين سند، چرايي‌ها (ضرورت‌ها) و چيستي‌هاي مرتبط با پروژه، و ني</w:t>
      </w:r>
      <w:r w:rsidR="009E724B" w:rsidRPr="004B0CFB">
        <w:rPr>
          <w:rFonts w:ascii="Vazir" w:hAnsi="Vazir" w:cs="Vazir"/>
          <w:rtl/>
        </w:rPr>
        <w:t>ز ملاحظات کليدي آن که بايد به تا</w:t>
      </w:r>
      <w:r w:rsidRPr="004B0CFB">
        <w:rPr>
          <w:rFonts w:ascii="Vazir" w:hAnsi="Vazir" w:cs="Vazir"/>
          <w:rtl/>
        </w:rPr>
        <w:t xml:space="preserve">ييد ذينفعان پروژه برسد، بيان شده است. </w:t>
      </w:r>
      <w:r w:rsidR="00CF519A" w:rsidRPr="004B0CFB">
        <w:rPr>
          <w:rFonts w:ascii="Vazir" w:hAnsi="Vazir" w:cs="Vazir"/>
          <w:rtl/>
        </w:rPr>
        <w:t>در سند چ</w:t>
      </w:r>
      <w:r w:rsidR="0014656B" w:rsidRPr="004B0CFB">
        <w:rPr>
          <w:rFonts w:ascii="Vazir" w:hAnsi="Vazir" w:cs="Vazir"/>
          <w:rtl/>
        </w:rPr>
        <w:t>شم انداز ﺗﻤﺮﮐﺰ ﺍﺻﻠﻲ ﺑﺮ ﺭﻭﻱ ﻗﺎﺑﻠﻴﺖﻫﺎﻳﻲ ﺍﺳﺖ ﮐﻪ ﺍﻓﺮﺍﺩ ﺫﻳﻨﻔﻊ ﻭ ﮐﺎﺭﺑﺮﺍﻥ ﻧﻬﺎﻳﻲ ﺑﻪ ﻋﻨﻮﺍﻥ ﻧﻴﺎﺯﻫﺎﻱ ﺧﻮﺩ ﻣﻄﺮﺡ ﮐﺮﺩﻩﺍﻧﺪ؛ ﻫﻤﭽﻨﻴﻦ ﺩﺭ ﺍﻳﻦ ﺳﻨﺪ ﺩﻻﻳﻞ ﻭﺟﻮﺩ ﭼﻨﻴﻦ ﻧﻴﺎﺯﻫﺎﻳﻲ ﺗﻮﺳﻂ ﺁﻥ ﺍﻓﺮﺍﺩ ﺑﻴﺎﻥ ﺧﻮﺍﻫﺪ ﺷﺪ.</w:t>
      </w:r>
    </w:p>
    <w:p w14:paraId="57FF836B" w14:textId="77777777" w:rsidR="004F77ED" w:rsidRPr="005D24DB" w:rsidRDefault="00DB0FF2" w:rsidP="00C21F8E">
      <w:pPr>
        <w:pStyle w:val="Heading1"/>
        <w:tabs>
          <w:tab w:val="right" w:pos="0"/>
        </w:tabs>
        <w:ind w:left="0"/>
        <w:rPr>
          <w:rFonts w:ascii="Vazir" w:hAnsi="Vazir" w:cs="Vazir"/>
          <w:rtl/>
        </w:rPr>
      </w:pPr>
      <w:bookmarkStart w:id="17" w:name="_Toc431896689"/>
      <w:bookmarkStart w:id="18" w:name="_Toc183549781"/>
      <w:r w:rsidRPr="005D24DB">
        <w:rPr>
          <w:rFonts w:ascii="Vazir" w:hAnsi="Vazir" w:cs="Vazir"/>
          <w:rtl/>
        </w:rPr>
        <w:t>جایگاه پروژه</w:t>
      </w:r>
      <w:r w:rsidR="00707B54" w:rsidRPr="005D24DB">
        <w:rPr>
          <w:rStyle w:val="FootnoteReference"/>
          <w:rFonts w:ascii="Vazir" w:hAnsi="Vazir" w:cs="Vazir"/>
          <w:b w:val="0"/>
          <w:bCs w:val="0"/>
          <w:rtl/>
        </w:rPr>
        <w:footnoteReference w:id="1"/>
      </w:r>
      <w:bookmarkEnd w:id="17"/>
      <w:bookmarkEnd w:id="18"/>
    </w:p>
    <w:p w14:paraId="00618C72" w14:textId="77777777" w:rsidR="00231AA4" w:rsidRPr="005D24DB" w:rsidRDefault="00707B54" w:rsidP="00C21F8E">
      <w:pPr>
        <w:pStyle w:val="Heading2"/>
        <w:tabs>
          <w:tab w:val="right" w:pos="0"/>
        </w:tabs>
        <w:ind w:left="0" w:firstLine="0"/>
        <w:rPr>
          <w:rFonts w:ascii="Vazir" w:hAnsi="Vazir" w:cs="Vazir"/>
          <w:rtl/>
        </w:rPr>
      </w:pPr>
      <w:bookmarkStart w:id="19" w:name="_Toc431896690"/>
      <w:bookmarkStart w:id="20" w:name="_Toc183549782"/>
      <w:r w:rsidRPr="005D24DB">
        <w:rPr>
          <w:rFonts w:ascii="Vazir" w:hAnsi="Vazir" w:cs="Vazir"/>
          <w:rtl/>
        </w:rPr>
        <w:t>فرصت‌هاي کسب‌و‌کار</w:t>
      </w:r>
      <w:bookmarkEnd w:id="19"/>
      <w:bookmarkEnd w:id="20"/>
    </w:p>
    <w:p w14:paraId="5617512E" w14:textId="6F2361C7" w:rsidR="007C59DC" w:rsidRPr="005D24DB" w:rsidRDefault="007C59DC" w:rsidP="00C21F8E">
      <w:pPr>
        <w:pStyle w:val="Heading3"/>
        <w:tabs>
          <w:tab w:val="right" w:pos="0"/>
        </w:tabs>
        <w:ind w:left="0"/>
        <w:rPr>
          <w:rFonts w:ascii="Vazir" w:hAnsi="Vazir" w:cs="Vazir"/>
          <w:rtl/>
        </w:rPr>
      </w:pPr>
      <w:r w:rsidRPr="005D24DB">
        <w:rPr>
          <w:rFonts w:ascii="Vazir" w:hAnsi="Vazir" w:cs="Vazir"/>
          <w:rtl/>
        </w:rPr>
        <w:t>افزایش سهم بازار و گسترش مشتریان</w:t>
      </w:r>
    </w:p>
    <w:p w14:paraId="1ECE4430" w14:textId="6F7D93B4" w:rsidR="007C59DC"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 xml:space="preserve">با حذف محدودیت‌های زمانی و مکانی و ارائه خدمات به صورت </w:t>
      </w:r>
      <w:r w:rsidRPr="004B0CFB">
        <w:rPr>
          <w:rFonts w:ascii="Vazir" w:hAnsi="Vazir" w:cs="Vazir"/>
          <w:rtl/>
          <w:lang w:bidi="fa-IR"/>
        </w:rPr>
        <w:t>۲۴</w:t>
      </w:r>
      <w:r w:rsidRPr="004B0CFB">
        <w:rPr>
          <w:rFonts w:ascii="Vazir" w:hAnsi="Vazir" w:cs="Vazir"/>
          <w:rtl/>
        </w:rPr>
        <w:t xml:space="preserve"> ساعته و آنلاین، سازمان می‌تواند به طیف وسیع‌تری از مشتریان در سراسر کشور دسترسی پیدا کند. این امر باعث جذب مشتریان جدیدی می‌شود که امکان مراجعه حضوری یا تماس تلفنی در ساعات اداری را ندارند.</w:t>
      </w:r>
    </w:p>
    <w:p w14:paraId="6A1AAFFD" w14:textId="488C75A5" w:rsidR="007C59DC" w:rsidRPr="005D24DB" w:rsidRDefault="007C59DC" w:rsidP="00C21F8E">
      <w:pPr>
        <w:pStyle w:val="Heading3"/>
        <w:tabs>
          <w:tab w:val="right" w:pos="0"/>
        </w:tabs>
        <w:ind w:left="0"/>
        <w:rPr>
          <w:rFonts w:ascii="Vazir" w:hAnsi="Vazir" w:cs="Vazir"/>
          <w:rtl/>
        </w:rPr>
      </w:pPr>
      <w:r w:rsidRPr="005D24DB">
        <w:rPr>
          <w:rFonts w:ascii="Vazir" w:hAnsi="Vazir" w:cs="Vazir"/>
          <w:rtl/>
        </w:rPr>
        <w:t>کاهش هزینه‌های عملیاتی و جاری</w:t>
      </w:r>
    </w:p>
    <w:p w14:paraId="1CE8C4ED" w14:textId="3F984086" w:rsidR="007C59DC"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خودکارسازی فرایندهایی مانند جستجوی بلیت، صدور بلیت و استرداد آن، منجر به کاهش نیاز به نیروی انسانی برای انجام کارهای تکراری و دستی می‌شود. این امر مستقیماً باعث کاهش هزینه‌های حقوق و دستمزد، هزینه‌های پشتیبانی و همچنین کاهش خطاهای انسانی (که منجر به هزینه‌های مالی اضافی می‌شود) خواهد شد.</w:t>
      </w:r>
    </w:p>
    <w:p w14:paraId="28D786A0" w14:textId="69B85122" w:rsidR="007C59DC" w:rsidRPr="005D24DB" w:rsidRDefault="007C59DC" w:rsidP="00C21F8E">
      <w:pPr>
        <w:pStyle w:val="Heading3"/>
        <w:tabs>
          <w:tab w:val="right" w:pos="0"/>
        </w:tabs>
        <w:ind w:left="0"/>
        <w:rPr>
          <w:rFonts w:ascii="Vazir" w:hAnsi="Vazir" w:cs="Vazir"/>
          <w:rtl/>
        </w:rPr>
      </w:pPr>
      <w:r w:rsidRPr="005D24DB">
        <w:rPr>
          <w:rFonts w:ascii="Vazir" w:hAnsi="Vazir" w:cs="Vazir"/>
          <w:rtl/>
        </w:rPr>
        <w:lastRenderedPageBreak/>
        <w:t>افزایش رضایت مشتری و وفاداری</w:t>
      </w:r>
    </w:p>
    <w:p w14:paraId="145BDCD3" w14:textId="4EF03051" w:rsidR="007C59DC"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با ارائه یک رابط کاربری ساده، سرعت بالا در جستجو و خرید، و شفافیت کامل در قیمت‌ها و قوانین استرداد، تجربه کاربری مشتریان بهبود می‌یابد. رضایت بالا منجر به وفاداری مشتریان و بازگشت مجدد آن‌ها برای خریدهای بعدی می‌شود که درآمد پایداری را برای سازمان به همراه دارد.</w:t>
      </w:r>
    </w:p>
    <w:p w14:paraId="233346AC" w14:textId="7D67D0D4" w:rsidR="007C59DC" w:rsidRPr="005D24DB" w:rsidRDefault="007C59DC" w:rsidP="00C21F8E">
      <w:pPr>
        <w:pStyle w:val="Heading3"/>
        <w:tabs>
          <w:tab w:val="right" w:pos="0"/>
        </w:tabs>
        <w:ind w:left="0"/>
        <w:rPr>
          <w:rFonts w:ascii="Vazir" w:hAnsi="Vazir" w:cs="Vazir"/>
          <w:rtl/>
        </w:rPr>
      </w:pPr>
      <w:r w:rsidRPr="005D24DB">
        <w:rPr>
          <w:rFonts w:ascii="Vazir" w:hAnsi="Vazir" w:cs="Vazir"/>
          <w:rtl/>
        </w:rPr>
        <w:t>یکپارچگی و مدیریت آسان تأمین‌کنندگان</w:t>
      </w:r>
    </w:p>
    <w:p w14:paraId="68E8D951" w14:textId="6F7A72E2" w:rsidR="007C59DC"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سیستم امکان اتصال یکپارچه به شرکت‌های هواپیمایی، ریلی و اتوبوسرانی را فراهم می‌کند. این فرصت باعث می‌شود سازمان بتواند به سرعت ظرفیت‌ها و قیمت‌های جدید را به‌روزرسانی کند و همیشه بهترین گزینه‌ها را به مشتریان ارائه دهد که این امر مزیت رقابتی بزرگی نسبت به آژانس‌های سنتی محسوب می‌شود.</w:t>
      </w:r>
    </w:p>
    <w:p w14:paraId="47E5F15C" w14:textId="7415561F" w:rsidR="007C59DC" w:rsidRPr="005D24DB" w:rsidRDefault="007C59DC" w:rsidP="00C21F8E">
      <w:pPr>
        <w:pStyle w:val="Heading3"/>
        <w:tabs>
          <w:tab w:val="right" w:pos="0"/>
        </w:tabs>
        <w:ind w:left="0"/>
        <w:rPr>
          <w:rFonts w:ascii="Vazir" w:hAnsi="Vazir" w:cs="Vazir"/>
          <w:rtl/>
        </w:rPr>
      </w:pPr>
      <w:r w:rsidRPr="005D24DB">
        <w:rPr>
          <w:rFonts w:ascii="Vazir" w:hAnsi="Vazir" w:cs="Vazir"/>
          <w:rtl/>
        </w:rPr>
        <w:t>ایجاد جریان‌های درآمدی جدید از طریق داده‌ها</w:t>
      </w:r>
    </w:p>
    <w:p w14:paraId="701C4D1A" w14:textId="479631AD" w:rsidR="007C59DC"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با ثبت و تحلیل رفتار مشتریان و الگوهای سفر آن‌ها در سامانه، سازمان می‌تواند به شناخت دقیقی از نیازهای بازار برسد. این داده‌ها فرصت‌هایی را برای ارائه پیشنهادات ویژه، فروش خدمات جانبی (مانند بیمه مسافرتی یا رزرو هتل) و همکاری هدفمند با تأمین‌کنندگان فراهم می‌کند که سودآوری سازمان را افزایش می‌دهد.</w:t>
      </w:r>
    </w:p>
    <w:p w14:paraId="08C6C45A" w14:textId="1876752E" w:rsidR="007C59DC" w:rsidRPr="005D24DB" w:rsidRDefault="007C59DC" w:rsidP="00C21F8E">
      <w:pPr>
        <w:pStyle w:val="Heading3"/>
        <w:tabs>
          <w:tab w:val="right" w:pos="0"/>
        </w:tabs>
        <w:ind w:left="0"/>
        <w:rPr>
          <w:rFonts w:ascii="Vazir" w:hAnsi="Vazir" w:cs="Vazir"/>
          <w:rtl/>
        </w:rPr>
      </w:pPr>
      <w:r w:rsidRPr="005D24DB">
        <w:rPr>
          <w:rFonts w:ascii="Vazir" w:hAnsi="Vazir" w:cs="Vazir"/>
          <w:rtl/>
        </w:rPr>
        <w:t>تسریع در چرخه مالی و نقدینگی</w:t>
      </w:r>
    </w:p>
    <w:p w14:paraId="3955AC75" w14:textId="25314DAC" w:rsidR="00091576" w:rsidRPr="004B0CFB" w:rsidRDefault="007C59DC" w:rsidP="00C21F8E">
      <w:pPr>
        <w:tabs>
          <w:tab w:val="right" w:pos="0"/>
        </w:tabs>
        <w:spacing w:before="100" w:beforeAutospacing="1" w:after="100" w:afterAutospacing="1"/>
        <w:jc w:val="both"/>
        <w:rPr>
          <w:rFonts w:ascii="Vazir" w:hAnsi="Vazir" w:cs="Vazir"/>
          <w:rtl/>
        </w:rPr>
      </w:pPr>
      <w:r w:rsidRPr="004B0CFB">
        <w:rPr>
          <w:rFonts w:ascii="Vazir" w:hAnsi="Vazir" w:cs="Vazir"/>
          <w:rtl/>
        </w:rPr>
        <w:t>اتصال مستقیم به درگاه‌های پرداخت بانکی و تسویه‌حساب خودکار با تأمین‌کنندگان، سرعت دریافت وجوه و پرداخت‌ها را افزایش می‌دهد. این امر باعث بهبود جریان نقدینگی سازمان شده و مدیریت مالی را شفاف‌تر و قابل‌کنترل‌تر می‌کند.</w:t>
      </w:r>
    </w:p>
    <w:p w14:paraId="26C5E371" w14:textId="77777777" w:rsidR="00231AA4" w:rsidRPr="005D24DB" w:rsidRDefault="00564199" w:rsidP="00C21F8E">
      <w:pPr>
        <w:pStyle w:val="Heading2"/>
        <w:tabs>
          <w:tab w:val="right" w:pos="0"/>
        </w:tabs>
        <w:ind w:left="0" w:firstLine="0"/>
        <w:rPr>
          <w:rFonts w:ascii="Vazir" w:hAnsi="Vazir" w:cs="Vazir"/>
          <w:rtl/>
        </w:rPr>
      </w:pPr>
      <w:bookmarkStart w:id="21" w:name="_Toc431896691"/>
      <w:bookmarkStart w:id="22" w:name="_Toc183549783"/>
      <w:r w:rsidRPr="005D24DB">
        <w:rPr>
          <w:rFonts w:ascii="Vazir" w:hAnsi="Vazir" w:cs="Vazir"/>
          <w:rtl/>
        </w:rPr>
        <w:t>بيان</w:t>
      </w:r>
      <w:r w:rsidR="00512343" w:rsidRPr="005D24DB">
        <w:rPr>
          <w:rFonts w:ascii="Vazir" w:hAnsi="Vazir" w:cs="Vazir"/>
          <w:rtl/>
        </w:rPr>
        <w:t xml:space="preserve"> مسأله</w:t>
      </w:r>
      <w:bookmarkEnd w:id="21"/>
      <w:bookmarkEnd w:id="22"/>
    </w:p>
    <w:tbl>
      <w:tblPr>
        <w:tblW w:w="93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9"/>
        <w:gridCol w:w="2977"/>
        <w:gridCol w:w="2693"/>
        <w:gridCol w:w="3076"/>
      </w:tblGrid>
      <w:tr w:rsidR="007C59DC" w:rsidRPr="005D24DB" w14:paraId="2A1075CB" w14:textId="77777777" w:rsidTr="002923F7">
        <w:trPr>
          <w:cantSplit/>
          <w:trHeight w:val="61"/>
          <w:tblHeader/>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1D18598C" w14:textId="77777777" w:rsidR="007C59DC" w:rsidRPr="005D24DB" w:rsidRDefault="007C59DC"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ردیف</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4A3000F0" w14:textId="39C34DA4" w:rsidR="007C59DC" w:rsidRPr="005D24DB" w:rsidRDefault="007C59DC"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مشکل فعلی</w:t>
            </w:r>
            <w:r w:rsidRPr="005D24DB">
              <w:rPr>
                <w:rFonts w:ascii="Vazir" w:hAnsi="Vazir" w:cs="Vazir"/>
                <w:b/>
                <w:bCs/>
                <w:caps/>
                <w:sz w:val="18"/>
                <w:szCs w:val="18"/>
                <w:lang/>
              </w:rPr>
              <w:t xml:space="preserve"> </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2EA0D00E" w14:textId="2DA5D200" w:rsidR="007C59DC" w:rsidRPr="005D24DB" w:rsidRDefault="007C59DC"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اثرات منفی</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6A5A6CE5" w14:textId="546FDF15" w:rsidR="007C59DC" w:rsidRPr="005D24DB" w:rsidRDefault="007C59DC"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راه‌حل پیشنهادی</w:t>
            </w:r>
          </w:p>
        </w:tc>
      </w:tr>
      <w:tr w:rsidR="007C59DC" w:rsidRPr="005D24DB" w14:paraId="2056B3FB" w14:textId="77777777" w:rsidTr="002923F7">
        <w:trPr>
          <w:cantSplit/>
          <w:trHeight w:val="104"/>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483B61A"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bidi="fa-IR"/>
              </w:rPr>
              <w:t>۱</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BEDD69D" w14:textId="055C3D0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انجام دستی و غیرمتمرکز فرایندهای جستجو، خرید و استرداد بلیت به دلیل حجم بالای تعاملات</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E4F36B3" w14:textId="0F0CE68F"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کاهش کارایی سازمان، افزایش خطاهای انسانی در ثبت اطلاعات و نارضایتی کاربران نهایی</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FF25FEC" w14:textId="577750A4"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توسعه یک سامانه نرم‌افزاری یکپارچه برای خودکارسازی تعاملات و مدیریت فرایندها</w:t>
            </w:r>
          </w:p>
        </w:tc>
      </w:tr>
      <w:tr w:rsidR="007C59DC" w:rsidRPr="005D24DB" w14:paraId="3E6DA354" w14:textId="77777777" w:rsidTr="002923F7">
        <w:trPr>
          <w:cantSplit/>
          <w:trHeight w:val="456"/>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9437675"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bidi="fa-IR"/>
              </w:rPr>
              <w:lastRenderedPageBreak/>
              <w:t>۲</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C242AE9" w14:textId="1573E740" w:rsidR="007C59DC" w:rsidRPr="005D24DB" w:rsidRDefault="007C59DC" w:rsidP="00C21F8E">
            <w:pPr>
              <w:tabs>
                <w:tab w:val="right" w:pos="0"/>
              </w:tabs>
              <w:jc w:val="center"/>
              <w:rPr>
                <w:rFonts w:ascii="Vazir" w:hAnsi="Vazir" w:cs="Vazir"/>
                <w:sz w:val="18"/>
                <w:szCs w:val="18"/>
              </w:rPr>
            </w:pPr>
            <w:r w:rsidRPr="005D24DB">
              <w:rPr>
                <w:rFonts w:ascii="Vazir" w:hAnsi="Vazir" w:cs="Vazir"/>
                <w:sz w:val="18"/>
                <w:szCs w:val="18"/>
                <w:rtl/>
                <w:lang/>
              </w:rPr>
              <w:t xml:space="preserve">عدم دسترسی مشتریان به اطلاعات لحظه‌ای و مقایسه‌ای گزینه‌های سفر </w:t>
            </w:r>
            <w:r w:rsidR="005D24DB">
              <w:rPr>
                <w:rFonts w:ascii="Vazir" w:hAnsi="Vazir" w:cs="Vazir"/>
                <w:sz w:val="18"/>
                <w:szCs w:val="18"/>
              </w:rPr>
              <w:t>)</w:t>
            </w:r>
            <w:r w:rsidRPr="005D24DB">
              <w:rPr>
                <w:rFonts w:ascii="Vazir" w:hAnsi="Vazir" w:cs="Vazir"/>
                <w:sz w:val="18"/>
                <w:szCs w:val="18"/>
                <w:rtl/>
                <w:lang/>
              </w:rPr>
              <w:t>قیمت، زمان، مسیر</w:t>
            </w:r>
            <w:r w:rsidR="005D24DB">
              <w:rPr>
                <w:rFonts w:ascii="Vazir" w:hAnsi="Vazir" w:cs="Vazir"/>
                <w:sz w:val="18"/>
                <w:szCs w:val="18"/>
              </w:rPr>
              <w:t>(</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28F26A1"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دشواری در انتخاب آگاهانه برای مشتری، اتلاف زمان و کاهش رقابت‌پذیری سازمان</w:t>
            </w:r>
            <w:r w:rsidRPr="005D24DB">
              <w:rPr>
                <w:rFonts w:ascii="Vazir" w:hAnsi="Vazir" w:cs="Vazir"/>
                <w:sz w:val="18"/>
                <w:szCs w:val="18"/>
                <w:lang/>
              </w:rPr>
              <w:t>.</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8C9BD3E"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ایجاد امکان جستجوی پیشرفته و نمایش یکپارچه خدمات تمام تأمین‌کنندگان در سامانه</w:t>
            </w:r>
            <w:r w:rsidRPr="005D24DB">
              <w:rPr>
                <w:rFonts w:ascii="Vazir" w:hAnsi="Vazir" w:cs="Vazir"/>
                <w:sz w:val="18"/>
                <w:szCs w:val="18"/>
                <w:lang/>
              </w:rPr>
              <w:t>.</w:t>
            </w:r>
          </w:p>
        </w:tc>
      </w:tr>
      <w:tr w:rsidR="007C59DC" w:rsidRPr="005D24DB" w14:paraId="55F0C197" w14:textId="77777777" w:rsidTr="002923F7">
        <w:trPr>
          <w:cantSplit/>
          <w:trHeight w:val="141"/>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F1FA303"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bidi="fa-IR"/>
              </w:rPr>
              <w:t>۳</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BBD673B" w14:textId="1F4C224D" w:rsidR="007C59DC" w:rsidRPr="005D24DB" w:rsidRDefault="007C59DC" w:rsidP="00C21F8E">
            <w:pPr>
              <w:tabs>
                <w:tab w:val="right" w:pos="0"/>
              </w:tabs>
              <w:jc w:val="center"/>
              <w:rPr>
                <w:rFonts w:ascii="Vazir" w:hAnsi="Vazir" w:cs="Vazir"/>
                <w:sz w:val="18"/>
                <w:szCs w:val="18"/>
              </w:rPr>
            </w:pPr>
            <w:r w:rsidRPr="005D24DB">
              <w:rPr>
                <w:rFonts w:ascii="Vazir" w:hAnsi="Vazir" w:cs="Vazir"/>
                <w:sz w:val="18"/>
                <w:szCs w:val="18"/>
                <w:rtl/>
                <w:lang/>
              </w:rPr>
              <w:t>چالش در هماهنگی و مدیریت ارتباط با تأمین‌کنندگان خدمات سفر (هواپیمایی، ریلی، جاده‌ای</w:t>
            </w:r>
            <w:r w:rsidR="005D24DB">
              <w:rPr>
                <w:rFonts w:ascii="Vazir" w:hAnsi="Vazir" w:cs="Vazir"/>
                <w:sz w:val="18"/>
                <w:szCs w:val="18"/>
              </w:rPr>
              <w:t>(</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C2E24AA" w14:textId="2CE67654"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تأخیر در به‌روزرسانی اطلاعات ظرفیت و قیمت، عدم شفافیت در شرایط فروش</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1416C9E" w14:textId="00BE5150"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تعریف سازوکار ارتباطی سیستم با تأمین‌کنندگان جهت دریافت و نمایش لحظه‌ای اطلاعات</w:t>
            </w:r>
          </w:p>
        </w:tc>
      </w:tr>
      <w:tr w:rsidR="007C59DC" w:rsidRPr="005D24DB" w14:paraId="344DC089" w14:textId="77777777" w:rsidTr="002923F7">
        <w:trPr>
          <w:cantSplit/>
          <w:trHeight w:val="55"/>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03F8FAE"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bidi="fa-IR"/>
              </w:rPr>
              <w:t>۴</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177C72C" w14:textId="5F5B0758"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فرایندهای پیچیده و زمان‌بر در پرداخت‌ها و تسویه‌حساب‌های مالی</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B20CF55" w14:textId="3A10E54F"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کاهش سرعت چرخه مالی، ریسک خطا در محاسبات و دشواری در پیگیری تراکنش‌ها</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4BEBC61" w14:textId="205BECED"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اتصال مستقیم سامانه به درگاه‌های پرداخت بانکی و خودکارسازی محاسبات مالی</w:t>
            </w:r>
          </w:p>
        </w:tc>
      </w:tr>
      <w:tr w:rsidR="007C59DC" w:rsidRPr="005D24DB" w14:paraId="4E849FB8" w14:textId="77777777" w:rsidTr="002923F7">
        <w:trPr>
          <w:cantSplit/>
          <w:trHeight w:val="51"/>
        </w:trPr>
        <w:tc>
          <w:tcPr>
            <w:tcW w:w="55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5E025CE" w14:textId="77777777"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bidi="fa-IR"/>
              </w:rPr>
              <w:t>۵</w:t>
            </w:r>
          </w:p>
        </w:tc>
        <w:tc>
          <w:tcPr>
            <w:tcW w:w="297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317281B" w14:textId="777154CD"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محدودیت در ارائه خدمات پشتیبانی به مشتریان در ساعات مختلف روز</w:t>
            </w:r>
          </w:p>
        </w:tc>
        <w:tc>
          <w:tcPr>
            <w:tcW w:w="2693"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A6A463C" w14:textId="7B8DC92B"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عدم پاسخگویی سریع به مشکلات یا درخواست‌های مشتریان و کاهش اعتماد آن‌ها</w:t>
            </w:r>
          </w:p>
        </w:tc>
        <w:tc>
          <w:tcPr>
            <w:tcW w:w="3076"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A154F00" w14:textId="47C92724" w:rsidR="007C59DC" w:rsidRPr="005D24DB" w:rsidRDefault="007C59DC" w:rsidP="00C21F8E">
            <w:pPr>
              <w:tabs>
                <w:tab w:val="right" w:pos="0"/>
              </w:tabs>
              <w:jc w:val="center"/>
              <w:rPr>
                <w:rFonts w:ascii="Vazir" w:hAnsi="Vazir" w:cs="Vazir"/>
                <w:sz w:val="18"/>
                <w:szCs w:val="18"/>
                <w:lang/>
              </w:rPr>
            </w:pPr>
            <w:r w:rsidRPr="005D24DB">
              <w:rPr>
                <w:rFonts w:ascii="Vazir" w:hAnsi="Vazir" w:cs="Vazir"/>
                <w:sz w:val="18"/>
                <w:szCs w:val="18"/>
                <w:rtl/>
                <w:lang/>
              </w:rPr>
              <w:t>پیاده‌سازی ماژول پشتیبانی در سامانه جهت ثبت و پیگیری درخواست‌های کاربران</w:t>
            </w:r>
          </w:p>
        </w:tc>
      </w:tr>
    </w:tbl>
    <w:p w14:paraId="530F1A9C" w14:textId="77777777" w:rsidR="00887455" w:rsidRPr="005D24DB" w:rsidRDefault="00887455" w:rsidP="00C21F8E">
      <w:pPr>
        <w:tabs>
          <w:tab w:val="right" w:pos="0"/>
        </w:tabs>
        <w:rPr>
          <w:rFonts w:ascii="Vazir" w:hAnsi="Vazir" w:cs="Vazir"/>
          <w:rtl/>
        </w:rPr>
      </w:pPr>
    </w:p>
    <w:p w14:paraId="057CC7CA" w14:textId="77777777" w:rsidR="00636D2D" w:rsidRPr="005D24DB" w:rsidRDefault="00CC566A" w:rsidP="00C21F8E">
      <w:pPr>
        <w:pStyle w:val="Heading2"/>
        <w:tabs>
          <w:tab w:val="right" w:pos="0"/>
        </w:tabs>
        <w:ind w:left="0" w:firstLine="0"/>
        <w:rPr>
          <w:rFonts w:ascii="Vazir" w:hAnsi="Vazir" w:cs="Vazir"/>
          <w:rtl/>
        </w:rPr>
      </w:pPr>
      <w:bookmarkStart w:id="23" w:name="_Toc431896692"/>
      <w:bookmarkStart w:id="24" w:name="_Toc183549784"/>
      <w:r w:rsidRPr="005D24DB">
        <w:rPr>
          <w:rFonts w:ascii="Vazir" w:hAnsi="Vazir" w:cs="Vazir"/>
          <w:rtl/>
        </w:rPr>
        <w:t>تبیین</w:t>
      </w:r>
      <w:r w:rsidR="00636D2D" w:rsidRPr="005D24DB">
        <w:rPr>
          <w:rFonts w:ascii="Vazir" w:hAnsi="Vazir" w:cs="Vazir"/>
          <w:rtl/>
        </w:rPr>
        <w:t xml:space="preserve"> جايگاه محصول</w:t>
      </w:r>
      <w:bookmarkEnd w:id="23"/>
      <w:bookmarkEnd w:id="24"/>
    </w:p>
    <w:tbl>
      <w:tblPr>
        <w:tblW w:w="853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3"/>
        <w:gridCol w:w="7003"/>
      </w:tblGrid>
      <w:tr w:rsidR="002923F7" w:rsidRPr="005D24DB" w14:paraId="7BED5421" w14:textId="77777777" w:rsidTr="005D24DB">
        <w:trPr>
          <w:trHeight w:val="86"/>
          <w:tblHead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227E0ACB" w14:textId="77777777" w:rsidR="002923F7" w:rsidRPr="005D24DB" w:rsidRDefault="002923F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بُعد</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5870D6CD" w14:textId="77777777" w:rsidR="002923F7" w:rsidRPr="005D24DB" w:rsidRDefault="002923F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توضیحات</w:t>
            </w:r>
          </w:p>
        </w:tc>
      </w:tr>
      <w:tr w:rsidR="002923F7" w:rsidRPr="005D24DB" w14:paraId="42B52760"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AC17823"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نام محصول</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B2AC42F"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سامانه یکپارچه آژانس مسافرتی مارکوپولو</w:t>
            </w:r>
          </w:p>
        </w:tc>
      </w:tr>
      <w:tr w:rsidR="002923F7" w:rsidRPr="005D24DB" w14:paraId="1C93FF4F"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AB461B8"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نوع محصول</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515B380" w14:textId="2C1A500F" w:rsidR="002923F7" w:rsidRPr="005D24DB" w:rsidRDefault="002923F7" w:rsidP="00C21F8E">
            <w:pPr>
              <w:tabs>
                <w:tab w:val="right" w:pos="0"/>
              </w:tabs>
              <w:jc w:val="center"/>
              <w:rPr>
                <w:rFonts w:ascii="Vazir" w:hAnsi="Vazir" w:cs="Vazir"/>
                <w:sz w:val="18"/>
                <w:szCs w:val="18"/>
              </w:rPr>
            </w:pPr>
            <w:r w:rsidRPr="005D24DB">
              <w:rPr>
                <w:rFonts w:ascii="Vazir" w:hAnsi="Vazir" w:cs="Vazir"/>
                <w:sz w:val="18"/>
                <w:szCs w:val="18"/>
                <w:rtl/>
                <w:lang/>
              </w:rPr>
              <w:t>نرم‌افزار تحت وب/موبایل (پلتفرم خدمات آنلاین سفر</w:t>
            </w:r>
            <w:r w:rsidR="005D24DB">
              <w:rPr>
                <w:rFonts w:ascii="Vazir" w:hAnsi="Vazir" w:cs="Vazir"/>
                <w:sz w:val="18"/>
                <w:szCs w:val="18"/>
              </w:rPr>
              <w:t>(</w:t>
            </w:r>
          </w:p>
        </w:tc>
      </w:tr>
      <w:tr w:rsidR="002923F7" w:rsidRPr="005D24DB" w14:paraId="07F774FC"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4B629F3"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حوزه فعالیت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B744E96" w14:textId="1CAD5398" w:rsidR="002923F7" w:rsidRPr="005D24DB" w:rsidRDefault="002923F7" w:rsidP="00C21F8E">
            <w:pPr>
              <w:tabs>
                <w:tab w:val="right" w:pos="0"/>
              </w:tabs>
              <w:jc w:val="center"/>
              <w:rPr>
                <w:rFonts w:ascii="Vazir" w:hAnsi="Vazir" w:cs="Vazir"/>
                <w:sz w:val="18"/>
                <w:szCs w:val="18"/>
              </w:rPr>
            </w:pPr>
            <w:r w:rsidRPr="005D24DB">
              <w:rPr>
                <w:rFonts w:ascii="Vazir" w:hAnsi="Vazir" w:cs="Vazir"/>
                <w:sz w:val="18"/>
                <w:szCs w:val="18"/>
                <w:rtl/>
                <w:lang/>
              </w:rPr>
              <w:t>گردشگری و صنعت حمل‌ونقل (فروش بلیت و خدمات جانبی</w:t>
            </w:r>
            <w:r w:rsidR="005D24DB">
              <w:rPr>
                <w:rFonts w:ascii="Vazir" w:hAnsi="Vazir" w:cs="Vazir"/>
                <w:sz w:val="18"/>
                <w:szCs w:val="18"/>
              </w:rPr>
              <w:t>(</w:t>
            </w:r>
          </w:p>
        </w:tc>
      </w:tr>
      <w:tr w:rsidR="002923F7" w:rsidRPr="005D24DB" w14:paraId="2EE5E6E4"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B4FACA2"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مدل کسب‌وکار</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A9E8875" w14:textId="665DE517" w:rsidR="002923F7" w:rsidRPr="005D24DB" w:rsidRDefault="002923F7" w:rsidP="00C21F8E">
            <w:pPr>
              <w:tabs>
                <w:tab w:val="right" w:pos="0"/>
              </w:tabs>
              <w:jc w:val="center"/>
              <w:rPr>
                <w:rFonts w:ascii="Vazir" w:hAnsi="Vazir" w:cs="Vazir" w:hint="cs"/>
                <w:sz w:val="18"/>
                <w:szCs w:val="18"/>
                <w:rtl/>
                <w:lang w:bidi="fa-IR"/>
              </w:rPr>
            </w:pPr>
            <w:r w:rsidRPr="005D24DB">
              <w:rPr>
                <w:rFonts w:ascii="Vazir" w:hAnsi="Vazir" w:cs="Vazir"/>
                <w:sz w:val="18"/>
                <w:szCs w:val="18"/>
                <w:rtl/>
                <w:lang/>
              </w:rPr>
              <w:t>ارتباط مستقیم با مشتری نهایی</w:t>
            </w:r>
            <w:r w:rsidR="005D24DB">
              <w:rPr>
                <w:rFonts w:ascii="Vazir" w:hAnsi="Vazir" w:cs="Vazir" w:hint="cs"/>
                <w:sz w:val="18"/>
                <w:szCs w:val="18"/>
                <w:rtl/>
                <w:lang w:bidi="fa-IR"/>
              </w:rPr>
              <w:t>(</w:t>
            </w:r>
            <w:r w:rsidR="005D24DB">
              <w:rPr>
                <w:rFonts w:ascii="Vazir" w:hAnsi="Vazir" w:cs="Vazir"/>
                <w:sz w:val="18"/>
                <w:szCs w:val="18"/>
                <w:lang w:bidi="fa-IR"/>
              </w:rPr>
              <w:t>B2C</w:t>
            </w:r>
            <w:r w:rsidR="005D24DB">
              <w:rPr>
                <w:rFonts w:ascii="Vazir" w:hAnsi="Vazir" w:cs="Vazir" w:hint="cs"/>
                <w:sz w:val="18"/>
                <w:szCs w:val="18"/>
                <w:rtl/>
                <w:lang w:bidi="fa-IR"/>
              </w:rPr>
              <w:t>)</w:t>
            </w:r>
          </w:p>
        </w:tc>
      </w:tr>
      <w:tr w:rsidR="002923F7" w:rsidRPr="005D24DB" w14:paraId="15DA4C93"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4D7925E"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مخاطبان هدف</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D16FC50"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مسافران داخلی و خارجی، افراد جویای خدمات سفر، شرکت‌ها و سازمان‌ها</w:t>
            </w:r>
          </w:p>
        </w:tc>
      </w:tr>
      <w:tr w:rsidR="002923F7" w:rsidRPr="005D24DB" w14:paraId="624545C3"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2B87020"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نقش در بازار</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8B27BD4"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واسط و تجمیع‌کننده خدمات</w:t>
            </w:r>
            <w:r w:rsidRPr="005D24DB">
              <w:rPr>
                <w:rFonts w:ascii="Vazir" w:hAnsi="Vazir" w:cs="Vazir"/>
                <w:sz w:val="18"/>
                <w:szCs w:val="18"/>
                <w:lang/>
              </w:rPr>
              <w:t xml:space="preserve"> (Aggregator) </w:t>
            </w:r>
            <w:r w:rsidRPr="005D24DB">
              <w:rPr>
                <w:rFonts w:ascii="Vazir" w:hAnsi="Vazir" w:cs="Vazir"/>
                <w:sz w:val="18"/>
                <w:szCs w:val="18"/>
                <w:rtl/>
                <w:lang/>
              </w:rPr>
              <w:t>بین تأمین‌کنندگان و مسافران</w:t>
            </w:r>
          </w:p>
        </w:tc>
      </w:tr>
      <w:tr w:rsidR="002923F7" w:rsidRPr="005D24DB" w14:paraId="71AA02FA"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6922A33"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مزیت رقابتی اصلی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069B0A3"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 xml:space="preserve">یکپارچگی خدمات، جستجوی پیشرفته، شفافیت قیمت و پشتیبانی </w:t>
            </w:r>
            <w:r w:rsidRPr="005D24DB">
              <w:rPr>
                <w:rFonts w:ascii="Vazir" w:hAnsi="Vazir" w:cs="Vazir"/>
                <w:sz w:val="18"/>
                <w:szCs w:val="18"/>
                <w:rtl/>
                <w:lang w:bidi="fa-IR"/>
              </w:rPr>
              <w:t>۲۴</w:t>
            </w:r>
            <w:r w:rsidRPr="005D24DB">
              <w:rPr>
                <w:rFonts w:ascii="Vazir" w:hAnsi="Vazir" w:cs="Vazir"/>
                <w:sz w:val="18"/>
                <w:szCs w:val="18"/>
                <w:rtl/>
                <w:lang/>
              </w:rPr>
              <w:t xml:space="preserve"> ساعته</w:t>
            </w:r>
          </w:p>
        </w:tc>
      </w:tr>
      <w:tr w:rsidR="002923F7" w:rsidRPr="005D24DB" w14:paraId="20048940"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2411FA5"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ارزش پیشنهادی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767B12B"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تسهیل و سرعت‌بخشی به فرآیند برنامه‌ریزی و خرید سفر با کمترین هزینه و زمان</w:t>
            </w:r>
          </w:p>
        </w:tc>
      </w:tr>
      <w:tr w:rsidR="002923F7" w:rsidRPr="005D24DB" w14:paraId="211ECCBF"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91232CA"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تمایز با رقبا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A3367B7"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sz w:val="18"/>
                <w:szCs w:val="18"/>
                <w:rtl/>
                <w:lang/>
              </w:rPr>
              <w:t>تمرکز بر تجربه کاربری، دسترسی همزمان به انواع وسایل نقلیه و سیستم استرداد شفاف</w:t>
            </w:r>
          </w:p>
        </w:tc>
      </w:tr>
      <w:tr w:rsidR="002923F7" w:rsidRPr="005D24DB" w14:paraId="1A45D64F" w14:textId="77777777" w:rsidTr="005D24DB">
        <w:trPr>
          <w:trHeight w:val="21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5A17934" w14:textId="77777777" w:rsidR="002923F7" w:rsidRPr="005D24DB" w:rsidRDefault="002923F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وضعیت توسعه</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EB3941D" w14:textId="153AA674" w:rsidR="002923F7" w:rsidRPr="005D24DB" w:rsidRDefault="002923F7" w:rsidP="00C21F8E">
            <w:pPr>
              <w:tabs>
                <w:tab w:val="right" w:pos="0"/>
              </w:tabs>
              <w:jc w:val="center"/>
              <w:rPr>
                <w:rFonts w:ascii="Vazir" w:hAnsi="Vazir" w:cs="Vazir"/>
                <w:sz w:val="18"/>
                <w:szCs w:val="18"/>
              </w:rPr>
            </w:pPr>
            <w:r w:rsidRPr="005D24DB">
              <w:rPr>
                <w:rFonts w:ascii="Vazir" w:hAnsi="Vazir" w:cs="Vazir"/>
                <w:sz w:val="18"/>
                <w:szCs w:val="18"/>
                <w:rtl/>
                <w:lang/>
              </w:rPr>
              <w:t>محصول جدید در حال توسعه (برای جایگزینی سیستم‌های دستی و سنتی</w:t>
            </w:r>
            <w:r w:rsidR="005D24DB">
              <w:rPr>
                <w:rFonts w:ascii="Vazir" w:hAnsi="Vazir" w:cs="Vazir"/>
                <w:sz w:val="18"/>
                <w:szCs w:val="18"/>
              </w:rPr>
              <w:t>(</w:t>
            </w:r>
          </w:p>
        </w:tc>
      </w:tr>
    </w:tbl>
    <w:p w14:paraId="02DCC976" w14:textId="3C945DDD" w:rsidR="006D588F" w:rsidRPr="005D24DB" w:rsidRDefault="00FD2209" w:rsidP="00C21F8E">
      <w:pPr>
        <w:pStyle w:val="Heading1"/>
        <w:tabs>
          <w:tab w:val="right" w:pos="0"/>
        </w:tabs>
        <w:ind w:left="0"/>
        <w:rPr>
          <w:rFonts w:ascii="Vazir" w:hAnsi="Vazir" w:cs="Vazir"/>
          <w:rtl/>
        </w:rPr>
      </w:pPr>
      <w:bookmarkStart w:id="25" w:name="_Toc431896693"/>
      <w:bookmarkStart w:id="26" w:name="_Toc183549785"/>
      <w:r w:rsidRPr="005D24DB">
        <w:rPr>
          <w:rFonts w:ascii="Vazir" w:hAnsi="Vazir" w:cs="Vazir"/>
          <w:rtl/>
        </w:rPr>
        <w:lastRenderedPageBreak/>
        <w:t xml:space="preserve">توصیف </w:t>
      </w:r>
      <w:r w:rsidR="00804DCE" w:rsidRPr="005D24DB">
        <w:rPr>
          <w:rFonts w:ascii="Vazir" w:hAnsi="Vazir" w:cs="Vazir"/>
          <w:rtl/>
        </w:rPr>
        <w:t xml:space="preserve">ذينفعان و </w:t>
      </w:r>
      <w:r w:rsidR="003666CF" w:rsidRPr="005D24DB">
        <w:rPr>
          <w:rFonts w:ascii="Vazir" w:hAnsi="Vazir" w:cs="Vazir"/>
          <w:rtl/>
        </w:rPr>
        <w:t>کاربران</w:t>
      </w:r>
      <w:bookmarkEnd w:id="25"/>
      <w:bookmarkEnd w:id="26"/>
    </w:p>
    <w:p w14:paraId="6B296AB6" w14:textId="77777777" w:rsidR="0062662F" w:rsidRPr="005D24DB" w:rsidRDefault="0062662F" w:rsidP="00C21F8E">
      <w:pPr>
        <w:pStyle w:val="Heading2"/>
        <w:tabs>
          <w:tab w:val="right" w:pos="0"/>
        </w:tabs>
        <w:ind w:left="0" w:firstLine="0"/>
        <w:rPr>
          <w:rFonts w:ascii="Vazir" w:hAnsi="Vazir" w:cs="Vazir"/>
          <w:rtl/>
        </w:rPr>
      </w:pPr>
      <w:bookmarkStart w:id="27" w:name="_Toc183549786"/>
      <w:r w:rsidRPr="005D24DB">
        <w:rPr>
          <w:rFonts w:ascii="Vazir" w:hAnsi="Vazir" w:cs="Vazir"/>
          <w:rtl/>
        </w:rPr>
        <w:t>اطلاعات آماری بازار هدف</w:t>
      </w:r>
      <w:bookmarkEnd w:id="27"/>
    </w:p>
    <w:p w14:paraId="1C3F3909" w14:textId="5C0A7FA0" w:rsidR="005A6E17" w:rsidRPr="004B0CFB" w:rsidRDefault="005A6E17"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از آنجا که سامانه آژانس مسافرتی مارکوپولو در حال حاضر در فاز طراحی و توسعه اولیه قرار دارد و هنوز به مرحله بهره‌برداری تجاری نرسیده است، دسترسی به آمارهای دقیق و واقعی کاربران، مانند تعداد دقیق مشتریان فعال یا نرخ‌های تبدیل، امکان‌پذیر نیست. با این حال، بر اساس مطالعات بازار و داده‌های کلی صنعت گردشگری و حمل‌ونقل کشور، پروفایل آماری و جمعیت‌شناختی بازار هدف مورد انتظار برای این سامانه به شرح زیر است:</w:t>
      </w:r>
    </w:p>
    <w:p w14:paraId="6856FBF3" w14:textId="43543F70" w:rsidR="005A6E17" w:rsidRPr="004B0CFB" w:rsidRDefault="005A6E17"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در بخش جمعیت‌شناسی، عمده کاربران هدف در بازه سنی ۱۸ تا ۵۵ سال قرار دارند که شامل افراد فعال در سفرهای کاری، تفریحی و تحصیلی می‌شوند. توزیع جنسیتی در این بازار نسبتاً متعادل است و هر دو گروه مرد و زنان به طور گسترده از خدمات خرید آنلاین بلیت استفاده می‌کنند. از نظر سطح تحصیلات، اکثر کاربران دارای تحصیلات دیپلم تا تحصیلات تکمیلی هستند که این امر نشان‌دهنده توانایی آن‌ها در کار با سامانه‌های پیچیده آنلاین و انجام تراکنش‌های اینترنتی است. شغل این افراد نیز متنوع است و شامل دانشجویان، کارمندان بخش خصوصی و دولتی، آزادکاران و مدیران کسب‌وکار می‌شود که همگی نیاز مکرر به سفر دارند.</w:t>
      </w:r>
    </w:p>
    <w:p w14:paraId="3A1E18B8" w14:textId="19CF03DB" w:rsidR="005A6E17" w:rsidRPr="004B0CFB" w:rsidRDefault="005A6E17"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از نظر جغرافیایی، بازار هدف این سامانه کل کشور ایران را در بر می‌گیرد و شامل مبدا و مقصدهای داخلی و همچنین مقاصد خارجی پرتردد می‌شود. تمرکز اصلی در ابتدا بر کلان‌شهرها و مراکز استان‌ها مانند تهران، مشهد، اصفهان و شیراز خواهد بود که تقاضای بسیار بالایی برای سفرهای هوایی و ریلی دارند. لازمه دسترسی به این بازار، برخورداری کاربران به اینترنت پرسرعت و تلفن‌های همراه هوشمند است.</w:t>
      </w:r>
    </w:p>
    <w:p w14:paraId="38F52DBB" w14:textId="411EBF23" w:rsidR="005A6E17" w:rsidRPr="004B0CFB" w:rsidRDefault="005A6E17"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در بررسی رفتار و روانشناسی مشتریان، بازار هدف شامل افرادی است که ارزش زیادی برای زمان خود قائل هستند و ترجیح می‌دهند فرایندهای اداری و خرید را به صورت آنلاین و بدون مراجعه حضوری انجام دهند. این افراد تکنولوژی‌پسند هستند و به سامانه‌های آنلاین و پرداخت‌های اینترنتی اعتماد دارند. اولویت اصلی آن‌ها دستیابی به بهترین قیمت، مناسب‌ترین زمان پرواز و اطمینان از صحت خرید است، بنابراین حساسیت بالایی به شفافیت اطلاعات و سرعت عمل سامانه دارند.</w:t>
      </w:r>
    </w:p>
    <w:p w14:paraId="2EEFC6D3" w14:textId="74D92EDA" w:rsidR="0062662F" w:rsidRPr="004B0CFB" w:rsidRDefault="005A6E17"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 xml:space="preserve">نیازها و انتظارات کلیدی این بازار نیز شامل سرعت و سهولت در فرآیند خرید به طوری که با کمترین زمان و کلیک انجام شود، پشتیبانی مستمر در تمام ساعات شبانه‌روز برای اطمینان از حل مشکلات احتمالی، و دسترسی همزمان به تنوع گزینه‌ها برای مقایسه قیمت‌ها و خدمات </w:t>
      </w:r>
      <w:r w:rsidRPr="004B0CFB">
        <w:rPr>
          <w:rFonts w:ascii="Vazir" w:hAnsi="Vazir" w:cs="Vazir"/>
          <w:rtl/>
          <w:lang w:bidi="fa-IR"/>
        </w:rPr>
        <w:lastRenderedPageBreak/>
        <w:t>در یک پلتفرم واحد است. این اطلاعات به عنوان مبنای طراحی رابط کاربری و تعیین استراتژی‌های جذب مشتری برای سامانه مارکوپولو مورد استفاده قرار خواهد گرفت.</w:t>
      </w:r>
    </w:p>
    <w:p w14:paraId="3FAB5D0D" w14:textId="77777777" w:rsidR="00EA0F43" w:rsidRPr="005D24DB" w:rsidRDefault="008807E0" w:rsidP="00C21F8E">
      <w:pPr>
        <w:pStyle w:val="Heading2"/>
        <w:tabs>
          <w:tab w:val="right" w:pos="0"/>
        </w:tabs>
        <w:ind w:left="0" w:firstLine="0"/>
        <w:rPr>
          <w:rFonts w:ascii="Vazir" w:hAnsi="Vazir" w:cs="Vazir"/>
          <w:rtl/>
        </w:rPr>
      </w:pPr>
      <w:bookmarkStart w:id="28" w:name="_Toc431896695"/>
      <w:bookmarkStart w:id="29" w:name="_Toc183549787"/>
      <w:r w:rsidRPr="005D24DB">
        <w:rPr>
          <w:rFonts w:ascii="Vazir" w:hAnsi="Vazir" w:cs="Vazir"/>
          <w:rtl/>
        </w:rPr>
        <w:t>ذينفعان</w:t>
      </w:r>
      <w:bookmarkEnd w:id="28"/>
      <w:bookmarkEnd w:id="29"/>
    </w:p>
    <w:tbl>
      <w:tblPr>
        <w:tblW w:w="10116" w:type="dxa"/>
        <w:tblInd w:w="-7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0"/>
        <w:gridCol w:w="4779"/>
        <w:gridCol w:w="3887"/>
      </w:tblGrid>
      <w:tr w:rsidR="005A6E17" w:rsidRPr="005D24DB" w14:paraId="196B28D2" w14:textId="77777777" w:rsidTr="005D24DB">
        <w:trPr>
          <w:trHeight w:val="195"/>
          <w:tblHead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59201307" w14:textId="77777777" w:rsidR="005A6E17" w:rsidRPr="005D24DB" w:rsidRDefault="005A6E1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نام</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3E86CD62" w14:textId="77777777" w:rsidR="005A6E17" w:rsidRPr="005D24DB" w:rsidRDefault="005A6E1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توضیح</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5481FA46" w14:textId="77777777" w:rsidR="005A6E17" w:rsidRPr="005D24DB" w:rsidRDefault="005A6E1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نقش</w:t>
            </w:r>
          </w:p>
        </w:tc>
      </w:tr>
      <w:tr w:rsidR="005A6E17" w:rsidRPr="005D24DB" w14:paraId="19C6B6D2" w14:textId="77777777" w:rsidTr="005D24DB">
        <w:trPr>
          <w:trHeight w:val="222"/>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F09CE84" w14:textId="7FFD0181" w:rsidR="005A6E17" w:rsidRPr="005D24DB" w:rsidRDefault="005A6E17" w:rsidP="00C21F8E">
            <w:pPr>
              <w:tabs>
                <w:tab w:val="right" w:pos="0"/>
              </w:tabs>
              <w:jc w:val="center"/>
              <w:rPr>
                <w:rFonts w:ascii="Vazir" w:hAnsi="Vazir" w:cs="Vazir"/>
                <w:sz w:val="18"/>
                <w:szCs w:val="18"/>
              </w:rPr>
            </w:pPr>
            <w:r w:rsidRPr="005D24DB">
              <w:rPr>
                <w:rFonts w:ascii="Vazir" w:hAnsi="Vazir" w:cs="Vazir"/>
                <w:b/>
                <w:bCs/>
                <w:sz w:val="18"/>
                <w:szCs w:val="18"/>
                <w:bdr w:val="single" w:sz="2" w:space="0" w:color="FFFFFF" w:frame="1"/>
                <w:rtl/>
                <w:lang/>
              </w:rPr>
              <w:t>کاربر نهایی (مشتری</w:t>
            </w:r>
            <w:r w:rsidR="005D24DB">
              <w:rPr>
                <w:rFonts w:ascii="Vazir" w:hAnsi="Vazir" w:cs="Vazir"/>
                <w:b/>
                <w:bCs/>
                <w:sz w:val="18"/>
                <w:szCs w:val="18"/>
                <w:bdr w:val="single" w:sz="2" w:space="0" w:color="FFFFFF" w:frame="1"/>
              </w:rPr>
              <w:t>(</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64469B4"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افرادی که قصد برنامه‌ریزی سفر دارند و از سامانه برای جستجو، مقایسه، خرید بلیت و رزرو خدمات استفاده می‌کنند</w:t>
            </w:r>
            <w:r w:rsidRPr="005D24DB">
              <w:rPr>
                <w:rFonts w:ascii="Vazir" w:hAnsi="Vazir" w:cs="Vazir"/>
                <w:sz w:val="18"/>
                <w:szCs w:val="18"/>
                <w:lang/>
              </w:rPr>
              <w:t>.</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99810BB"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مصرف‌کننده خدمات و درآمدزای اصلی سازمان</w:t>
            </w:r>
          </w:p>
        </w:tc>
      </w:tr>
      <w:tr w:rsidR="005A6E17" w:rsidRPr="005D24DB" w14:paraId="77146DE6" w14:textId="77777777" w:rsidTr="005D24DB">
        <w:trPr>
          <w:trHeight w:val="208"/>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7604471"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تأمین‌کننده خدمات سفر</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32E9F0F"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شرکت‌های هواپیمایی، راه‌آهن و شرکت‌های حمل‌ونقل جاده‌ای که ظرفیت و بلیت‌های خود را در اختیار آژانس قرار می‌دهند</w:t>
            </w:r>
            <w:r w:rsidRPr="005D24DB">
              <w:rPr>
                <w:rFonts w:ascii="Vazir" w:hAnsi="Vazir" w:cs="Vazir"/>
                <w:sz w:val="18"/>
                <w:szCs w:val="18"/>
                <w:lang/>
              </w:rPr>
              <w:t>.</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E98CD9A"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عرضه‌کننده محصولات و خدمات پایه</w:t>
            </w:r>
          </w:p>
        </w:tc>
      </w:tr>
      <w:tr w:rsidR="005A6E17" w:rsidRPr="005D24DB" w14:paraId="06ED6DBF" w14:textId="77777777" w:rsidTr="005D24DB">
        <w:trPr>
          <w:trHeight w:val="208"/>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5C91267"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مدیران و کارکنان سازمان</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DD3F160"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افراد کلیدی مانند مدیر سازمان، مدیر فنی، کارشناس پشتیبانی و مدیر مالی که بر عملکرد سامانه نظارت کرده و امور را مدیریت می‌کنند</w:t>
            </w:r>
            <w:r w:rsidRPr="005D24DB">
              <w:rPr>
                <w:rFonts w:ascii="Vazir" w:hAnsi="Vazir" w:cs="Vazir"/>
                <w:sz w:val="18"/>
                <w:szCs w:val="18"/>
                <w:lang/>
              </w:rPr>
              <w:t>.</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6DFE8A8"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اداره‌کننده فرایندها و پشتیبان سیستم</w:t>
            </w:r>
          </w:p>
        </w:tc>
      </w:tr>
      <w:tr w:rsidR="005A6E17" w:rsidRPr="005D24DB" w14:paraId="245457FD" w14:textId="77777777" w:rsidTr="005D24DB">
        <w:trPr>
          <w:trHeight w:val="208"/>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D97DD7A"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سامانه درگاه پرداخت بانکی</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61867CA"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سامانه‌های مالی بیرونی که مسئولیت پردازش تراکنش‌های آنلاین، پرداخت هزینه بلیت‌ها و بازگشت وجه استرداد را بر عهده دارند</w:t>
            </w:r>
            <w:r w:rsidRPr="005D24DB">
              <w:rPr>
                <w:rFonts w:ascii="Vazir" w:hAnsi="Vazir" w:cs="Vazir"/>
                <w:sz w:val="18"/>
                <w:szCs w:val="18"/>
                <w:lang/>
              </w:rPr>
              <w:t>.</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1527B64"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عامل اجرایی تراکنش‌های مالی</w:t>
            </w:r>
          </w:p>
        </w:tc>
      </w:tr>
      <w:tr w:rsidR="005A6E17" w:rsidRPr="005D24DB" w14:paraId="70EE084C" w14:textId="77777777" w:rsidTr="005D24DB">
        <w:trPr>
          <w:trHeight w:val="208"/>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2C04247"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ارائه‌دهندگان خدمات جانبی</w:t>
            </w:r>
          </w:p>
        </w:tc>
        <w:tc>
          <w:tcPr>
            <w:tcW w:w="477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4BB6E91"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هتل‌ها، برگزارکنندگان تورهای مسافرتی و شرکت‌های بیمه که خدمات تکمیلی سفر را از طریق سامانه عرضه می‌کنند</w:t>
            </w:r>
            <w:r w:rsidRPr="005D24DB">
              <w:rPr>
                <w:rFonts w:ascii="Vazir" w:hAnsi="Vazir" w:cs="Vazir"/>
                <w:sz w:val="18"/>
                <w:szCs w:val="18"/>
                <w:lang/>
              </w:rPr>
              <w:t>.</w:t>
            </w:r>
          </w:p>
        </w:tc>
        <w:tc>
          <w:tcPr>
            <w:tcW w:w="3887"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58D832D"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عرضه‌کننده خدمات مکمل و جانبی</w:t>
            </w:r>
          </w:p>
        </w:tc>
      </w:tr>
    </w:tbl>
    <w:p w14:paraId="0BA40B74" w14:textId="77777777" w:rsidR="000A350F" w:rsidRPr="005D24DB" w:rsidRDefault="000A350F" w:rsidP="00C21F8E">
      <w:pPr>
        <w:tabs>
          <w:tab w:val="right" w:pos="0"/>
        </w:tabs>
        <w:spacing w:before="100" w:beforeAutospacing="1" w:after="100" w:afterAutospacing="1"/>
        <w:jc w:val="lowKashida"/>
        <w:rPr>
          <w:rFonts w:ascii="Vazir" w:hAnsi="Vazir" w:cs="Vazir"/>
          <w:rtl/>
        </w:rPr>
      </w:pPr>
    </w:p>
    <w:p w14:paraId="2F581FDB" w14:textId="77777777" w:rsidR="003666CF" w:rsidRPr="005D24DB" w:rsidRDefault="003666CF" w:rsidP="00C21F8E">
      <w:pPr>
        <w:pStyle w:val="Heading2"/>
        <w:tabs>
          <w:tab w:val="right" w:pos="0"/>
        </w:tabs>
        <w:ind w:left="0" w:firstLine="0"/>
        <w:rPr>
          <w:rFonts w:ascii="Vazir" w:hAnsi="Vazir" w:cs="Vazir"/>
          <w:rtl/>
        </w:rPr>
      </w:pPr>
      <w:bookmarkStart w:id="30" w:name="_Toc431896696"/>
      <w:bookmarkStart w:id="31" w:name="_Toc183549788"/>
      <w:bookmarkEnd w:id="4"/>
      <w:bookmarkEnd w:id="5"/>
      <w:bookmarkEnd w:id="6"/>
      <w:bookmarkEnd w:id="7"/>
      <w:bookmarkEnd w:id="8"/>
      <w:bookmarkEnd w:id="9"/>
      <w:bookmarkEnd w:id="10"/>
      <w:bookmarkEnd w:id="11"/>
      <w:bookmarkEnd w:id="12"/>
      <w:r w:rsidRPr="005D24DB">
        <w:rPr>
          <w:rFonts w:ascii="Vazir" w:hAnsi="Vazir" w:cs="Vazir"/>
          <w:rtl/>
        </w:rPr>
        <w:t>کاربران</w:t>
      </w:r>
      <w:bookmarkEnd w:id="30"/>
      <w:bookmarkEnd w:id="31"/>
    </w:p>
    <w:tbl>
      <w:tblPr>
        <w:tblW w:w="9437"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3"/>
        <w:gridCol w:w="5336"/>
        <w:gridCol w:w="2668"/>
      </w:tblGrid>
      <w:tr w:rsidR="005A6E17" w:rsidRPr="005D24DB" w14:paraId="5D838132" w14:textId="77777777" w:rsidTr="004B0CFB">
        <w:trPr>
          <w:trHeight w:val="353"/>
          <w:tblHeade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61250C75" w14:textId="77777777" w:rsidR="005A6E17" w:rsidRPr="005D24DB" w:rsidRDefault="005A6E17" w:rsidP="00C21F8E">
            <w:pPr>
              <w:tabs>
                <w:tab w:val="right" w:pos="0"/>
              </w:tabs>
              <w:jc w:val="center"/>
              <w:rPr>
                <w:rFonts w:ascii="Vazir" w:hAnsi="Vazir" w:cs="Vazir"/>
                <w:b/>
                <w:bCs/>
                <w:caps/>
                <w:sz w:val="18"/>
                <w:szCs w:val="18"/>
                <w:lang/>
              </w:rPr>
            </w:pPr>
            <w:bookmarkStart w:id="32" w:name="_Toc431896697"/>
            <w:r w:rsidRPr="005D24DB">
              <w:rPr>
                <w:rFonts w:ascii="Vazir" w:hAnsi="Vazir" w:cs="Vazir"/>
                <w:b/>
                <w:bCs/>
                <w:caps/>
                <w:sz w:val="18"/>
                <w:szCs w:val="18"/>
                <w:rtl/>
                <w:lang/>
              </w:rPr>
              <w:t>نام کاربر</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655BD62B" w14:textId="77777777" w:rsidR="005A6E17" w:rsidRPr="005D24DB" w:rsidRDefault="005A6E1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توضیح</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0F341E85" w14:textId="77777777" w:rsidR="005A6E17" w:rsidRPr="005D24DB" w:rsidRDefault="005A6E17"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نقش در سیستم</w:t>
            </w:r>
          </w:p>
        </w:tc>
      </w:tr>
      <w:tr w:rsidR="005A6E17" w:rsidRPr="005D24DB" w14:paraId="03EECFF6"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90053CD"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مسافر معمولی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C9BA3E2"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افرادی که به صورت گاه‌به‌گاه برای سفرهای تفریحی یا زیارتی اقدام به خرید بلیت می‌کنند</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9EAE8B9"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جستجو، خرید و استرداد بلیت</w:t>
            </w:r>
          </w:p>
        </w:tc>
      </w:tr>
      <w:tr w:rsidR="005A6E17" w:rsidRPr="005D24DB" w14:paraId="22FD54C2"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BACC02B"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مسافر تجاری/کاری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D552D7B"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افرادی که سفرهای مکرر کاری دارند و به دنبال بلیت‌های با زمان‌بندی مشخص و انعطاف‌پذیری بالا هستند</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7BE84E7"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خرید سریع، مدیریت رزروها و استرداد</w:t>
            </w:r>
          </w:p>
        </w:tc>
      </w:tr>
      <w:tr w:rsidR="005A6E17" w:rsidRPr="005D24DB" w14:paraId="3DF20FCD"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BA94AD9"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کاربر سازمانی/نماینده</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8A965C2"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نمایندگان شرکت‌ها و سازمان‌ها که وظیفه رزرو بلیت برای کارمندان و مدیریت سفرهای گروهی را بر عهده دارند</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5B1B823"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خرید گروهی، مدیریت چندین بلیت و گزارش‌گیری</w:t>
            </w:r>
          </w:p>
        </w:tc>
      </w:tr>
      <w:tr w:rsidR="005A6E17" w:rsidRPr="005D24DB" w14:paraId="7F61A592"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A54F355"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توریست خارجی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807BEC5"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گردشگرانی از سایر کشورها که برای سفر به ایران نیاز به رزرو بلیت و خدمات جانبی دارند</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C2E82ED"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جستجو با فیلترهای خاص، خرید و دریافت ویزا</w:t>
            </w:r>
          </w:p>
        </w:tc>
      </w:tr>
      <w:tr w:rsidR="005A6E17" w:rsidRPr="005D24DB" w14:paraId="0F7C06CC"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019CC52"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lastRenderedPageBreak/>
              <w:t>کاربر مهمان</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8C05069"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کاربرانی که بدون ثبت‌نام در سامانه، صرفاً به جستجوی اطلاعات بلیت‌ها و قیمت‌ها می‌پردازند</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4D9B830" w14:textId="7EBCDBB0" w:rsidR="005A6E17" w:rsidRPr="005D24DB" w:rsidRDefault="005A6E17" w:rsidP="00C21F8E">
            <w:pPr>
              <w:tabs>
                <w:tab w:val="right" w:pos="0"/>
              </w:tabs>
              <w:jc w:val="center"/>
              <w:rPr>
                <w:rFonts w:ascii="Vazir" w:hAnsi="Vazir" w:cs="Vazir"/>
                <w:sz w:val="18"/>
                <w:szCs w:val="18"/>
              </w:rPr>
            </w:pPr>
            <w:r w:rsidRPr="005D24DB">
              <w:rPr>
                <w:rFonts w:ascii="Vazir" w:hAnsi="Vazir" w:cs="Vazir"/>
                <w:sz w:val="18"/>
                <w:szCs w:val="18"/>
                <w:rtl/>
                <w:lang/>
              </w:rPr>
              <w:t>مشاهده اطلاعات و مقایسه قیمت‌ها (بدون خرید</w:t>
            </w:r>
            <w:r w:rsidR="005D24DB">
              <w:rPr>
                <w:rFonts w:ascii="Vazir" w:hAnsi="Vazir" w:cs="Vazir"/>
                <w:sz w:val="18"/>
                <w:szCs w:val="18"/>
              </w:rPr>
              <w:t>(</w:t>
            </w:r>
          </w:p>
        </w:tc>
      </w:tr>
      <w:tr w:rsidR="005A6E17" w:rsidRPr="005D24DB" w14:paraId="17193192"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41D6F2B"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کارشناس پشتیبانی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83E7ACC"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کارمند سازمان مسئول پاسخ‌گویی به تیکت‌ها، تماس‌ها و حل مشکلات کاربران در سامانه</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FF9A419"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مدیریت تیکت‌ها، پاسخگویی و پیگیری درخواست‌ها</w:t>
            </w:r>
          </w:p>
        </w:tc>
      </w:tr>
      <w:tr w:rsidR="005A6E17" w:rsidRPr="005D24DB" w14:paraId="6B69183F"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C8F6363"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مدیر سیستم</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3E4B364"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کارمند مسئول مدیریت دسترسی‌ها، تنظیمات کلی سامانه و نظارت بر عملکرد فنی سیستم</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7C2E8C8"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مدیریت کاربران، تنظیمات و پایش سیستم</w:t>
            </w:r>
          </w:p>
        </w:tc>
      </w:tr>
      <w:tr w:rsidR="005A6E17" w:rsidRPr="005D24DB" w14:paraId="4B52CC50" w14:textId="77777777" w:rsidTr="004B0CFB">
        <w:trPr>
          <w:trHeight w:val="353"/>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9D40FB0"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اپراتور فروش</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76AB4DF"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کارمند مسئول تأیید رزروهای خاص، صدور بلیت‌های دستی و هماهنگی با تأمین‌کنندگان در شرایط خاص</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3A991FF"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مدیریت فروش، صدور بلیت و هماهنگی</w:t>
            </w:r>
          </w:p>
        </w:tc>
      </w:tr>
      <w:tr w:rsidR="005A6E17" w:rsidRPr="005D24DB" w14:paraId="690FF890" w14:textId="77777777" w:rsidTr="004B0CFB">
        <w:trPr>
          <w:trHeight w:val="379"/>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274E976"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کارشناس مالی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A2D29E3"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کارمند مسئول نظارت بر تراکنش‌ها، تسویه‌حساب با تأمین‌کنندگان و مدیریت گزارش‌های مالی</w:t>
            </w:r>
            <w:r w:rsidRPr="005D24DB">
              <w:rPr>
                <w:rFonts w:ascii="Vazir" w:hAnsi="Vazir" w:cs="Vazir"/>
                <w:sz w:val="18"/>
                <w:szCs w:val="18"/>
                <w:lang/>
              </w:rPr>
              <w:t>.</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1ACB105" w14:textId="77777777" w:rsidR="005A6E17" w:rsidRPr="005D24DB" w:rsidRDefault="005A6E17" w:rsidP="00C21F8E">
            <w:pPr>
              <w:tabs>
                <w:tab w:val="right" w:pos="0"/>
              </w:tabs>
              <w:jc w:val="center"/>
              <w:rPr>
                <w:rFonts w:ascii="Vazir" w:hAnsi="Vazir" w:cs="Vazir"/>
                <w:sz w:val="18"/>
                <w:szCs w:val="18"/>
                <w:lang/>
              </w:rPr>
            </w:pPr>
            <w:r w:rsidRPr="005D24DB">
              <w:rPr>
                <w:rFonts w:ascii="Vazir" w:hAnsi="Vazir" w:cs="Vazir"/>
                <w:sz w:val="18"/>
                <w:szCs w:val="18"/>
                <w:rtl/>
                <w:lang/>
              </w:rPr>
              <w:t>بررسی تراکنش‌ها، تسویه‌حساب و گزارش‌گیری مالی</w:t>
            </w:r>
          </w:p>
        </w:tc>
      </w:tr>
    </w:tbl>
    <w:p w14:paraId="4393D1AE" w14:textId="77777777" w:rsidR="00091576" w:rsidRPr="005D24DB" w:rsidRDefault="00091576" w:rsidP="00C21F8E">
      <w:pPr>
        <w:tabs>
          <w:tab w:val="right" w:pos="0"/>
        </w:tabs>
        <w:spacing w:before="100" w:beforeAutospacing="1" w:after="100" w:afterAutospacing="1"/>
        <w:jc w:val="lowKashida"/>
        <w:rPr>
          <w:rFonts w:ascii="Vazir" w:hAnsi="Vazir" w:cs="Vazir"/>
          <w:sz w:val="28"/>
          <w:szCs w:val="28"/>
          <w:rtl/>
        </w:rPr>
      </w:pPr>
    </w:p>
    <w:p w14:paraId="6043E4CE" w14:textId="307E7178" w:rsidR="00091576" w:rsidRPr="005D24DB" w:rsidRDefault="007C18C3" w:rsidP="00C21F8E">
      <w:pPr>
        <w:pStyle w:val="Heading2"/>
        <w:tabs>
          <w:tab w:val="right" w:pos="0"/>
        </w:tabs>
        <w:ind w:left="0" w:firstLine="0"/>
        <w:rPr>
          <w:rFonts w:ascii="Vazir" w:hAnsi="Vazir" w:cs="Vazir"/>
          <w:rtl/>
        </w:rPr>
      </w:pPr>
      <w:bookmarkStart w:id="33" w:name="_Toc183549789"/>
      <w:r w:rsidRPr="005D24DB">
        <w:rPr>
          <w:rFonts w:ascii="Vazir" w:hAnsi="Vazir" w:cs="Vazir"/>
          <w:rtl/>
        </w:rPr>
        <w:t>محيط کاربران</w:t>
      </w:r>
      <w:bookmarkEnd w:id="32"/>
      <w:bookmarkEnd w:id="33"/>
    </w:p>
    <w:p w14:paraId="5CF7E982" w14:textId="34A24C97" w:rsidR="003F0DDB" w:rsidRPr="004B0CFB" w:rsidRDefault="003F0DDB" w:rsidP="00C21F8E">
      <w:pPr>
        <w:tabs>
          <w:tab w:val="right" w:pos="0"/>
        </w:tabs>
        <w:spacing w:before="100" w:beforeAutospacing="1" w:after="100" w:afterAutospacing="1"/>
        <w:jc w:val="both"/>
        <w:rPr>
          <w:rFonts w:ascii="Vazir" w:hAnsi="Vazir" w:cs="Vazir"/>
          <w:rtl/>
        </w:rPr>
      </w:pPr>
      <w:r w:rsidRPr="004B0CFB">
        <w:rPr>
          <w:rFonts w:ascii="Vazir" w:hAnsi="Vazir" w:cs="Vazir"/>
          <w:rtl/>
        </w:rPr>
        <w:t xml:space="preserve">محیط کاربران سامانه آژانس مسافرتی مارکوپولو به مجموعه‌ای از شرایط فیزیکی، فنی و موقعیتی اطلاق می‌شود که کاربران در آن به تعامل با سیستم می‌پردازند. برای کاربران نهایی (مشتریان)، محیط اصلی استفاده از سیستم، فضای دیجیتال و غیرحضوری است. این کاربران معمولاً از طریق تلفن‌های همراه هوشمند، تبلت‌ها یا لپ‌تاپ‌های شخصی به سامانه متصل می‌شوند و ممکن است در هر مکانی اعم از خانه، محل کار، محیط‌های عمومی یا حتی حین سفر باشند. دسترسی آن‌ها به اینترنت می‌تواند از طریق شبکه‌های </w:t>
      </w:r>
      <w:r w:rsidRPr="004B0CFB">
        <w:rPr>
          <w:rFonts w:ascii="Vazir" w:hAnsi="Vazir" w:cs="Vazir"/>
        </w:rPr>
        <w:t>Wi-Fi</w:t>
      </w:r>
      <w:r w:rsidRPr="004B0CFB">
        <w:rPr>
          <w:rFonts w:ascii="Vazir" w:hAnsi="Vazir" w:cs="Vazir"/>
          <w:rtl/>
        </w:rPr>
        <w:t>، دیتای موبایل یا اینترنت سازمانی برقرار شود و انتظار دارند رابط کاربری سیستم به گونه‌ای باشد که حتی در شرایط نوری نامناسب یا با استفاده از دستگاه‌های با صفحه نمایش کوچک، تجربه کاربری راحتی را فراهم کند.</w:t>
      </w:r>
    </w:p>
    <w:p w14:paraId="23727DAC" w14:textId="14F8B8C0" w:rsidR="003F0DDB" w:rsidRPr="004B0CFB" w:rsidRDefault="003F0DDB" w:rsidP="00C21F8E">
      <w:pPr>
        <w:tabs>
          <w:tab w:val="right" w:pos="0"/>
        </w:tabs>
        <w:spacing w:before="100" w:beforeAutospacing="1" w:after="100" w:afterAutospacing="1"/>
        <w:jc w:val="both"/>
        <w:rPr>
          <w:rFonts w:ascii="Vazir" w:hAnsi="Vazir" w:cs="Vazir"/>
          <w:rtl/>
        </w:rPr>
      </w:pPr>
      <w:r w:rsidRPr="004B0CFB">
        <w:rPr>
          <w:rFonts w:ascii="Vazir" w:hAnsi="Vazir" w:cs="Vazir"/>
          <w:rtl/>
        </w:rPr>
        <w:t>در سمت دیگر، محیط کاربران داخلی (کارکنان سازمان) شامل کارشناسان پشتیبانی، مدیران و اپراتورها است که معمولاً در محیط‌های اداری و کنترل شده مستقر هستند. این کاربران اغلب از سیستم‌های کامپیوتری دسکتاپ با مانیتورهای بزرگ و اینترنت پرسرعت و پایدار سازمانی استفاده می‌کنند. تمرکز این کاربران بر روی مدیریت درخواست‌ها، پاسخگویی به مشکلات و نظارت بر فرایندهاست؛ بنابراین محیط کاری آن‌ها نیازمند رابط کاربری با قابلیت‌های مدیریت پیشرفته، دسترسی سریع به اطلاعات مشتریان و داشبوردهای مدیریتی دقیق است تا بتوانند با کارایی بالا به وظایف خود بپردازند.</w:t>
      </w:r>
    </w:p>
    <w:p w14:paraId="27AD9B36" w14:textId="24D45A72" w:rsidR="00746511" w:rsidRPr="004B0CFB" w:rsidRDefault="003F0DDB" w:rsidP="00C21F8E">
      <w:pPr>
        <w:tabs>
          <w:tab w:val="right" w:pos="0"/>
        </w:tabs>
        <w:spacing w:before="100" w:beforeAutospacing="1" w:after="100" w:afterAutospacing="1"/>
        <w:jc w:val="both"/>
        <w:rPr>
          <w:rFonts w:ascii="Vazir" w:hAnsi="Vazir" w:cs="Vazir"/>
          <w:rtl/>
        </w:rPr>
      </w:pPr>
      <w:r w:rsidRPr="004B0CFB">
        <w:rPr>
          <w:rFonts w:ascii="Vazir" w:hAnsi="Vazir" w:cs="Vazir"/>
          <w:rtl/>
        </w:rPr>
        <w:lastRenderedPageBreak/>
        <w:t>علاوه بر جنبه‌های فیزیکی و سخت‌افزاری، محیط کاربران تحت تأثیر عوامل روانی و زمانی نیز قرار دارد. کاربران نهایی اغلب در شرایطی با سامانه تعامل می‌کنند که تحت فشار زمانی هستند (مانند لحظات قبل از پر شدن ظرفیت یک پرواز یا نزدیک به زمان حرکت) و انتظار دارند سیستم سرعت بالایی داشته باشد و بدون خطا عمل کند. همچنین، از آنجا که کاربران با سطوح مختلف مهارت فنی با سیستم کار می‌کنند، محیط نرم‌افزاری باید به گونه‌ای طراحی شده باشد که برای افراد غیرمتخصص نیز ساده و شهودی باشد و در عین حال، امنیت اطلاعات مالی و شخصی کاربران در تمامی این محیط‌های متغیر تضمین گردد.</w:t>
      </w:r>
    </w:p>
    <w:p w14:paraId="4A28416E" w14:textId="77777777" w:rsidR="00576E3C" w:rsidRPr="005D24DB" w:rsidRDefault="00576E3C" w:rsidP="00C21F8E">
      <w:pPr>
        <w:pStyle w:val="Heading2"/>
        <w:tabs>
          <w:tab w:val="right" w:pos="0"/>
        </w:tabs>
        <w:ind w:left="0" w:firstLine="0"/>
        <w:rPr>
          <w:rFonts w:ascii="Vazir" w:hAnsi="Vazir" w:cs="Vazir"/>
          <w:rtl/>
        </w:rPr>
      </w:pPr>
      <w:bookmarkStart w:id="34" w:name="_Toc183549790"/>
      <w:r w:rsidRPr="005D24DB">
        <w:rPr>
          <w:rFonts w:ascii="Vazir" w:hAnsi="Vazir" w:cs="Vazir"/>
          <w:rtl/>
        </w:rPr>
        <w:t>پروفایل کاربران</w:t>
      </w:r>
      <w:bookmarkEnd w:id="34"/>
    </w:p>
    <w:p w14:paraId="1C2EBB53" w14:textId="0AF5305D" w:rsidR="003F0DDB" w:rsidRPr="005D24DB" w:rsidRDefault="003F0DDB" w:rsidP="00C21F8E">
      <w:pPr>
        <w:pStyle w:val="Heading3"/>
        <w:tabs>
          <w:tab w:val="right" w:pos="0"/>
        </w:tabs>
        <w:ind w:left="0"/>
        <w:rPr>
          <w:rFonts w:ascii="Vazir" w:hAnsi="Vazir" w:cs="Vazir"/>
        </w:rPr>
      </w:pPr>
      <w:r w:rsidRPr="005D24DB">
        <w:rPr>
          <w:rFonts w:ascii="Vazir" w:hAnsi="Vazir" w:cs="Vazir"/>
          <w:rtl/>
        </w:rPr>
        <w:t>کاربر ۱: نماینده (کاربر سازمانی</w:t>
      </w:r>
      <w:r w:rsidR="004B0CFB">
        <w:rPr>
          <w:rFonts w:ascii="Vazir" w:hAnsi="Vazir" w:cs="Vazir"/>
        </w:rPr>
        <w:t>(</w:t>
      </w:r>
    </w:p>
    <w:tbl>
      <w:tblPr>
        <w:tblW w:w="8071"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3"/>
        <w:gridCol w:w="6498"/>
      </w:tblGrid>
      <w:tr w:rsidR="003F0DDB" w:rsidRPr="005D24DB" w14:paraId="2D30125F" w14:textId="77777777" w:rsidTr="004B0CFB">
        <w:trPr>
          <w:trHeight w:val="198"/>
          <w:tblHeade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47D52463"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عنوان</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56E1BD82"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مقدار</w:t>
            </w:r>
          </w:p>
        </w:tc>
      </w:tr>
      <w:tr w:rsidR="003F0DDB" w:rsidRPr="005D24DB" w14:paraId="686660E1"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83DA0CD"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نام</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F4EAD97"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نماینده سازمانی</w:t>
            </w:r>
          </w:p>
        </w:tc>
      </w:tr>
      <w:tr w:rsidR="003F0DDB" w:rsidRPr="005D24DB" w14:paraId="69BD11C3"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A9F8E93"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توصیف</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62D7A64"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فردی که از طرف یک شرکت یا سازمان اقدام به رزرو بلیت و خدمات سفر برای کارمندان یا میهمانان آن سازمان می‌کند</w:t>
            </w:r>
            <w:r w:rsidRPr="005D24DB">
              <w:rPr>
                <w:rFonts w:ascii="Vazir" w:hAnsi="Vazir" w:cs="Vazir"/>
                <w:sz w:val="18"/>
                <w:szCs w:val="18"/>
              </w:rPr>
              <w:t>.</w:t>
            </w:r>
          </w:p>
        </w:tc>
      </w:tr>
      <w:tr w:rsidR="003F0DDB" w:rsidRPr="005D24DB" w14:paraId="738FEFCF"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55F51F7"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نوع</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4D82855"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کاربر تجاری / سازمانی</w:t>
            </w:r>
          </w:p>
        </w:tc>
      </w:tr>
      <w:tr w:rsidR="003F0DDB" w:rsidRPr="005D24DB" w14:paraId="11097657"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3EFDB79"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مسئولیت‌ها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3C393C9"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مدیریت سفرهای گروهی، ثبت اطلاعات دقیق مسافران، پیگیری پرداخت‌های سازمانی و گزارش‌دهی به مدیران</w:t>
            </w:r>
            <w:r w:rsidRPr="005D24DB">
              <w:rPr>
                <w:rFonts w:ascii="Vazir" w:hAnsi="Vazir" w:cs="Vazir"/>
                <w:sz w:val="18"/>
                <w:szCs w:val="18"/>
              </w:rPr>
              <w:t>.</w:t>
            </w:r>
          </w:p>
        </w:tc>
      </w:tr>
      <w:tr w:rsidR="003F0DDB" w:rsidRPr="005D24DB" w14:paraId="2E01F7BA"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30DA5CC"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معیارهای موفقیت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D9E53CF"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کاهش زمان صرف شده برای رزروهای تکراری، دقت بالا در اطلاعات مسافران و دسترسی آسان به گزارش‌های مالی سفرها</w:t>
            </w:r>
            <w:r w:rsidRPr="005D24DB">
              <w:rPr>
                <w:rFonts w:ascii="Vazir" w:hAnsi="Vazir" w:cs="Vazir"/>
                <w:sz w:val="18"/>
                <w:szCs w:val="18"/>
              </w:rPr>
              <w:t>.</w:t>
            </w:r>
          </w:p>
        </w:tc>
      </w:tr>
      <w:tr w:rsidR="003F0DDB" w:rsidRPr="005D24DB" w14:paraId="4D3D5311" w14:textId="77777777" w:rsidTr="004B0CFB">
        <w:trPr>
          <w:trHeight w:val="198"/>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C897802"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چگونگی مشارکت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0CDAB9B"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ورود به پنل سازمانی، انتخاب سفرهای متعدد، استفاده از امکانات پرداخت اعتباری و مشاهده سوابق خرید</w:t>
            </w:r>
            <w:r w:rsidRPr="005D24DB">
              <w:rPr>
                <w:rFonts w:ascii="Vazir" w:hAnsi="Vazir" w:cs="Vazir"/>
                <w:sz w:val="18"/>
                <w:szCs w:val="18"/>
              </w:rPr>
              <w:t>.</w:t>
            </w:r>
          </w:p>
        </w:tc>
      </w:tr>
      <w:tr w:rsidR="003F0DDB" w:rsidRPr="005D24DB" w14:paraId="15A461B9"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4A89362"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دستاوردهای تحویلی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22AF923"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بلیط‌های صادر شده برای تمام اعضا، فاکتور رسمی سازمانی و گزارش خلاصه سفرهای انجام شده</w:t>
            </w:r>
            <w:r w:rsidRPr="005D24DB">
              <w:rPr>
                <w:rFonts w:ascii="Vazir" w:hAnsi="Vazir" w:cs="Vazir"/>
                <w:sz w:val="18"/>
                <w:szCs w:val="18"/>
              </w:rPr>
              <w:t>.</w:t>
            </w:r>
          </w:p>
        </w:tc>
      </w:tr>
      <w:tr w:rsidR="003F0DDB" w:rsidRPr="005D24DB" w14:paraId="1BA1A8C2" w14:textId="77777777" w:rsidTr="004B0CFB">
        <w:trPr>
          <w:trHeight w:val="212"/>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E45BDE9"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توضیحات / مسائل مرتبط</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4938D54" w14:textId="0802D7A9"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نیاز به امکانات ویژه مانند فاکتور</w:t>
            </w:r>
            <w:r w:rsidRPr="005D24DB">
              <w:rPr>
                <w:rFonts w:ascii="Vazir" w:hAnsi="Vazir" w:cs="Vazir"/>
                <w:sz w:val="18"/>
                <w:szCs w:val="18"/>
              </w:rPr>
              <w:t xml:space="preserve"> </w:t>
            </w:r>
            <w:r w:rsidRPr="005D24DB">
              <w:rPr>
                <w:rFonts w:ascii="Vazir" w:hAnsi="Vazir" w:cs="Vazir"/>
                <w:sz w:val="18"/>
                <w:szCs w:val="18"/>
                <w:rtl/>
              </w:rPr>
              <w:t>مالی، اعتبار حساب سازمانی و مدیریت چندین مسافر در یک سبد خرید</w:t>
            </w:r>
            <w:r w:rsidRPr="005D24DB">
              <w:rPr>
                <w:rFonts w:ascii="Vazir" w:hAnsi="Vazir" w:cs="Vazir"/>
                <w:sz w:val="18"/>
                <w:szCs w:val="18"/>
              </w:rPr>
              <w:t>.</w:t>
            </w:r>
          </w:p>
        </w:tc>
      </w:tr>
    </w:tbl>
    <w:p w14:paraId="23D3DAC4" w14:textId="77777777" w:rsidR="003F0DDB" w:rsidRPr="005D24DB" w:rsidRDefault="005D24DB" w:rsidP="00C21F8E">
      <w:pPr>
        <w:tabs>
          <w:tab w:val="right" w:pos="0"/>
        </w:tabs>
        <w:spacing w:before="720" w:after="720"/>
        <w:rPr>
          <w:rFonts w:ascii="Vazir" w:hAnsi="Vazir" w:cs="Vazir"/>
        </w:rPr>
      </w:pPr>
      <w:r w:rsidRPr="005D24DB">
        <w:rPr>
          <w:rFonts w:ascii="Vazir" w:hAnsi="Vazir" w:cs="Vazir"/>
          <w:noProof/>
        </w:rPr>
        <w:pict w14:anchorId="0190E192">
          <v:rect id="_x0000_i1098" alt="" style="width:313.55pt;height:.05pt;mso-width-percent:0;mso-height-percent:0;mso-width-percent:0;mso-height-percent:0" o:hrpct="670" o:hralign="right" o:hrstd="t" o:hr="t" fillcolor="#a0a0a0" stroked="f"/>
        </w:pict>
      </w:r>
    </w:p>
    <w:p w14:paraId="117C6533" w14:textId="2F08A85B" w:rsidR="003F0DDB" w:rsidRPr="005D24DB" w:rsidRDefault="003F0DDB" w:rsidP="00C21F8E">
      <w:pPr>
        <w:pStyle w:val="Heading3"/>
        <w:tabs>
          <w:tab w:val="right" w:pos="0"/>
        </w:tabs>
        <w:ind w:left="0"/>
        <w:rPr>
          <w:rFonts w:ascii="Vazir" w:hAnsi="Vazir" w:cs="Vazir"/>
        </w:rPr>
      </w:pPr>
      <w:r w:rsidRPr="005D24DB">
        <w:rPr>
          <w:rFonts w:ascii="Vazir" w:hAnsi="Vazir" w:cs="Vazir"/>
          <w:rtl/>
        </w:rPr>
        <w:lastRenderedPageBreak/>
        <w:t>کاربر ۲: مسافر معمولی</w:t>
      </w:r>
    </w:p>
    <w:tbl>
      <w:tblPr>
        <w:tblW w:w="851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4"/>
        <w:gridCol w:w="7449"/>
      </w:tblGrid>
      <w:tr w:rsidR="003F0DDB" w:rsidRPr="005D24DB" w14:paraId="1E0C7B14" w14:textId="77777777" w:rsidTr="004B0CFB">
        <w:trPr>
          <w:trHeight w:val="189"/>
          <w:tblHeader/>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6C4320C1"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عنوان</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664C7409"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مقدار</w:t>
            </w:r>
          </w:p>
        </w:tc>
      </w:tr>
      <w:tr w:rsidR="003F0DDB" w:rsidRPr="005D24DB" w14:paraId="5BA33079"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FDA60C4"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نام</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7BF2960"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مسافر معمولی</w:t>
            </w:r>
          </w:p>
        </w:tc>
      </w:tr>
      <w:tr w:rsidR="003F0DDB" w:rsidRPr="005D24DB" w14:paraId="7A42941E"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E8781AD"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توصیف</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F869D04"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فردی که به صورت شخصی و برای اهداف تفریحی، زیارتی یا تحصیلی قصد سفر دارد</w:t>
            </w:r>
            <w:r w:rsidRPr="005D24DB">
              <w:rPr>
                <w:rFonts w:ascii="Vazir" w:hAnsi="Vazir" w:cs="Vazir"/>
                <w:sz w:val="18"/>
                <w:szCs w:val="18"/>
              </w:rPr>
              <w:t>.</w:t>
            </w:r>
          </w:p>
        </w:tc>
      </w:tr>
      <w:tr w:rsidR="003F0DDB" w:rsidRPr="005D24DB" w14:paraId="3930E18C"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73931CA"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نوع</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8380BFF"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کاربر نهایی</w:t>
            </w:r>
            <w:r w:rsidRPr="005D24DB">
              <w:rPr>
                <w:rFonts w:ascii="Vazir" w:hAnsi="Vazir" w:cs="Vazir"/>
                <w:sz w:val="18"/>
                <w:szCs w:val="18"/>
              </w:rPr>
              <w:t xml:space="preserve"> (B2C)</w:t>
            </w:r>
          </w:p>
        </w:tc>
      </w:tr>
      <w:tr w:rsidR="003F0DDB" w:rsidRPr="005D24DB" w14:paraId="5C0BCCB0"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3497C45"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مسئولیت‌ها</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53136AF"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جستجوی بلیت، وارد کردن اطلاعات شخصی صحیح، انجام پرداخت آنلاین و دریافت بلیت</w:t>
            </w:r>
            <w:r w:rsidRPr="005D24DB">
              <w:rPr>
                <w:rFonts w:ascii="Vazir" w:hAnsi="Vazir" w:cs="Vazir"/>
                <w:sz w:val="18"/>
                <w:szCs w:val="18"/>
              </w:rPr>
              <w:t>.</w:t>
            </w:r>
          </w:p>
        </w:tc>
      </w:tr>
      <w:tr w:rsidR="003F0DDB" w:rsidRPr="005D24DB" w14:paraId="27E28C7B"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BB8521B"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معیارهای موفقیت</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932AB4C"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پیدا کردن ارزان‌ترین یا سریع‌ترین بلیت، سهولت در فرآیند خرید و اطمینان از امنیت پرداخت</w:t>
            </w:r>
            <w:r w:rsidRPr="005D24DB">
              <w:rPr>
                <w:rFonts w:ascii="Vazir" w:hAnsi="Vazir" w:cs="Vazir"/>
                <w:sz w:val="18"/>
                <w:szCs w:val="18"/>
              </w:rPr>
              <w:t>.</w:t>
            </w:r>
          </w:p>
        </w:tc>
      </w:tr>
      <w:tr w:rsidR="003F0DDB" w:rsidRPr="005D24DB" w14:paraId="4EB0B3D2"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934068D"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چگونگی مشارکت</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BEC2E16"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جستجو در سایت یا اپلیکیشن، مقایسه گزینه‌ها، انتخاب بلیت و پرداخت از طریق درگاه بانکی</w:t>
            </w:r>
            <w:r w:rsidRPr="005D24DB">
              <w:rPr>
                <w:rFonts w:ascii="Vazir" w:hAnsi="Vazir" w:cs="Vazir"/>
                <w:sz w:val="18"/>
                <w:szCs w:val="18"/>
              </w:rPr>
              <w:t>.</w:t>
            </w:r>
          </w:p>
        </w:tc>
      </w:tr>
      <w:tr w:rsidR="003F0DDB" w:rsidRPr="005D24DB" w14:paraId="56BFA28F"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BEF511C"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دستاوردهای تحویلی</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707867F"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بلیت الکترونیکی (کد رهگیری) و پیامک تأیید خرید</w:t>
            </w:r>
            <w:r w:rsidRPr="005D24DB">
              <w:rPr>
                <w:rFonts w:ascii="Vazir" w:hAnsi="Vazir" w:cs="Vazir"/>
                <w:sz w:val="18"/>
                <w:szCs w:val="18"/>
              </w:rPr>
              <w:t>.</w:t>
            </w:r>
          </w:p>
        </w:tc>
      </w:tr>
      <w:tr w:rsidR="003F0DDB" w:rsidRPr="005D24DB" w14:paraId="45620DC5" w14:textId="77777777" w:rsidTr="004B0CFB">
        <w:trPr>
          <w:trHeight w:val="215"/>
        </w:trPr>
        <w:tc>
          <w:tcPr>
            <w:tcW w:w="1064"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0CC1B6C"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توضیحات / مسائل مرتبط</w:t>
            </w:r>
          </w:p>
        </w:tc>
        <w:tc>
          <w:tcPr>
            <w:tcW w:w="7449"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144BF0D"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حساسیت بالا به قیمت و زمان پرواز؛ نیاز به رابط کاربری بسیار ساده و پشتیبانی قوی در زمان کنسلی</w:t>
            </w:r>
            <w:r w:rsidRPr="005D24DB">
              <w:rPr>
                <w:rFonts w:ascii="Vazir" w:hAnsi="Vazir" w:cs="Vazir"/>
                <w:sz w:val="18"/>
                <w:szCs w:val="18"/>
              </w:rPr>
              <w:t>.</w:t>
            </w:r>
          </w:p>
        </w:tc>
      </w:tr>
    </w:tbl>
    <w:p w14:paraId="5DB7134F" w14:textId="10B27249" w:rsidR="003F0DDB" w:rsidRPr="005D24DB" w:rsidRDefault="003F0DDB" w:rsidP="00C21F8E">
      <w:pPr>
        <w:tabs>
          <w:tab w:val="right" w:pos="0"/>
        </w:tabs>
        <w:spacing w:before="720" w:after="720"/>
        <w:rPr>
          <w:rFonts w:ascii="Vazir" w:hAnsi="Vazir" w:cs="Vazir"/>
        </w:rPr>
      </w:pPr>
    </w:p>
    <w:p w14:paraId="536CB3B6" w14:textId="2F19CD4D" w:rsidR="003F0DDB" w:rsidRPr="005D24DB" w:rsidRDefault="00782188" w:rsidP="00C21F8E">
      <w:pPr>
        <w:pStyle w:val="Heading3"/>
        <w:tabs>
          <w:tab w:val="right" w:pos="0"/>
        </w:tabs>
        <w:ind w:left="0"/>
        <w:rPr>
          <w:rFonts w:ascii="Vazir" w:hAnsi="Vazir" w:cs="Vazir"/>
        </w:rPr>
      </w:pPr>
      <w:r w:rsidRPr="005D24DB">
        <w:rPr>
          <w:rFonts w:ascii="Vazir" w:hAnsi="Vazir" w:cs="Vazir"/>
          <w:rtl/>
        </w:rPr>
        <w:t xml:space="preserve"> </w:t>
      </w:r>
      <w:r w:rsidR="003F0DDB" w:rsidRPr="005D24DB">
        <w:rPr>
          <w:rFonts w:ascii="Vazir" w:hAnsi="Vazir" w:cs="Vazir"/>
          <w:rtl/>
        </w:rPr>
        <w:t>کاربر ۳: کارشناس پشتیبانی</w:t>
      </w:r>
    </w:p>
    <w:tbl>
      <w:tblPr>
        <w:tblW w:w="89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1"/>
        <w:gridCol w:w="7359"/>
      </w:tblGrid>
      <w:tr w:rsidR="00782188" w:rsidRPr="005D24DB" w14:paraId="0483CD8A" w14:textId="77777777" w:rsidTr="004B0CFB">
        <w:trPr>
          <w:trHeight w:val="188"/>
          <w:tblHead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0C372A2E"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عنوان</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3B59F11E"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مقدار</w:t>
            </w:r>
          </w:p>
        </w:tc>
      </w:tr>
      <w:tr w:rsidR="00782188" w:rsidRPr="005D24DB" w14:paraId="05BA2ECD"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F70DF1B"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نام</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82BDC96"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کارشناس پشتیبانی</w:t>
            </w:r>
          </w:p>
        </w:tc>
      </w:tr>
      <w:tr w:rsidR="00782188" w:rsidRPr="005D24DB" w14:paraId="736095CF"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2A22CD0"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توصیف</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29E0633"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کارمند سازمان مسئول پاسخگویی به سوالات کاربران و حل مشکلات پیش آمده در فرآیند خرید یا استرداد</w:t>
            </w:r>
            <w:r w:rsidRPr="005D24DB">
              <w:rPr>
                <w:rFonts w:ascii="Vazir" w:hAnsi="Vazir" w:cs="Vazir"/>
                <w:sz w:val="18"/>
                <w:szCs w:val="18"/>
              </w:rPr>
              <w:t>.</w:t>
            </w:r>
          </w:p>
        </w:tc>
      </w:tr>
      <w:tr w:rsidR="00782188" w:rsidRPr="005D24DB" w14:paraId="367C9C46"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B602ABF"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نوع</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354C7AB"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کاربر داخلی / اپراتور</w:t>
            </w:r>
          </w:p>
        </w:tc>
      </w:tr>
      <w:tr w:rsidR="00782188" w:rsidRPr="005D24DB" w14:paraId="4061264E"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5840943"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مسئولیت‌ها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5643565"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بررسی تیکت‌ها و تماس‌ها، راهنمایی کاربران، پیگیری درخواست‌های استرداد و هماهنگی با تأمین‌کنندگان</w:t>
            </w:r>
            <w:r w:rsidRPr="005D24DB">
              <w:rPr>
                <w:rFonts w:ascii="Vazir" w:hAnsi="Vazir" w:cs="Vazir"/>
                <w:sz w:val="18"/>
                <w:szCs w:val="18"/>
              </w:rPr>
              <w:t>.</w:t>
            </w:r>
          </w:p>
        </w:tc>
      </w:tr>
      <w:tr w:rsidR="00782188" w:rsidRPr="005D24DB" w14:paraId="28D49067"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A07442B"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lastRenderedPageBreak/>
              <w:t>معیارهای موفقیت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3CF0A8D"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کاهش زمان پاسخگویی، رضایت مشتریان از نحوه حل مشکل و ثبت دقیق سوابق تعاملات</w:t>
            </w:r>
            <w:r w:rsidRPr="005D24DB">
              <w:rPr>
                <w:rFonts w:ascii="Vazir" w:hAnsi="Vazir" w:cs="Vazir"/>
                <w:sz w:val="18"/>
                <w:szCs w:val="18"/>
              </w:rPr>
              <w:t>.</w:t>
            </w:r>
          </w:p>
        </w:tc>
      </w:tr>
      <w:tr w:rsidR="00782188" w:rsidRPr="005D24DB" w14:paraId="43D7DAA5"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DB47656"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چگونگی مشارکت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F2CC6EB"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دسترسی به پنل مدیریت تیکت‌ها، مشاهده اطلاعات کاربران و تراکنش‌ها، ارتباط با سیستم درگاه پرداخت</w:t>
            </w:r>
            <w:r w:rsidRPr="005D24DB">
              <w:rPr>
                <w:rFonts w:ascii="Vazir" w:hAnsi="Vazir" w:cs="Vazir"/>
                <w:sz w:val="18"/>
                <w:szCs w:val="18"/>
              </w:rPr>
              <w:t>.</w:t>
            </w:r>
          </w:p>
        </w:tc>
      </w:tr>
      <w:tr w:rsidR="00782188" w:rsidRPr="005D24DB" w14:paraId="00D084B6"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AEBCB66"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دستاوردهای تحویلی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2E6F1A1"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پاسخ به درخواست‌های پشتیبانی، حل مشکلات فنی کاربران و گزارش وضعیت تیکت‌ها</w:t>
            </w:r>
            <w:r w:rsidRPr="005D24DB">
              <w:rPr>
                <w:rFonts w:ascii="Vazir" w:hAnsi="Vazir" w:cs="Vazir"/>
                <w:sz w:val="18"/>
                <w:szCs w:val="18"/>
              </w:rPr>
              <w:t>.</w:t>
            </w:r>
          </w:p>
        </w:tc>
      </w:tr>
      <w:tr w:rsidR="00782188" w:rsidRPr="005D24DB" w14:paraId="4AC6949C" w14:textId="77777777" w:rsidTr="004B0CFB">
        <w:trPr>
          <w:trHeight w:val="214"/>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A7FD7B6"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توضیحات / مسائل مرتبط</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58357A7"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نیاز به دسترسی سریع به پروفایل کامل کاربران برای حل مشکل؛ سیستم باید امکان ارسال پیام یا اطلاع‌رسانی به کاربر را داشته باشد</w:t>
            </w:r>
            <w:r w:rsidRPr="005D24DB">
              <w:rPr>
                <w:rFonts w:ascii="Vazir" w:hAnsi="Vazir" w:cs="Vazir"/>
                <w:sz w:val="18"/>
                <w:szCs w:val="18"/>
              </w:rPr>
              <w:t>.</w:t>
            </w:r>
          </w:p>
        </w:tc>
      </w:tr>
    </w:tbl>
    <w:p w14:paraId="3F3FF093" w14:textId="626B6136" w:rsidR="003F0DDB" w:rsidRPr="005D24DB" w:rsidRDefault="003F0DDB" w:rsidP="00C21F8E">
      <w:pPr>
        <w:tabs>
          <w:tab w:val="right" w:pos="0"/>
        </w:tabs>
        <w:spacing w:before="720" w:after="720"/>
        <w:rPr>
          <w:rFonts w:ascii="Vazir" w:hAnsi="Vazir" w:cs="Vazir"/>
        </w:rPr>
      </w:pPr>
      <w:bookmarkStart w:id="35" w:name="_GoBack"/>
      <w:bookmarkEnd w:id="35"/>
    </w:p>
    <w:p w14:paraId="12FD1152" w14:textId="3D149C7D" w:rsidR="003F0DDB" w:rsidRPr="005D24DB" w:rsidRDefault="003F0DDB" w:rsidP="00C21F8E">
      <w:pPr>
        <w:pStyle w:val="Heading3"/>
        <w:tabs>
          <w:tab w:val="right" w:pos="0"/>
        </w:tabs>
        <w:ind w:left="0"/>
        <w:rPr>
          <w:rFonts w:ascii="Vazir" w:hAnsi="Vazir" w:cs="Vazir"/>
        </w:rPr>
      </w:pPr>
      <w:r w:rsidRPr="005D24DB">
        <w:rPr>
          <w:rFonts w:ascii="Vazir" w:hAnsi="Vazir" w:cs="Vazir"/>
          <w:rtl/>
        </w:rPr>
        <w:t>کاربر ۴: مدیر سیستم</w:t>
      </w:r>
    </w:p>
    <w:tbl>
      <w:tblPr>
        <w:tblW w:w="848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4"/>
        <w:gridCol w:w="6687"/>
      </w:tblGrid>
      <w:tr w:rsidR="00782188" w:rsidRPr="005D24DB" w14:paraId="0BFD5204" w14:textId="77777777" w:rsidTr="004B0CFB">
        <w:trPr>
          <w:trHeight w:val="189"/>
          <w:tblHead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118E2912"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عنوان</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15CA4672" w14:textId="77777777" w:rsidR="003F0DDB" w:rsidRPr="005D24DB" w:rsidRDefault="003F0DDB" w:rsidP="00C21F8E">
            <w:pPr>
              <w:tabs>
                <w:tab w:val="right" w:pos="0"/>
              </w:tabs>
              <w:jc w:val="center"/>
              <w:rPr>
                <w:rFonts w:ascii="Vazir" w:hAnsi="Vazir" w:cs="Vazir"/>
                <w:b/>
                <w:bCs/>
                <w:caps/>
                <w:sz w:val="18"/>
                <w:szCs w:val="18"/>
              </w:rPr>
            </w:pPr>
            <w:r w:rsidRPr="005D24DB">
              <w:rPr>
                <w:rFonts w:ascii="Vazir" w:hAnsi="Vazir" w:cs="Vazir"/>
                <w:b/>
                <w:bCs/>
                <w:caps/>
                <w:sz w:val="18"/>
                <w:szCs w:val="18"/>
                <w:rtl/>
              </w:rPr>
              <w:t>مقدار</w:t>
            </w:r>
          </w:p>
        </w:tc>
      </w:tr>
      <w:tr w:rsidR="00782188" w:rsidRPr="005D24DB" w14:paraId="7CD6D774"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0402BB0"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نام</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8D8B650"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مدیر سیستم</w:t>
            </w:r>
          </w:p>
        </w:tc>
      </w:tr>
      <w:tr w:rsidR="00782188" w:rsidRPr="005D24DB" w14:paraId="53F53C4B"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914666A"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توصیف</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EA9D249"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فرد مسئول نظارت بر عملکرد فنی و امنیتی سامانه و مدیریت دسترسی‌های کارکنان</w:t>
            </w:r>
            <w:r w:rsidRPr="005D24DB">
              <w:rPr>
                <w:rFonts w:ascii="Vazir" w:hAnsi="Vazir" w:cs="Vazir"/>
                <w:sz w:val="18"/>
                <w:szCs w:val="18"/>
              </w:rPr>
              <w:t>.</w:t>
            </w:r>
          </w:p>
        </w:tc>
      </w:tr>
      <w:tr w:rsidR="00782188" w:rsidRPr="005D24DB" w14:paraId="67957D79"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216FA2B"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نوع</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687ECD5"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کاربر داخلی / مدیر</w:t>
            </w:r>
          </w:p>
        </w:tc>
      </w:tr>
      <w:tr w:rsidR="00782188" w:rsidRPr="005D24DB" w14:paraId="63BDD3FD"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CFB707C"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مسئولیت‌ها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517239C"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مدیریت حساب‌های کاربری، پایش سرورها، تعریف نقش‌های دسترسی و نظارت بر امنیت داده‌ها</w:t>
            </w:r>
            <w:r w:rsidRPr="005D24DB">
              <w:rPr>
                <w:rFonts w:ascii="Vazir" w:hAnsi="Vazir" w:cs="Vazir"/>
                <w:sz w:val="18"/>
                <w:szCs w:val="18"/>
              </w:rPr>
              <w:t>.</w:t>
            </w:r>
          </w:p>
        </w:tc>
      </w:tr>
      <w:tr w:rsidR="00782188" w:rsidRPr="005D24DB" w14:paraId="4D16DB45"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47A7338"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معیارهای موفقیت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8A2EACE"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پایداری و آپ‌تایم بالای سیستم، امنیت اطلاعات کاربران و پاسخگویی سریع به مشکلات فنی</w:t>
            </w:r>
            <w:r w:rsidRPr="005D24DB">
              <w:rPr>
                <w:rFonts w:ascii="Vazir" w:hAnsi="Vazir" w:cs="Vazir"/>
                <w:sz w:val="18"/>
                <w:szCs w:val="18"/>
              </w:rPr>
              <w:t>.</w:t>
            </w:r>
          </w:p>
        </w:tc>
      </w:tr>
      <w:tr w:rsidR="00782188" w:rsidRPr="005D24DB" w14:paraId="2CB9512F"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0E6B844"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چگونگی مشارکت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E37C625"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استفاده از داشبورد مدیریتی، مشاهده لاگ‌های سیستم و تنظیمات پیکربندی</w:t>
            </w:r>
            <w:r w:rsidRPr="005D24DB">
              <w:rPr>
                <w:rFonts w:ascii="Vazir" w:hAnsi="Vazir" w:cs="Vazir"/>
                <w:sz w:val="18"/>
                <w:szCs w:val="18"/>
              </w:rPr>
              <w:t>.</w:t>
            </w:r>
          </w:p>
        </w:tc>
      </w:tr>
      <w:tr w:rsidR="00782188" w:rsidRPr="005D24DB" w14:paraId="4613D495"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C6C51F3"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دستاوردهای تحویلی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290BF9D"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گزارش‌های عملکرد سیستم، مدیریت کاربران و تنظیمات امنیتی اعمال شده</w:t>
            </w:r>
            <w:r w:rsidRPr="005D24DB">
              <w:rPr>
                <w:rFonts w:ascii="Vazir" w:hAnsi="Vazir" w:cs="Vazir"/>
                <w:sz w:val="18"/>
                <w:szCs w:val="18"/>
              </w:rPr>
              <w:t>.</w:t>
            </w:r>
          </w:p>
        </w:tc>
      </w:tr>
      <w:tr w:rsidR="00782188" w:rsidRPr="005D24DB" w14:paraId="76B0EC31" w14:textId="77777777" w:rsidTr="004B0CFB">
        <w:trPr>
          <w:trHeight w:val="215"/>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1CF3D36" w14:textId="77777777" w:rsidR="003F0DDB" w:rsidRPr="005D24DB" w:rsidRDefault="003F0DDB" w:rsidP="00C21F8E">
            <w:pPr>
              <w:tabs>
                <w:tab w:val="right" w:pos="0"/>
              </w:tabs>
              <w:jc w:val="center"/>
              <w:rPr>
                <w:rFonts w:ascii="Vazir" w:hAnsi="Vazir" w:cs="Vazir"/>
                <w:sz w:val="18"/>
                <w:szCs w:val="18"/>
              </w:rPr>
            </w:pPr>
            <w:r w:rsidRPr="005D24DB">
              <w:rPr>
                <w:rStyle w:val="Strong"/>
                <w:rFonts w:ascii="Vazir" w:hAnsi="Vazir" w:cs="Vazir"/>
                <w:sz w:val="18"/>
                <w:szCs w:val="18"/>
                <w:bdr w:val="single" w:sz="2" w:space="0" w:color="FFFFFF" w:frame="1"/>
                <w:rtl/>
              </w:rPr>
              <w:t>توضیحات / مسائل مرتبط</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66BF55F" w14:textId="77777777" w:rsidR="003F0DDB" w:rsidRPr="005D24DB" w:rsidRDefault="003F0DDB" w:rsidP="00C21F8E">
            <w:pPr>
              <w:tabs>
                <w:tab w:val="right" w:pos="0"/>
              </w:tabs>
              <w:jc w:val="center"/>
              <w:rPr>
                <w:rFonts w:ascii="Vazir" w:hAnsi="Vazir" w:cs="Vazir"/>
                <w:sz w:val="18"/>
                <w:szCs w:val="18"/>
              </w:rPr>
            </w:pPr>
            <w:r w:rsidRPr="005D24DB">
              <w:rPr>
                <w:rFonts w:ascii="Vazir" w:hAnsi="Vazir" w:cs="Vazir"/>
                <w:sz w:val="18"/>
                <w:szCs w:val="18"/>
                <w:rtl/>
              </w:rPr>
              <w:t>نیاز به ابزارهای مانیتورینگ پیشرفته و گزارش‌گیری دقیق از ترافیک و عملکرد سامانه</w:t>
            </w:r>
            <w:r w:rsidRPr="005D24DB">
              <w:rPr>
                <w:rFonts w:ascii="Vazir" w:hAnsi="Vazir" w:cs="Vazir"/>
                <w:sz w:val="18"/>
                <w:szCs w:val="18"/>
              </w:rPr>
              <w:t>.</w:t>
            </w:r>
          </w:p>
        </w:tc>
      </w:tr>
    </w:tbl>
    <w:p w14:paraId="3F560590" w14:textId="77777777" w:rsidR="00746511" w:rsidRPr="005D24DB" w:rsidRDefault="00746511" w:rsidP="00C21F8E">
      <w:pPr>
        <w:tabs>
          <w:tab w:val="right" w:pos="0"/>
        </w:tabs>
        <w:spacing w:before="100" w:beforeAutospacing="1" w:after="100" w:afterAutospacing="1"/>
        <w:jc w:val="lowKashida"/>
        <w:rPr>
          <w:rFonts w:ascii="Vazir" w:hAnsi="Vazir" w:cs="Vazir"/>
          <w:sz w:val="28"/>
          <w:szCs w:val="28"/>
          <w:rtl/>
        </w:rPr>
      </w:pPr>
    </w:p>
    <w:p w14:paraId="62202CCB" w14:textId="77777777" w:rsidR="003D4F1F" w:rsidRPr="005D24DB" w:rsidRDefault="003D4F1F" w:rsidP="00C21F8E">
      <w:pPr>
        <w:pStyle w:val="Heading2"/>
        <w:tabs>
          <w:tab w:val="right" w:pos="0"/>
        </w:tabs>
        <w:ind w:left="0" w:firstLine="0"/>
        <w:rPr>
          <w:rFonts w:ascii="Vazir" w:hAnsi="Vazir" w:cs="Vazir"/>
          <w:rtl/>
        </w:rPr>
      </w:pPr>
      <w:bookmarkStart w:id="36" w:name="_Toc196625312"/>
      <w:bookmarkStart w:id="37" w:name="_Toc431896699"/>
      <w:bookmarkStart w:id="38" w:name="_Toc431896904"/>
      <w:bookmarkStart w:id="39" w:name="_Toc431896707"/>
      <w:bookmarkStart w:id="40" w:name="_Toc183549793"/>
      <w:bookmarkEnd w:id="36"/>
      <w:bookmarkEnd w:id="37"/>
      <w:bookmarkEnd w:id="38"/>
      <w:r w:rsidRPr="005D24DB">
        <w:rPr>
          <w:rFonts w:ascii="Vazir" w:hAnsi="Vazir" w:cs="Vazir"/>
          <w:rtl/>
        </w:rPr>
        <w:lastRenderedPageBreak/>
        <w:t xml:space="preserve">نيازهاي ذينفعان </w:t>
      </w:r>
      <w:r w:rsidR="000A73F6" w:rsidRPr="005D24DB">
        <w:rPr>
          <w:rFonts w:ascii="Vazir" w:hAnsi="Vazir" w:cs="Vazir"/>
          <w:rtl/>
        </w:rPr>
        <w:t xml:space="preserve">و </w:t>
      </w:r>
      <w:r w:rsidR="00FB1A7F" w:rsidRPr="005D24DB">
        <w:rPr>
          <w:rFonts w:ascii="Vazir" w:hAnsi="Vazir" w:cs="Vazir"/>
          <w:rtl/>
        </w:rPr>
        <w:t>کاربران</w:t>
      </w:r>
      <w:bookmarkEnd w:id="39"/>
      <w:bookmarkEnd w:id="40"/>
    </w:p>
    <w:tbl>
      <w:tblPr>
        <w:tblW w:w="8497"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3"/>
        <w:gridCol w:w="524"/>
        <w:gridCol w:w="2388"/>
        <w:gridCol w:w="3402"/>
      </w:tblGrid>
      <w:tr w:rsidR="00782188" w:rsidRPr="005D24DB" w14:paraId="6B2649ED" w14:textId="77777777" w:rsidTr="004B0CFB">
        <w:trPr>
          <w:tblHeade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1DF27EA9" w14:textId="77777777" w:rsidR="00782188" w:rsidRPr="005D24DB" w:rsidRDefault="00782188" w:rsidP="00C21F8E">
            <w:pPr>
              <w:tabs>
                <w:tab w:val="right" w:pos="0"/>
              </w:tabs>
              <w:jc w:val="center"/>
              <w:rPr>
                <w:rFonts w:ascii="Vazir" w:hAnsi="Vazir" w:cs="Vazir"/>
                <w:b/>
                <w:bCs/>
                <w:caps/>
                <w:sz w:val="18"/>
                <w:szCs w:val="18"/>
                <w:lang/>
              </w:rPr>
            </w:pPr>
            <w:bookmarkStart w:id="41" w:name="_Toc431896713"/>
            <w:r w:rsidRPr="005D24DB">
              <w:rPr>
                <w:rFonts w:ascii="Vazir" w:hAnsi="Vazir" w:cs="Vazir"/>
                <w:b/>
                <w:bCs/>
                <w:caps/>
                <w:sz w:val="18"/>
                <w:szCs w:val="18"/>
                <w:rtl/>
                <w:lang/>
              </w:rPr>
              <w:t>نیازمندی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7AF1ECA3" w14:textId="77777777" w:rsidR="00782188" w:rsidRPr="005D24DB" w:rsidRDefault="00782188"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اولویت</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2E1021DA" w14:textId="77777777" w:rsidR="00782188" w:rsidRPr="005D24DB" w:rsidRDefault="00782188"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مشکلات</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3BEF6C9B" w14:textId="77777777" w:rsidR="00782188" w:rsidRPr="005D24DB" w:rsidRDefault="00782188"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راهکار پیشنهادی</w:t>
            </w:r>
          </w:p>
        </w:tc>
      </w:tr>
      <w:tr w:rsidR="00782188" w:rsidRPr="005D24DB" w14:paraId="5CA8AF27"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6EEFE36"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جستجوی سریع و دقیق بلیت‌ها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99B33DD"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بالا</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2215B63"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زمان‌بر بودن جستجوی دستی در سایت‌های مختلف و عدم امکان مقایسه همزمان قیمت‌ها و زمان‌ها</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4BB9DFB"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ارائه موتور جستجوی پیشرفته در سامانه با قابلیت فیلتر بر اساس قیمت، زمان و نوع وسیله نقلیه</w:t>
            </w:r>
            <w:r w:rsidRPr="005D24DB">
              <w:rPr>
                <w:rFonts w:ascii="Vazir" w:hAnsi="Vazir" w:cs="Vazir"/>
                <w:sz w:val="18"/>
                <w:szCs w:val="18"/>
                <w:lang/>
              </w:rPr>
              <w:t>.</w:t>
            </w:r>
          </w:p>
        </w:tc>
      </w:tr>
      <w:tr w:rsidR="00782188" w:rsidRPr="005D24DB" w14:paraId="50B546B6"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E544681"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خرید آنلاین و امن بلیت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221ACD1"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بالا</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0EF7B42"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دشواری در مراجعه حضوری، محدودیت زمانی آژانس‌ها و نگرانی از امنیت پرداخت</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E5868B1"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پیاده‌سازی فرآیند خرید آنلاین با اتصال به درگاه‌های پرداخت امن بانکی و صدور آنی بلیت الکترونیکی</w:t>
            </w:r>
            <w:r w:rsidRPr="005D24DB">
              <w:rPr>
                <w:rFonts w:ascii="Vazir" w:hAnsi="Vazir" w:cs="Vazir"/>
                <w:sz w:val="18"/>
                <w:szCs w:val="18"/>
                <w:lang/>
              </w:rPr>
              <w:t>.</w:t>
            </w:r>
          </w:p>
        </w:tc>
      </w:tr>
      <w:tr w:rsidR="00782188" w:rsidRPr="005D24DB" w14:paraId="74A00787"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5668A0F"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امکان استرداد آسان بلیت</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9CB4866"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متوسط</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6A560EC"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پیچیدگی فرایند کنسلی، عدم اطلاع از قوانین جریمه و تأخیر در بازگشت وجه</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1841ED7"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تعریف ماژول استرداد خودکار با محاسبه خودکار جریمه بر اساس قوانین و بازگشت وجه به حساب کاربر</w:t>
            </w:r>
            <w:r w:rsidRPr="005D24DB">
              <w:rPr>
                <w:rFonts w:ascii="Vazir" w:hAnsi="Vazir" w:cs="Vazir"/>
                <w:sz w:val="18"/>
                <w:szCs w:val="18"/>
                <w:lang/>
              </w:rPr>
              <w:t>.</w:t>
            </w:r>
          </w:p>
        </w:tc>
      </w:tr>
      <w:tr w:rsidR="00782188" w:rsidRPr="005D24DB" w14:paraId="2509BC28"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A4DB5C3"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 xml:space="preserve">پشتیبانی </w:t>
            </w:r>
            <w:r w:rsidRPr="005D24DB">
              <w:rPr>
                <w:rFonts w:ascii="Vazir" w:hAnsi="Vazir" w:cs="Vazir"/>
                <w:b/>
                <w:bCs/>
                <w:sz w:val="18"/>
                <w:szCs w:val="18"/>
                <w:bdr w:val="single" w:sz="2" w:space="0" w:color="FFFFFF" w:frame="1"/>
                <w:rtl/>
                <w:lang w:bidi="fa-IR"/>
              </w:rPr>
              <w:t>۲۴</w:t>
            </w:r>
            <w:r w:rsidRPr="005D24DB">
              <w:rPr>
                <w:rFonts w:ascii="Vazir" w:hAnsi="Vazir" w:cs="Vazir"/>
                <w:b/>
                <w:bCs/>
                <w:sz w:val="18"/>
                <w:szCs w:val="18"/>
                <w:bdr w:val="single" w:sz="2" w:space="0" w:color="FFFFFF" w:frame="1"/>
                <w:rtl/>
                <w:lang/>
              </w:rPr>
              <w:t xml:space="preserve"> ساعته و پاسخگویی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242CD16"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بالا</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7C29743"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عدم دسترسی به پشتیبانی در خارج از ساعات اداری و ماندن مشکلات بدون حل</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F31D01D"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ایجاد سیستم تیکتینگ و پشتیبانی آنلاین در سامانه که در تمام ساعات شبانه‌روز پاسخگوی کاربران باشد</w:t>
            </w:r>
            <w:r w:rsidRPr="005D24DB">
              <w:rPr>
                <w:rFonts w:ascii="Vazir" w:hAnsi="Vazir" w:cs="Vazir"/>
                <w:sz w:val="18"/>
                <w:szCs w:val="18"/>
                <w:lang/>
              </w:rPr>
              <w:t>.</w:t>
            </w:r>
          </w:p>
        </w:tc>
      </w:tr>
      <w:tr w:rsidR="00782188" w:rsidRPr="005D24DB" w14:paraId="57F382DB"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1841949"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مدیریت رزروهای سازمانی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3CAB553"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متوسط</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29B06A5"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سخت بودن رزرو همزمان برای چندین نفر و تفکیک فاکتورها برای سفرهای کاری</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05AD6EA"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طراحی پنل اختصاصی برای نمایندگان سازمانی جهت مدیریت سبد خرید گروهی و صدور فاکتور رسمی</w:t>
            </w:r>
            <w:r w:rsidRPr="005D24DB">
              <w:rPr>
                <w:rFonts w:ascii="Vazir" w:hAnsi="Vazir" w:cs="Vazir"/>
                <w:sz w:val="18"/>
                <w:szCs w:val="18"/>
                <w:lang/>
              </w:rPr>
              <w:t>.</w:t>
            </w:r>
          </w:p>
        </w:tc>
      </w:tr>
      <w:tr w:rsidR="00782188" w:rsidRPr="005D24DB" w14:paraId="33E62056"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3F00013"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مدیریت تسویه‌حساب با تأمین‌کننده</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93F9DB0"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بالا</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8913909"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احتمال خطا در محاسبات دستی فروش و تأخیر در پرداخت به شرکت‌های هواپیمایی</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645EEC7"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خودکارسازی محاسبات مالی و گزارش‌گیری دقیق فروش برای تسویه‌حساب منظم با تأمین‌کنندگان</w:t>
            </w:r>
            <w:r w:rsidRPr="005D24DB">
              <w:rPr>
                <w:rFonts w:ascii="Vazir" w:hAnsi="Vazir" w:cs="Vazir"/>
                <w:sz w:val="18"/>
                <w:szCs w:val="18"/>
                <w:lang/>
              </w:rPr>
              <w:t>.</w:t>
            </w:r>
          </w:p>
        </w:tc>
      </w:tr>
      <w:tr w:rsidR="00782188" w:rsidRPr="005D24DB" w14:paraId="760040B9"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E734721"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دسترسی به گزارش‌های مالی و مدیریتی</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477C8631"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متوسط</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F34F167"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عدم دید شفاف بر عملکرد فروش و درآمدزایی آژانس</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D1DA999"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ارائه داشبورد مدیریتی با نمودارها و گزارش‌های تحلیلی از فروش، بازدید و تراکنش‌ها برای مدیران</w:t>
            </w:r>
            <w:r w:rsidRPr="005D24DB">
              <w:rPr>
                <w:rFonts w:ascii="Vazir" w:hAnsi="Vazir" w:cs="Vazir"/>
                <w:sz w:val="18"/>
                <w:szCs w:val="18"/>
                <w:lang/>
              </w:rPr>
              <w:t>.</w:t>
            </w:r>
          </w:p>
        </w:tc>
      </w:tr>
      <w:tr w:rsidR="00782188" w:rsidRPr="005D24DB" w14:paraId="048C0123" w14:textId="77777777" w:rsidTr="004B0CFB">
        <w:trPr>
          <w:jc w:val="center"/>
        </w:trPr>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2BFF9DD"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b/>
                <w:bCs/>
                <w:sz w:val="18"/>
                <w:szCs w:val="18"/>
                <w:bdr w:val="single" w:sz="2" w:space="0" w:color="FFFFFF" w:frame="1"/>
                <w:rtl/>
                <w:lang/>
              </w:rPr>
              <w:t>مدیریت محتوا و ظرفیت‌ها</w:t>
            </w:r>
          </w:p>
        </w:tc>
        <w:tc>
          <w:tcPr>
            <w:tcW w:w="0" w:type="auto"/>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9E1421E"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متوسط</w:t>
            </w:r>
          </w:p>
        </w:tc>
        <w:tc>
          <w:tcPr>
            <w:tcW w:w="2388"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1B24088"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تأخیر در به‌روزرسانی اطلاعات پروازها و ظرفیت‌ها در سیستم</w:t>
            </w:r>
            <w:r w:rsidRPr="005D24DB">
              <w:rPr>
                <w:rFonts w:ascii="Vazir" w:hAnsi="Vazir" w:cs="Vazir"/>
                <w:sz w:val="18"/>
                <w:szCs w:val="18"/>
                <w:lang/>
              </w:rPr>
              <w:t>.</w:t>
            </w:r>
          </w:p>
        </w:tc>
        <w:tc>
          <w:tcPr>
            <w:tcW w:w="340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5E6284C2" w14:textId="77777777" w:rsidR="00782188" w:rsidRPr="005D24DB" w:rsidRDefault="00782188" w:rsidP="00C21F8E">
            <w:pPr>
              <w:tabs>
                <w:tab w:val="right" w:pos="0"/>
              </w:tabs>
              <w:jc w:val="center"/>
              <w:rPr>
                <w:rFonts w:ascii="Vazir" w:hAnsi="Vazir" w:cs="Vazir"/>
                <w:sz w:val="18"/>
                <w:szCs w:val="18"/>
                <w:lang/>
              </w:rPr>
            </w:pPr>
            <w:r w:rsidRPr="005D24DB">
              <w:rPr>
                <w:rFonts w:ascii="Vazir" w:hAnsi="Vazir" w:cs="Vazir"/>
                <w:sz w:val="18"/>
                <w:szCs w:val="18"/>
                <w:rtl/>
                <w:lang/>
              </w:rPr>
              <w:t>ایجاد پنل مدیریت برای به‌روزرسانی لحظه‌ای اطلاعات خدمات و شرایط فروش توسط کارشناسان</w:t>
            </w:r>
            <w:r w:rsidRPr="005D24DB">
              <w:rPr>
                <w:rFonts w:ascii="Vazir" w:hAnsi="Vazir" w:cs="Vazir"/>
                <w:sz w:val="18"/>
                <w:szCs w:val="18"/>
                <w:lang/>
              </w:rPr>
              <w:t>.</w:t>
            </w:r>
          </w:p>
        </w:tc>
      </w:tr>
    </w:tbl>
    <w:p w14:paraId="0A145C75" w14:textId="77777777" w:rsidR="00782188" w:rsidRPr="005D24DB" w:rsidRDefault="00782188" w:rsidP="00C21F8E">
      <w:pPr>
        <w:pBdr>
          <w:bottom w:val="single" w:sz="6" w:space="1" w:color="auto"/>
        </w:pBdr>
        <w:tabs>
          <w:tab w:val="right" w:pos="0"/>
        </w:tabs>
        <w:rPr>
          <w:rFonts w:ascii="Vazir" w:hAnsi="Vazir" w:cs="Vazir"/>
          <w:vanish/>
          <w:sz w:val="16"/>
          <w:szCs w:val="16"/>
          <w:lang/>
        </w:rPr>
      </w:pPr>
      <w:r w:rsidRPr="005D24DB">
        <w:rPr>
          <w:rFonts w:ascii="Vazir" w:hAnsi="Vazir" w:cs="Vazir"/>
          <w:vanish/>
          <w:sz w:val="16"/>
          <w:szCs w:val="16"/>
          <w:lang/>
        </w:rPr>
        <w:t>Top of Form</w:t>
      </w:r>
    </w:p>
    <w:p w14:paraId="077C1DFF" w14:textId="77777777" w:rsidR="00782188" w:rsidRPr="005D24DB" w:rsidRDefault="00782188" w:rsidP="00C21F8E">
      <w:pPr>
        <w:pBdr>
          <w:top w:val="single" w:sz="6" w:space="1" w:color="auto"/>
        </w:pBdr>
        <w:tabs>
          <w:tab w:val="right" w:pos="0"/>
        </w:tabs>
        <w:rPr>
          <w:rFonts w:ascii="Vazir" w:hAnsi="Vazir" w:cs="Vazir"/>
          <w:vanish/>
          <w:sz w:val="16"/>
          <w:szCs w:val="16"/>
          <w:lang/>
        </w:rPr>
      </w:pPr>
      <w:r w:rsidRPr="005D24DB">
        <w:rPr>
          <w:rFonts w:ascii="Vazir" w:hAnsi="Vazir" w:cs="Vazir"/>
          <w:vanish/>
          <w:sz w:val="16"/>
          <w:szCs w:val="16"/>
          <w:lang/>
        </w:rPr>
        <w:t>Bottom of Form</w:t>
      </w:r>
    </w:p>
    <w:p w14:paraId="7E18AA41" w14:textId="77777777" w:rsidR="0062662F" w:rsidRPr="005D24DB" w:rsidRDefault="0062662F" w:rsidP="00C21F8E">
      <w:pPr>
        <w:tabs>
          <w:tab w:val="right" w:pos="0"/>
        </w:tabs>
        <w:rPr>
          <w:rFonts w:ascii="Vazir" w:hAnsi="Vazir" w:cs="Vazir"/>
          <w:sz w:val="28"/>
          <w:szCs w:val="28"/>
          <w:rtl/>
        </w:rPr>
      </w:pPr>
    </w:p>
    <w:p w14:paraId="13487A59" w14:textId="77777777" w:rsidR="0062662F" w:rsidRPr="005D24DB" w:rsidRDefault="0062662F" w:rsidP="00C21F8E">
      <w:pPr>
        <w:pStyle w:val="Heading2"/>
        <w:tabs>
          <w:tab w:val="right" w:pos="0"/>
        </w:tabs>
        <w:ind w:left="0" w:firstLine="0"/>
        <w:rPr>
          <w:rFonts w:ascii="Vazir" w:hAnsi="Vazir" w:cs="Vazir"/>
          <w:rtl/>
        </w:rPr>
      </w:pPr>
      <w:bookmarkStart w:id="42" w:name="_Toc183549794"/>
      <w:r w:rsidRPr="005D24DB">
        <w:rPr>
          <w:rFonts w:ascii="Vazir" w:hAnsi="Vazir" w:cs="Vazir"/>
          <w:rtl/>
        </w:rPr>
        <w:lastRenderedPageBreak/>
        <w:t xml:space="preserve">آلترناتیوها و </w:t>
      </w:r>
      <w:r w:rsidRPr="005D24DB">
        <w:rPr>
          <w:rFonts w:ascii="Vazir" w:hAnsi="Vazir" w:cs="Vazir"/>
          <w:b w:val="0"/>
          <w:bCs w:val="0"/>
          <w:rtl/>
        </w:rPr>
        <w:t>ر</w:t>
      </w:r>
      <w:r w:rsidRPr="005D24DB">
        <w:rPr>
          <w:rFonts w:ascii="Vazir" w:hAnsi="Vazir" w:cs="Vazir"/>
          <w:rtl/>
        </w:rPr>
        <w:t>قبا</w:t>
      </w:r>
      <w:bookmarkEnd w:id="42"/>
    </w:p>
    <w:p w14:paraId="40C9F013" w14:textId="56D77565" w:rsidR="00782188" w:rsidRPr="005D24DB" w:rsidRDefault="00782188" w:rsidP="00C21F8E">
      <w:pPr>
        <w:pStyle w:val="Heading3"/>
        <w:tabs>
          <w:tab w:val="right" w:pos="0"/>
        </w:tabs>
        <w:ind w:left="0"/>
        <w:rPr>
          <w:rFonts w:ascii="Vazir" w:hAnsi="Vazir" w:cs="Vazir"/>
          <w:rtl/>
        </w:rPr>
      </w:pPr>
      <w:r w:rsidRPr="005D24DB">
        <w:rPr>
          <w:rFonts w:ascii="Vazir" w:hAnsi="Vazir" w:cs="Vazir"/>
          <w:rtl/>
        </w:rPr>
        <w:t xml:space="preserve"> علی‌بابا (</w:t>
      </w:r>
      <w:r w:rsidRPr="005D24DB">
        <w:rPr>
          <w:rFonts w:ascii="Vazir" w:hAnsi="Vazir" w:cs="Vazir"/>
        </w:rPr>
        <w:t>Alibaba</w:t>
      </w:r>
      <w:r w:rsidRPr="005D24DB">
        <w:rPr>
          <w:rFonts w:ascii="Vazir" w:hAnsi="Vazir" w:cs="Vazir"/>
          <w:rtl/>
        </w:rPr>
        <w:t>)</w:t>
      </w:r>
    </w:p>
    <w:p w14:paraId="47AD7437" w14:textId="4A4EC11B" w:rsidR="00782188" w:rsidRPr="004B0CFB" w:rsidRDefault="00782188" w:rsidP="00C21F8E">
      <w:pPr>
        <w:tabs>
          <w:tab w:val="right" w:pos="0"/>
        </w:tabs>
        <w:spacing w:after="100" w:afterAutospacing="1"/>
        <w:jc w:val="both"/>
        <w:rPr>
          <w:rFonts w:ascii="Vazir" w:hAnsi="Vazir" w:cs="Vazir"/>
          <w:rtl/>
        </w:rPr>
      </w:pPr>
      <w:r w:rsidRPr="004B0CFB">
        <w:rPr>
          <w:rFonts w:ascii="Vazir" w:hAnsi="Vazir" w:cs="Vazir"/>
          <w:rtl/>
        </w:rPr>
        <w:t>علی‌بابا به عنوان غول صنعت سفر و گردشگری در ایران، شناخته‌شده‌ترین و پرترافیک‌ترین پلتفرم آنلاین خرید بلیط هواپیما، قطار و اتوبوس است. این سامانه که به عنوان یک سوپراپلیکیشن عمل می‌کند، توانسته است با تنوع بی‌نظیر خدمات خود، از رزرو هتل‌های داخلی و خارجی تا خرید انواع بلیط، جایگاه رهبری را در ذهن کاربران ایرانی کسب کند. نقاط قوت علی‌بابا شامل برند بسیار قدرتمند، اپلیکیشن کاربرپسند و حجم عظیمی از محتوا و خدمات است که باعث می‌شود کاربران برای اکثر نیازهای سفر خود تنها به یک اپلیکیشن مراجعه کنند. با این حال، تمرکز این پلتفرم بر مقیاس و حجم فروش ممکن است باعث شود برخی خدمات تخصصی یا پروازهای چارتر کوچک کمتر مورد توجه قرار گیرند. اینجاست که مارکوپولو می‌تواند با ارائه خدمات شخصی‌سازی‌شده و پشتیبانی دقیق‌تر، فضایی برای رقابت ایجاد کند.</w:t>
      </w:r>
    </w:p>
    <w:p w14:paraId="6450372C" w14:textId="2B553857" w:rsidR="00782188" w:rsidRPr="005D24DB" w:rsidRDefault="00782188" w:rsidP="00C21F8E">
      <w:pPr>
        <w:pStyle w:val="Heading3"/>
        <w:tabs>
          <w:tab w:val="right" w:pos="0"/>
        </w:tabs>
        <w:ind w:left="0"/>
        <w:rPr>
          <w:rFonts w:ascii="Vazir" w:hAnsi="Vazir" w:cs="Vazir"/>
          <w:rtl/>
        </w:rPr>
      </w:pPr>
      <w:r w:rsidRPr="005D24DB">
        <w:rPr>
          <w:rFonts w:ascii="Vazir" w:hAnsi="Vazir" w:cs="Vazir"/>
          <w:rtl/>
        </w:rPr>
        <w:t>مستر بلیط (</w:t>
      </w:r>
      <w:r w:rsidRPr="005D24DB">
        <w:rPr>
          <w:rFonts w:ascii="Vazir" w:hAnsi="Vazir" w:cs="Vazir"/>
        </w:rPr>
        <w:t>MrBilit</w:t>
      </w:r>
      <w:r w:rsidRPr="005D24DB">
        <w:rPr>
          <w:rFonts w:ascii="Vazir" w:hAnsi="Vazir" w:cs="Vazir"/>
          <w:rtl/>
        </w:rPr>
        <w:t>)</w:t>
      </w:r>
    </w:p>
    <w:p w14:paraId="5B9DE989" w14:textId="4A530A4A" w:rsidR="00782188" w:rsidRPr="004B0CFB" w:rsidRDefault="00782188" w:rsidP="00C21F8E">
      <w:pPr>
        <w:tabs>
          <w:tab w:val="right" w:pos="0"/>
        </w:tabs>
        <w:spacing w:after="100" w:afterAutospacing="1"/>
        <w:jc w:val="both"/>
        <w:rPr>
          <w:rFonts w:ascii="Vazir" w:hAnsi="Vazir" w:cs="Vazir"/>
          <w:rtl/>
        </w:rPr>
      </w:pPr>
      <w:r w:rsidRPr="004B0CFB">
        <w:rPr>
          <w:rFonts w:ascii="Vazir" w:hAnsi="Vazir" w:cs="Vazir"/>
          <w:rtl/>
        </w:rPr>
        <w:t>مستر بلیط یکی دیگر از بازیگران قدیمی و معتبر بازار ایران است که به طور خاص بر فروش بلیط هواپیما، به‌ویژه پروازهای خارجی تمرکز دارد. این سامانه با ایجاد اعتماد بالا در میان کاربرانی که به دنبال خرید بلیط‌های گران‌قیمت و پروازهای بین‌المللی هستند، جایگاه ویژه‌ای پیدا کرده است. تخصص مستر بلیط در حوزه پروازهای خارجی و ارائه خدمات منظم در زمینه استرداد و کنسلی بلیط، از مهم‌ترین مزایای آن محسوب می‌شود. با این حال، تنوع خدمات این پلتفرم در مقایسه با علی‌بابا کمتر است و در حوزه‌هایی مانند قطار و اتوبوس حضور کمرنگ‌تری دارد. مارکوپولو می‌تواند با ارائه یک پکیج کامل‌تر که شامل تمام وسایل نقلیه و خدمات جانبی با یک تجربه کاربری یکنواخت است، این خلأ را پر کند.</w:t>
      </w:r>
    </w:p>
    <w:p w14:paraId="54150A34" w14:textId="68705C8C" w:rsidR="00782188" w:rsidRPr="005D24DB" w:rsidRDefault="00782188" w:rsidP="00C21F8E">
      <w:pPr>
        <w:pStyle w:val="Heading3"/>
        <w:tabs>
          <w:tab w:val="right" w:pos="0"/>
        </w:tabs>
        <w:ind w:left="0"/>
        <w:rPr>
          <w:rFonts w:ascii="Vazir" w:hAnsi="Vazir" w:cs="Vazir"/>
          <w:rtl/>
        </w:rPr>
      </w:pPr>
      <w:r w:rsidRPr="005D24DB">
        <w:rPr>
          <w:rFonts w:ascii="Vazir" w:hAnsi="Vazir" w:cs="Vazir"/>
          <w:rtl/>
        </w:rPr>
        <w:t>فلای تودی (</w:t>
      </w:r>
      <w:r w:rsidRPr="005D24DB">
        <w:rPr>
          <w:rFonts w:ascii="Vazir" w:hAnsi="Vazir" w:cs="Vazir"/>
        </w:rPr>
        <w:t>FlyToday</w:t>
      </w:r>
      <w:r w:rsidRPr="005D24DB">
        <w:rPr>
          <w:rFonts w:ascii="Vazir" w:hAnsi="Vazir" w:cs="Vazir"/>
          <w:rtl/>
        </w:rPr>
        <w:t>)</w:t>
      </w:r>
    </w:p>
    <w:p w14:paraId="07CFC41D" w14:textId="34045E62" w:rsidR="00782188" w:rsidRPr="004B0CFB" w:rsidRDefault="00782188" w:rsidP="00C21F8E">
      <w:pPr>
        <w:tabs>
          <w:tab w:val="right" w:pos="0"/>
        </w:tabs>
        <w:spacing w:after="100" w:afterAutospacing="1"/>
        <w:jc w:val="both"/>
        <w:rPr>
          <w:rFonts w:ascii="Vazir" w:hAnsi="Vazir" w:cs="Vazir"/>
          <w:rtl/>
        </w:rPr>
      </w:pPr>
      <w:r w:rsidRPr="004B0CFB">
        <w:rPr>
          <w:rFonts w:ascii="Vazir" w:hAnsi="Vazir" w:cs="Vazir"/>
          <w:rtl/>
        </w:rPr>
        <w:t>فلای تودی سامانه‌ای است که با استراتژی «تضمین کمترین قیمت» وارد میدان رقابت شده و توجه کاربران قیمت‌حساس را به خود جلب کرده است. این پلتفرم به شدت بر ارائه پروازهای چارتر با قیمت‌های رقابتی تمرکز دارد و توانسته است بخش قابل توجهی از بازار را به خود اختصاص دهد. رابط کاربری ساده و سرعت بالا در جستجو و خرید از دیگر ویژگی‌های مثبت فلای تودی است. اما چالش اصلی این سامانه، محدودیت در خدمات جانبی و احتمال تمام شدن ظرفیت بلیط‌های ارزان در زمان‌های پیک سفر است. در حالی که فلای تودی بر جنبه قیمتی متمرکز است، مارکوپولو می‌تواند با تمرکز بر شفافیت کامل اطلاعات، کیفیت پشتیبانی و اطمینان از خدمات، کاربرانی را جذب کند که برای آن‌ها کیفیت و اطمینان در کنار قیمت مهم است.</w:t>
      </w:r>
    </w:p>
    <w:p w14:paraId="48A34661" w14:textId="589DAD0B" w:rsidR="00782188" w:rsidRPr="005D24DB" w:rsidRDefault="00782188" w:rsidP="00C21F8E">
      <w:pPr>
        <w:pStyle w:val="Heading3"/>
        <w:tabs>
          <w:tab w:val="right" w:pos="0"/>
        </w:tabs>
        <w:ind w:left="0"/>
        <w:rPr>
          <w:rFonts w:ascii="Vazir" w:hAnsi="Vazir" w:cs="Vazir"/>
          <w:rtl/>
        </w:rPr>
      </w:pPr>
      <w:r w:rsidRPr="005D24DB">
        <w:rPr>
          <w:rFonts w:ascii="Vazir" w:hAnsi="Vazir" w:cs="Vazir"/>
          <w:rtl/>
        </w:rPr>
        <w:lastRenderedPageBreak/>
        <w:t xml:space="preserve"> رقبای خارجی (</w:t>
      </w:r>
      <w:r w:rsidRPr="005D24DB">
        <w:rPr>
          <w:rFonts w:ascii="Vazir" w:hAnsi="Vazir" w:cs="Vazir"/>
        </w:rPr>
        <w:t>Skyscanner, Expedia, Booking.com</w:t>
      </w:r>
      <w:r w:rsidRPr="005D24DB">
        <w:rPr>
          <w:rFonts w:ascii="Vazir" w:hAnsi="Vazir" w:cs="Vazir"/>
          <w:rtl/>
        </w:rPr>
        <w:t>)</w:t>
      </w:r>
    </w:p>
    <w:p w14:paraId="6B7FF7A9" w14:textId="6E3D04C4" w:rsidR="00876BD5" w:rsidRPr="004B0CFB" w:rsidRDefault="00782188" w:rsidP="00C21F8E">
      <w:pPr>
        <w:tabs>
          <w:tab w:val="right" w:pos="0"/>
        </w:tabs>
        <w:spacing w:after="100" w:afterAutospacing="1"/>
        <w:jc w:val="both"/>
        <w:rPr>
          <w:rFonts w:ascii="Vazir" w:hAnsi="Vazir" w:cs="Vazir"/>
          <w:rtl/>
        </w:rPr>
      </w:pPr>
      <w:r w:rsidRPr="004B0CFB">
        <w:rPr>
          <w:rFonts w:ascii="Vazir" w:hAnsi="Vazir" w:cs="Vazir"/>
          <w:rtl/>
        </w:rPr>
        <w:t>در سطح بین‌المللی، پلتفرم‌هایی مانند اسکای‌اسکنر (</w:t>
      </w:r>
      <w:r w:rsidRPr="004B0CFB">
        <w:rPr>
          <w:rFonts w:ascii="Vazir" w:hAnsi="Vazir" w:cs="Vazir"/>
        </w:rPr>
        <w:t>Skyscanner</w:t>
      </w:r>
      <w:r w:rsidRPr="004B0CFB">
        <w:rPr>
          <w:rFonts w:ascii="Vazir" w:hAnsi="Vazir" w:cs="Vazir"/>
          <w:rtl/>
        </w:rPr>
        <w:t>)، اکسپدیا (</w:t>
      </w:r>
      <w:r w:rsidRPr="004B0CFB">
        <w:rPr>
          <w:rFonts w:ascii="Vazir" w:hAnsi="Vazir" w:cs="Vazir"/>
        </w:rPr>
        <w:t>Expedia</w:t>
      </w:r>
      <w:r w:rsidRPr="004B0CFB">
        <w:rPr>
          <w:rFonts w:ascii="Vazir" w:hAnsi="Vazir" w:cs="Vazir"/>
          <w:rtl/>
        </w:rPr>
        <w:t>) و بوکینگ دات کام (</w:t>
      </w:r>
      <w:r w:rsidRPr="004B0CFB">
        <w:rPr>
          <w:rFonts w:ascii="Vazir" w:hAnsi="Vazir" w:cs="Vazir"/>
        </w:rPr>
        <w:t>Booking.com</w:t>
      </w:r>
      <w:r w:rsidRPr="004B0CFB">
        <w:rPr>
          <w:rFonts w:ascii="Vazir" w:hAnsi="Vazir" w:cs="Vazir"/>
          <w:rtl/>
        </w:rPr>
        <w:t>) به عنوان پیشروترین ابزارهای جستجو و رزرو سفر شناخته می‌شوند. این سامانه‌ها با تکنولوژی‌های پیشرفته و پوشش جهانی گسترده، امکان مقایسه قیمت‌های ایرلاین‌های مختلف سراسر جهان را فراهم می‌کنند. با این حال، برای کاربران مستقر در ایران، استفاده از این پلتفرم‌ها با چالش‌های جدی همراه است. مهم‌ترین محدودیت، عدم پشتیبانی از پروازهای داخلی ایران و مشکلات ناشی از تحریم‌ها در پرداخت‌های ارزی است. کاربران ایرانی برای خرید بلیط‌های داخلی یا سفرهای داخل کشور عملاً نمی‌توانند از این سایت‌ها استفاده کنند. سامانه مارکوپولو با تمرکز بر بازار داخلی و حل مشکلات خاص کاربران ایرانی (مانند پرداخت ریالی و پوشش کامل مسیرهای داخلی)، می‌تواند جایگزین مناسبی برای این رقبای خارجی در سفرهای داخل کشور و حتی سفرهای منطقه‌ای باشد.</w:t>
      </w:r>
    </w:p>
    <w:p w14:paraId="274CF5DF" w14:textId="77777777" w:rsidR="00D34DE5" w:rsidRPr="005D24DB" w:rsidRDefault="00390378" w:rsidP="00C21F8E">
      <w:pPr>
        <w:pStyle w:val="Heading1"/>
        <w:tabs>
          <w:tab w:val="right" w:pos="0"/>
        </w:tabs>
        <w:ind w:left="0"/>
        <w:rPr>
          <w:rFonts w:ascii="Vazir" w:hAnsi="Vazir" w:cs="Vazir"/>
          <w:rtl/>
        </w:rPr>
      </w:pPr>
      <w:bookmarkStart w:id="43" w:name="_Toc183549796"/>
      <w:r w:rsidRPr="005D24DB">
        <w:rPr>
          <w:rFonts w:ascii="Vazir" w:hAnsi="Vazir" w:cs="Vazir"/>
          <w:rtl/>
        </w:rPr>
        <w:t>نگاه اجما</w:t>
      </w:r>
      <w:r w:rsidR="004E147F" w:rsidRPr="005D24DB">
        <w:rPr>
          <w:rFonts w:ascii="Vazir" w:hAnsi="Vazir" w:cs="Vazir"/>
          <w:rtl/>
        </w:rPr>
        <w:t>ل</w:t>
      </w:r>
      <w:r w:rsidRPr="005D24DB">
        <w:rPr>
          <w:rFonts w:ascii="Vazir" w:hAnsi="Vazir" w:cs="Vazir"/>
          <w:rtl/>
        </w:rPr>
        <w:t>ی به</w:t>
      </w:r>
      <w:r w:rsidR="00D34DE5" w:rsidRPr="005D24DB">
        <w:rPr>
          <w:rFonts w:ascii="Vazir" w:hAnsi="Vazir" w:cs="Vazir"/>
          <w:rtl/>
        </w:rPr>
        <w:t xml:space="preserve"> محصول</w:t>
      </w:r>
      <w:bookmarkEnd w:id="41"/>
      <w:bookmarkEnd w:id="43"/>
    </w:p>
    <w:p w14:paraId="4E814001" w14:textId="77777777" w:rsidR="009F628F" w:rsidRPr="004B0CFB" w:rsidRDefault="009F628F" w:rsidP="00C21F8E">
      <w:pPr>
        <w:tabs>
          <w:tab w:val="right" w:pos="0"/>
        </w:tabs>
        <w:spacing w:after="100" w:afterAutospacing="1"/>
        <w:jc w:val="lowKashida"/>
        <w:rPr>
          <w:rFonts w:ascii="Vazir" w:hAnsi="Vazir" w:cs="Vazir"/>
          <w:rtl/>
        </w:rPr>
      </w:pPr>
      <w:r w:rsidRPr="004B0CFB">
        <w:rPr>
          <w:rFonts w:ascii="Vazir" w:hAnsi="Vazir" w:cs="Vazir"/>
          <w:rtl/>
        </w:rPr>
        <w:t xml:space="preserve">این بخش یک نمای سطح بالا از قابلیت‌های </w:t>
      </w:r>
      <w:r w:rsidR="000D27B7" w:rsidRPr="004B0CFB">
        <w:rPr>
          <w:rFonts w:ascii="Vazir" w:hAnsi="Vazir" w:cs="Vazir"/>
          <w:rtl/>
        </w:rPr>
        <w:t>سامانه</w:t>
      </w:r>
      <w:r w:rsidRPr="004B0CFB">
        <w:rPr>
          <w:rFonts w:ascii="Vazir" w:hAnsi="Vazir" w:cs="Vazir"/>
          <w:rtl/>
        </w:rPr>
        <w:t xml:space="preserve"> و رابط‌های آن با دیگر برنامه‌ها را ارائه می‌دهد.</w:t>
      </w:r>
    </w:p>
    <w:p w14:paraId="4F8157F4" w14:textId="77777777" w:rsidR="00D34DE5" w:rsidRPr="005D24DB" w:rsidRDefault="009922E5" w:rsidP="00C21F8E">
      <w:pPr>
        <w:pStyle w:val="Heading2"/>
        <w:tabs>
          <w:tab w:val="right" w:pos="0"/>
        </w:tabs>
        <w:ind w:left="0" w:firstLine="0"/>
        <w:rPr>
          <w:rFonts w:ascii="Vazir" w:hAnsi="Vazir" w:cs="Vazir"/>
          <w:rtl/>
        </w:rPr>
      </w:pPr>
      <w:bookmarkStart w:id="44" w:name="_Toc431896714"/>
      <w:bookmarkStart w:id="45" w:name="_Toc183549797"/>
      <w:r w:rsidRPr="005D24DB">
        <w:rPr>
          <w:rFonts w:ascii="Vazir" w:hAnsi="Vazir" w:cs="Vazir"/>
          <w:rtl/>
        </w:rPr>
        <w:t>جنبه‌ه</w:t>
      </w:r>
      <w:r w:rsidR="00122E7A" w:rsidRPr="005D24DB">
        <w:rPr>
          <w:rFonts w:ascii="Vazir" w:hAnsi="Vazir" w:cs="Vazir"/>
          <w:rtl/>
        </w:rPr>
        <w:t>ای</w:t>
      </w:r>
      <w:r w:rsidR="00D34DE5" w:rsidRPr="005D24DB">
        <w:rPr>
          <w:rStyle w:val="FootnoteReference"/>
          <w:rFonts w:ascii="Vazir" w:hAnsi="Vazir" w:cs="Vazir"/>
          <w:rtl/>
        </w:rPr>
        <w:footnoteReference w:id="2"/>
      </w:r>
      <w:r w:rsidR="00D34DE5" w:rsidRPr="005D24DB">
        <w:rPr>
          <w:rFonts w:ascii="Vazir" w:hAnsi="Vazir" w:cs="Vazir"/>
          <w:rtl/>
        </w:rPr>
        <w:t xml:space="preserve"> </w:t>
      </w:r>
      <w:r w:rsidRPr="005D24DB">
        <w:rPr>
          <w:rFonts w:ascii="Vazir" w:hAnsi="Vazir" w:cs="Vazir"/>
          <w:rtl/>
        </w:rPr>
        <w:t xml:space="preserve">مختلف </w:t>
      </w:r>
      <w:r w:rsidR="00D34DE5" w:rsidRPr="005D24DB">
        <w:rPr>
          <w:rFonts w:ascii="Vazir" w:hAnsi="Vazir" w:cs="Vazir"/>
          <w:rtl/>
        </w:rPr>
        <w:t>محصول</w:t>
      </w:r>
      <w:bookmarkEnd w:id="44"/>
      <w:bookmarkEnd w:id="45"/>
    </w:p>
    <w:p w14:paraId="61B70CC3" w14:textId="7A634939" w:rsidR="00782188" w:rsidRPr="004B0CFB" w:rsidRDefault="00782188" w:rsidP="00C21F8E">
      <w:pPr>
        <w:tabs>
          <w:tab w:val="right" w:pos="0"/>
        </w:tabs>
        <w:spacing w:after="100" w:afterAutospacing="1"/>
        <w:jc w:val="both"/>
        <w:rPr>
          <w:rFonts w:ascii="Vazir" w:hAnsi="Vazir" w:cs="Vazir"/>
          <w:noProof/>
          <w:rtl/>
        </w:rPr>
      </w:pPr>
      <w:r w:rsidRPr="004B0CFB">
        <w:rPr>
          <w:rFonts w:ascii="Vazir" w:hAnsi="Vazir" w:cs="Vazir"/>
          <w:noProof/>
          <w:rtl/>
        </w:rPr>
        <w:t xml:space="preserve">از دیدگاه عملیاتی، سامانه مارکوپولو به عنوان یک اتوماسیون کامل برای فرایندهای اصلی آژانس مسافرتی عمل می‌کند. این محصول فرایندهای دستی و زمان‌بر مانند جستجوی بلیت، ثبت اطلاعات مسافران، صدور بلیت و محاسبات مالی را به صورت آنی و خودکار انجام می‌دهد. تمرکز اصلی این جنبه بر افزایش کارایی، کاهش خطاهای انسانی و تسهیل ارتباط میان مشتریان نهایی و تأمین‌کنندگان خدمات سفر است. سامانه به سازمان این امکان را می‌دهد تا بدون محدودیت زمانی و مکانی، خدمات خود را به صورت </w:t>
      </w:r>
      <w:r w:rsidRPr="004B0CFB">
        <w:rPr>
          <w:rFonts w:ascii="Vazir" w:hAnsi="Vazir" w:cs="Vazir"/>
          <w:noProof/>
          <w:rtl/>
          <w:lang w:bidi="fa-IR"/>
        </w:rPr>
        <w:t>۲۴</w:t>
      </w:r>
      <w:r w:rsidRPr="004B0CFB">
        <w:rPr>
          <w:rFonts w:ascii="Vazir" w:hAnsi="Vazir" w:cs="Vazir"/>
          <w:noProof/>
          <w:rtl/>
        </w:rPr>
        <w:t xml:space="preserve"> ساعته ارائه دهد.</w:t>
      </w:r>
    </w:p>
    <w:p w14:paraId="0B957985" w14:textId="5D940E4A" w:rsidR="00782188" w:rsidRPr="004B0CFB" w:rsidRDefault="00782188" w:rsidP="00C21F8E">
      <w:pPr>
        <w:tabs>
          <w:tab w:val="right" w:pos="0"/>
        </w:tabs>
        <w:spacing w:after="100" w:afterAutospacing="1"/>
        <w:jc w:val="both"/>
        <w:rPr>
          <w:rFonts w:ascii="Vazir" w:hAnsi="Vazir" w:cs="Vazir"/>
          <w:noProof/>
          <w:rtl/>
        </w:rPr>
      </w:pPr>
      <w:r w:rsidRPr="004B0CFB">
        <w:rPr>
          <w:rFonts w:ascii="Vazir" w:hAnsi="Vazir" w:cs="Vazir"/>
          <w:noProof/>
          <w:rtl/>
        </w:rPr>
        <w:t>جنبه کاربری محصول بر تجربه کاربران نهایی (مشتریان) و کاربران داخلی (کارکنان) متمرکز است. برای مشتریان، سامانه یک رابط کاربری وب و موبایل ساده و شهودی ارائه می‌دهد که امکان جستجوی پیشرفته، مقایسه گزینه‌ها و خرید امن را فراهم می‌سازد. برای کارکنان، داشبوردهای مدیریتی و پنل‌های تخصصی طراحی شده است تا بتوانند بر درخواست‌ها، فروش و پشتیبانی نظارت داشته باشند. هدف این جنبه، ایجاد تعاملی روان، سریع و قابل‌اعتماد است که نیازهای کاربران با سطوح مختلف مهارت را برآورده سازد.</w:t>
      </w:r>
    </w:p>
    <w:p w14:paraId="092F2951" w14:textId="41686914" w:rsidR="00782188" w:rsidRPr="004B0CFB" w:rsidRDefault="00782188" w:rsidP="00C21F8E">
      <w:pPr>
        <w:tabs>
          <w:tab w:val="right" w:pos="0"/>
        </w:tabs>
        <w:spacing w:after="100" w:afterAutospacing="1"/>
        <w:jc w:val="both"/>
        <w:rPr>
          <w:rFonts w:ascii="Vazir" w:hAnsi="Vazir" w:cs="Vazir"/>
          <w:noProof/>
          <w:rtl/>
        </w:rPr>
      </w:pPr>
      <w:r w:rsidRPr="004B0CFB">
        <w:rPr>
          <w:rFonts w:ascii="Vazir" w:hAnsi="Vazir" w:cs="Vazir"/>
          <w:noProof/>
          <w:rtl/>
        </w:rPr>
        <w:lastRenderedPageBreak/>
        <w:t>از نظر فنی، سامانه مارکوپولو به عنوان یک سیستم توزیع‌شده عمل می‌کند که باید با سامانه‌های بیرونی متصل شود. مهم‌ترین رابط‌های این محصول شامل اتصال به سامانه‌های تأمین‌کنندگان خدمات برای دریافت لحظه‌ای قیمت و ظرفیت پروازها، قطارها و اتوبوس‌ها و اتصال به درگاه‌های پرداخت بانکی برای پردازش تراکنش‌های مالی و استرداد وجه است. همچنین، سامانه باید دارای زیرساخت امن برای مدیریت اطلاعات شخصی و مالی کاربران باشد و قابلیت مقیاس‌پذیری برای پشتیبانی از حجم بالای ترافیک در ایام پیک سفر را دارا باشد.</w:t>
      </w:r>
    </w:p>
    <w:p w14:paraId="26B3790B" w14:textId="2A2744A7" w:rsidR="00091576" w:rsidRPr="004B0CFB" w:rsidRDefault="00782188" w:rsidP="00C21F8E">
      <w:pPr>
        <w:tabs>
          <w:tab w:val="right" w:pos="0"/>
        </w:tabs>
        <w:spacing w:after="100" w:afterAutospacing="1"/>
        <w:jc w:val="both"/>
        <w:rPr>
          <w:rFonts w:ascii="Vazir" w:hAnsi="Vazir" w:cs="Vazir"/>
          <w:noProof/>
          <w:rtl/>
        </w:rPr>
      </w:pPr>
      <w:r w:rsidRPr="004B0CFB">
        <w:rPr>
          <w:rFonts w:ascii="Vazir" w:hAnsi="Vazir" w:cs="Vazir"/>
          <w:noProof/>
          <w:rtl/>
        </w:rPr>
        <w:t>در نهایت، جنبه اطلاعاتی محصول به مدیریت داده‌ها و جریان اطلاعات در سامانه اشاره دارد. محصول مارکوپولو مسئولیت جمع‌آوری اطلاعات پراکنده از تأمین‌کنندگان مختلف، یکپارچه‌سازی آن‌ها و ارائه به کاربران نهایی را بر عهده دارد. همچنین، این سیستم باید داده‌های مربوط به رفتار مشتریان، سوابق خرید و تراکنش‌های مالی را ذخیره و تحلیل کند تا به مدیران سازمان در تصمیم‌گیری‌های استراتژیک، مانند تعیین تخفیف‌ها یا شناسایی مسیرهای پرتردد، کمک نماید.</w:t>
      </w:r>
    </w:p>
    <w:p w14:paraId="4E376CE4" w14:textId="77777777" w:rsidR="00EE6BCF" w:rsidRPr="005D24DB" w:rsidRDefault="00EE6BCF" w:rsidP="00C21F8E">
      <w:pPr>
        <w:pStyle w:val="Heading2"/>
        <w:tabs>
          <w:tab w:val="right" w:pos="0"/>
        </w:tabs>
        <w:ind w:left="0" w:firstLine="0"/>
        <w:rPr>
          <w:rFonts w:ascii="Vazir" w:hAnsi="Vazir" w:cs="Vazir"/>
          <w:rtl/>
        </w:rPr>
      </w:pPr>
      <w:bookmarkStart w:id="46" w:name="_Toc183549798"/>
      <w:r w:rsidRPr="005D24DB">
        <w:rPr>
          <w:rFonts w:ascii="Vazir" w:hAnsi="Vazir" w:cs="Vazir"/>
          <w:rtl/>
        </w:rPr>
        <w:t>خلاصه</w:t>
      </w:r>
      <w:r w:rsidR="009E3C26" w:rsidRPr="005D24DB">
        <w:rPr>
          <w:rFonts w:ascii="Vazir" w:hAnsi="Vazir" w:cs="Vazir"/>
          <w:rtl/>
        </w:rPr>
        <w:t>‌</w:t>
      </w:r>
      <w:r w:rsidRPr="005D24DB">
        <w:rPr>
          <w:rFonts w:ascii="Vazir" w:hAnsi="Vazir" w:cs="Vazir"/>
          <w:rtl/>
        </w:rPr>
        <w:t>ای از قابلیت‌ها</w:t>
      </w:r>
      <w:bookmarkEnd w:id="46"/>
    </w:p>
    <w:tbl>
      <w:tblPr>
        <w:tblW w:w="9857" w:type="dxa"/>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95"/>
        <w:gridCol w:w="4762"/>
      </w:tblGrid>
      <w:tr w:rsidR="005378FE" w:rsidRPr="005D24DB" w14:paraId="0E22BB77" w14:textId="77777777" w:rsidTr="004B0CFB">
        <w:trPr>
          <w:tblHeade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2394170D" w14:textId="77777777" w:rsidR="005378FE" w:rsidRPr="005D24DB" w:rsidRDefault="005378FE"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مزیت برای مشتری</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0" w:type="dxa"/>
              <w:left w:w="0" w:type="dxa"/>
              <w:bottom w:w="137" w:type="dxa"/>
              <w:right w:w="0" w:type="dxa"/>
            </w:tcMar>
            <w:vAlign w:val="center"/>
            <w:hideMark/>
          </w:tcPr>
          <w:p w14:paraId="0345217F" w14:textId="77777777" w:rsidR="005378FE" w:rsidRPr="005D24DB" w:rsidRDefault="005378FE" w:rsidP="00C21F8E">
            <w:pPr>
              <w:tabs>
                <w:tab w:val="right" w:pos="0"/>
              </w:tabs>
              <w:jc w:val="center"/>
              <w:rPr>
                <w:rFonts w:ascii="Vazir" w:hAnsi="Vazir" w:cs="Vazir"/>
                <w:b/>
                <w:bCs/>
                <w:caps/>
                <w:sz w:val="18"/>
                <w:szCs w:val="18"/>
                <w:lang/>
              </w:rPr>
            </w:pPr>
            <w:r w:rsidRPr="005D24DB">
              <w:rPr>
                <w:rFonts w:ascii="Vazir" w:hAnsi="Vazir" w:cs="Vazir"/>
                <w:b/>
                <w:bCs/>
                <w:caps/>
                <w:sz w:val="18"/>
                <w:szCs w:val="18"/>
                <w:rtl/>
                <w:lang/>
              </w:rPr>
              <w:t>قابلیت مرتبط</w:t>
            </w:r>
          </w:p>
        </w:tc>
      </w:tr>
      <w:tr w:rsidR="005378FE" w:rsidRPr="005D24DB" w14:paraId="4342DEAB"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657E6BCB"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صرفه‌جویی در زمان و دسترسی سریع به گزینه‌های متنوع سفر بدون نیاز به مراجعه حضوری</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DFA37FE"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جستجوی پیشرفته و یکپارچه خدمات سفر</w:t>
            </w:r>
          </w:p>
        </w:tc>
      </w:tr>
      <w:tr w:rsidR="005378FE" w:rsidRPr="005D24DB" w14:paraId="00BE6BCF"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7652653"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اطمینان از صحت اطلاعات، انتخاب صحیح و جلوگیری از خطا در خرید</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E7C470B"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مشاهده جزئیات کامل بلیت‌ها (قیمت، زمان، شرکت ارائه‌دهنده</w:t>
            </w:r>
            <w:r w:rsidRPr="005D24DB">
              <w:rPr>
                <w:rFonts w:ascii="Vazir" w:hAnsi="Vazir" w:cs="Vazir"/>
                <w:sz w:val="18"/>
                <w:szCs w:val="18"/>
                <w:lang/>
              </w:rPr>
              <w:t>)</w:t>
            </w:r>
          </w:p>
        </w:tc>
      </w:tr>
      <w:tr w:rsidR="005378FE" w:rsidRPr="005D24DB" w14:paraId="542E3063"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243A8C96"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امکان خرید در هر ساعت از شبانه‌روز و از هر مکان</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5302CA8"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خرید آنلاین و صدور آنی بلیت الکترونیکی</w:t>
            </w:r>
          </w:p>
        </w:tc>
      </w:tr>
      <w:tr w:rsidR="005378FE" w:rsidRPr="005D24DB" w14:paraId="1B93A032"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B033816"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جلوگیری از هدر رفت هزینه و دریافت وجه مطابق قوانین در صورت لغو سفر</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58B499C"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استرداد خودکار و شفاف بلیت</w:t>
            </w:r>
          </w:p>
        </w:tc>
      </w:tr>
      <w:tr w:rsidR="005378FE" w:rsidRPr="005D24DB" w14:paraId="680C5C66"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09754C53"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دسترسی به خدمات تکمیلی سفر و تجربه یکپارچه</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73FDBB6E" w14:textId="6C6E996F" w:rsidR="005378FE" w:rsidRPr="004B0CFB" w:rsidRDefault="005378FE" w:rsidP="00C21F8E">
            <w:pPr>
              <w:tabs>
                <w:tab w:val="right" w:pos="0"/>
              </w:tabs>
              <w:jc w:val="center"/>
              <w:rPr>
                <w:rFonts w:ascii="Vazir" w:hAnsi="Vazir" w:cs="Vazir"/>
                <w:sz w:val="18"/>
                <w:szCs w:val="18"/>
              </w:rPr>
            </w:pPr>
            <w:r w:rsidRPr="005D24DB">
              <w:rPr>
                <w:rFonts w:ascii="Vazir" w:hAnsi="Vazir" w:cs="Vazir"/>
                <w:sz w:val="18"/>
                <w:szCs w:val="18"/>
                <w:rtl/>
                <w:lang/>
              </w:rPr>
              <w:t>مشاهده و رزرو خدمات گردشگری (تور و هتل</w:t>
            </w:r>
            <w:r w:rsidR="004B0CFB">
              <w:rPr>
                <w:rFonts w:ascii="Vazir" w:hAnsi="Vazir" w:cs="Vazir"/>
                <w:sz w:val="18"/>
                <w:szCs w:val="18"/>
              </w:rPr>
              <w:t>(</w:t>
            </w:r>
          </w:p>
        </w:tc>
      </w:tr>
      <w:tr w:rsidR="005378FE" w:rsidRPr="005D24DB" w14:paraId="54086B79" w14:textId="77777777" w:rsidTr="004B0CFB">
        <w:trPr>
          <w:jc w:val="center"/>
        </w:trPr>
        <w:tc>
          <w:tcPr>
            <w:tcW w:w="5095"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3D41B568"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رفع سریع مشکلات و ابهامات در مراحل مختلف سفر</w:t>
            </w:r>
          </w:p>
        </w:tc>
        <w:tc>
          <w:tcPr>
            <w:tcW w:w="4762" w:type="dxa"/>
            <w:tcBorders>
              <w:top w:val="single" w:sz="6" w:space="0" w:color="262626"/>
              <w:left w:val="single" w:sz="6" w:space="0" w:color="262626"/>
              <w:bottom w:val="single" w:sz="6" w:space="0" w:color="262626"/>
              <w:right w:val="single" w:sz="6" w:space="0" w:color="262626"/>
            </w:tcBorders>
            <w:shd w:val="clear" w:color="auto" w:fill="auto"/>
            <w:tcMar>
              <w:top w:w="137" w:type="dxa"/>
              <w:left w:w="0" w:type="dxa"/>
              <w:bottom w:w="137" w:type="dxa"/>
              <w:right w:w="0" w:type="dxa"/>
            </w:tcMar>
            <w:vAlign w:val="center"/>
            <w:hideMark/>
          </w:tcPr>
          <w:p w14:paraId="1CD93664" w14:textId="77777777" w:rsidR="005378FE" w:rsidRPr="005D24DB" w:rsidRDefault="005378FE" w:rsidP="00C21F8E">
            <w:pPr>
              <w:tabs>
                <w:tab w:val="right" w:pos="0"/>
              </w:tabs>
              <w:jc w:val="center"/>
              <w:rPr>
                <w:rFonts w:ascii="Vazir" w:hAnsi="Vazir" w:cs="Vazir"/>
                <w:sz w:val="18"/>
                <w:szCs w:val="18"/>
                <w:lang/>
              </w:rPr>
            </w:pPr>
            <w:r w:rsidRPr="005D24DB">
              <w:rPr>
                <w:rFonts w:ascii="Vazir" w:hAnsi="Vazir" w:cs="Vazir"/>
                <w:sz w:val="18"/>
                <w:szCs w:val="18"/>
                <w:rtl/>
                <w:lang/>
              </w:rPr>
              <w:t xml:space="preserve">دریافت خدمات پشتیبانی </w:t>
            </w:r>
            <w:r w:rsidRPr="005D24DB">
              <w:rPr>
                <w:rFonts w:ascii="Vazir" w:hAnsi="Vazir" w:cs="Vazir"/>
                <w:sz w:val="18"/>
                <w:szCs w:val="18"/>
                <w:rtl/>
                <w:lang w:bidi="fa-IR"/>
              </w:rPr>
              <w:t>۲۴</w:t>
            </w:r>
            <w:r w:rsidRPr="005D24DB">
              <w:rPr>
                <w:rFonts w:ascii="Vazir" w:hAnsi="Vazir" w:cs="Vazir"/>
                <w:sz w:val="18"/>
                <w:szCs w:val="18"/>
                <w:rtl/>
                <w:lang/>
              </w:rPr>
              <w:t xml:space="preserve"> ساعته</w:t>
            </w:r>
          </w:p>
        </w:tc>
      </w:tr>
    </w:tbl>
    <w:p w14:paraId="3D1BC8E5" w14:textId="77777777" w:rsidR="00EE6BCF" w:rsidRPr="005D24DB" w:rsidRDefault="00EE6BCF" w:rsidP="00C21F8E">
      <w:pPr>
        <w:tabs>
          <w:tab w:val="right" w:pos="0"/>
        </w:tabs>
        <w:spacing w:after="100" w:afterAutospacing="1"/>
        <w:jc w:val="lowKashida"/>
        <w:rPr>
          <w:rFonts w:ascii="Vazir" w:hAnsi="Vazir" w:cs="Vazir"/>
          <w:noProof/>
          <w:sz w:val="28"/>
          <w:szCs w:val="28"/>
          <w:rtl/>
        </w:rPr>
      </w:pPr>
    </w:p>
    <w:p w14:paraId="6DF6C983" w14:textId="77777777" w:rsidR="00EE6BCF" w:rsidRPr="005D24DB" w:rsidRDefault="00EE6BCF" w:rsidP="00C21F8E">
      <w:pPr>
        <w:pStyle w:val="Heading2"/>
        <w:tabs>
          <w:tab w:val="right" w:pos="0"/>
        </w:tabs>
        <w:ind w:left="0" w:firstLine="0"/>
        <w:rPr>
          <w:rFonts w:ascii="Vazir" w:hAnsi="Vazir" w:cs="Vazir"/>
          <w:rtl/>
        </w:rPr>
      </w:pPr>
      <w:bookmarkStart w:id="47" w:name="_Toc183549799"/>
      <w:r w:rsidRPr="005D24DB">
        <w:rPr>
          <w:rFonts w:ascii="Vazir" w:hAnsi="Vazir" w:cs="Vazir"/>
          <w:rtl/>
        </w:rPr>
        <w:t>پیش</w:t>
      </w:r>
      <w:r w:rsidR="00E8525F" w:rsidRPr="005D24DB">
        <w:rPr>
          <w:rFonts w:ascii="Vazir" w:hAnsi="Vazir" w:cs="Vazir"/>
          <w:rtl/>
        </w:rPr>
        <w:t>‌</w:t>
      </w:r>
      <w:r w:rsidRPr="005D24DB">
        <w:rPr>
          <w:rFonts w:ascii="Vazir" w:hAnsi="Vazir" w:cs="Vazir"/>
          <w:rtl/>
        </w:rPr>
        <w:t>فرض‌ها و وابستگی‌ها</w:t>
      </w:r>
      <w:bookmarkEnd w:id="47"/>
    </w:p>
    <w:p w14:paraId="653E1150" w14:textId="315B0647" w:rsidR="005378FE"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 xml:space="preserve">پیش‌فرض اصلی در توسعه سامانه آژانس مسافرتی مارکوپولو این است که تأمین‌کنندگان خدمات سفر (شرکت‌های هواپیمایی، ریلی و جاده‌ای) دارای زیرساخت‌های فنی لازم برای اتصال به سامانه ما هستند و </w:t>
      </w:r>
      <w:r w:rsidRPr="004B0CFB">
        <w:rPr>
          <w:rFonts w:ascii="Vazir" w:hAnsi="Vazir" w:cs="Vazir"/>
          <w:noProof/>
        </w:rPr>
        <w:t>API</w:t>
      </w:r>
      <w:r w:rsidRPr="004B0CFB">
        <w:rPr>
          <w:rFonts w:ascii="Vazir" w:hAnsi="Vazir" w:cs="Vazir"/>
          <w:noProof/>
          <w:rtl/>
        </w:rPr>
        <w:t xml:space="preserve">های استاندارد و پایداری را برای دریافت لحظه‌ای قیمت، </w:t>
      </w:r>
      <w:r w:rsidRPr="004B0CFB">
        <w:rPr>
          <w:rFonts w:ascii="Vazir" w:hAnsi="Vazir" w:cs="Vazir"/>
          <w:noProof/>
          <w:rtl/>
        </w:rPr>
        <w:lastRenderedPageBreak/>
        <w:t>ظرفیت و صدور بلیت در اختیار قرار می‌دهند. همچنین فرض بر این است که کاربران نهایی به اینترنت پرسرعت و دستگاه‌های هوشمند (موبایل یا کامپیوتر) دسترسی دارند و با مفاهیم پایه خرید اینترنتی و استفاده از درگاه‌های بانکی آشنایی کافی دارند.</w:t>
      </w:r>
    </w:p>
    <w:p w14:paraId="2F9D9C01" w14:textId="61040385" w:rsidR="00EE6BCF"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از نظر وابستگی‌های فنی، سامانه به شدت به درگاه‌های پرداخت بانکی معتبر وابسته است تا تراکنش‌های مالی به صورت امن و بدون اختلال انجام شود. علاوه بر این، پایداری سرورها و زیرساخت‌های میزبانی وب یک وابستگی حیاتی است، زیرا هرگونه قطعی در سرویس‌دهی می‌تواند منجر به از دست رفتن مشتریان و خسارات مالی شود. همچنین، موفقیت پروژه وابسته به دریافت مجوزهای قانونی لازم از سازمان‌های مربوطه (مانند سازمان میراث فرهنگی و گردشگری و سازمان هواپیمایی کشوری) برای فعالیت رسمی به عنوان فروشنده بلیت است.</w:t>
      </w:r>
    </w:p>
    <w:p w14:paraId="022FDAA6" w14:textId="72B1B39A" w:rsidR="005378FE"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علاوه بر موارد ذکر شده، یکی دیگر از پیش‌فرض‌های کلیدی این است که تیم توسعه و پشتیبانی پروژه دارای دانش فنی کافی در زمینه امنیت اطلاعات و حفظ حریم خصوصی کاربران باشد تا بتواند از داده‌های حساس مشتریان در برابر حملات سایبری محافظت نماید. همچنین فرض بر این است که سازمان آژانس مسافرتی مارکوپولو فرآیندهای داخلی خود را با سیستم جدید هماهنگ کرده و کارکنان مورد آموزش‌های لازم جهت استفاده از پنل‌های مدیریتی قرار خواهند گرفت تا بتوانند به درستی با سامانه تعامل داشته باشند.</w:t>
      </w:r>
    </w:p>
    <w:p w14:paraId="4C769E1E" w14:textId="08095FAB" w:rsidR="00EE6BCF"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از نظر وابستگی‌های تجاری و عملیاتی، سامانه نیازمند یکپارچگی کامل با سیستم‌های حسابداری و مالی سازمان است تا تمامی تراکنش‌ها و تسویه‌حساب‌ها به صورت خودکار ثبت شوند و نیاز به ورود دستی اطلاعات به حداقل برسد. همچنین، موفقیت محصول وابستگی مستقیمی به استقبال بازار و اعتماد مشتریان به برند جدید دارد؛ بنابراین، استراتژی‌های بازاریابی و جذب کاربر در مراحل اولیه راه‌اندازی نقش بسیار مهمی در تضمین جریان درآمدی و پایداری کسب‌وکار ایفا می‌کند. در نهایت، فرض بر این است که قوانین و مقررات دولتی و مالیاتی مربوط به فروش آنلاین بلیط در طول دوره پروژه دستخوش تغییرات اساسی نشود که نیازمند بازنگری عمیق در معماری سیستم باشد.</w:t>
      </w:r>
    </w:p>
    <w:p w14:paraId="7D9CB0DF" w14:textId="77777777" w:rsidR="00EE6BCF" w:rsidRPr="005D24DB" w:rsidRDefault="00EE6BCF" w:rsidP="00C21F8E">
      <w:pPr>
        <w:pStyle w:val="Heading2"/>
        <w:tabs>
          <w:tab w:val="right" w:pos="0"/>
        </w:tabs>
        <w:ind w:left="0" w:firstLine="0"/>
        <w:rPr>
          <w:rFonts w:ascii="Vazir" w:hAnsi="Vazir" w:cs="Vazir"/>
          <w:rtl/>
        </w:rPr>
      </w:pPr>
      <w:bookmarkStart w:id="48" w:name="_Toc183549800"/>
      <w:r w:rsidRPr="005D24DB">
        <w:rPr>
          <w:rFonts w:ascii="Vazir" w:hAnsi="Vazir" w:cs="Vazir"/>
          <w:rtl/>
        </w:rPr>
        <w:t>هزینه و قیمت گذاری</w:t>
      </w:r>
      <w:r w:rsidR="007E4E70" w:rsidRPr="005D24DB">
        <w:rPr>
          <w:rStyle w:val="FootnoteReference"/>
          <w:rFonts w:ascii="Vazir" w:hAnsi="Vazir" w:cs="Vazir"/>
          <w:rtl/>
        </w:rPr>
        <w:footnoteReference w:id="3"/>
      </w:r>
      <w:bookmarkEnd w:id="48"/>
    </w:p>
    <w:p w14:paraId="007DB6CC" w14:textId="6FF56A17" w:rsidR="005378FE"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 xml:space="preserve">استراتژی قیمت‌گذاری در سامانه آژانس مسافرتی مارکوپولو بر اساس مدل کارمزدی و مابه‌التفاوت قیمت تعیین شده است. در این مدل، قیمت نهایی ارائه‌شده به مشتری برای هر بلیت یا خدمت، بر اساس نرخ پایه تأمین‌کننده به اضافه حاشیه سود (کارمزد) آژانس محاسبه </w:t>
      </w:r>
      <w:r w:rsidRPr="004B0CFB">
        <w:rPr>
          <w:rFonts w:ascii="Vazir" w:hAnsi="Vazir" w:cs="Vazir"/>
          <w:noProof/>
          <w:rtl/>
        </w:rPr>
        <w:lastRenderedPageBreak/>
        <w:t>می‌شود. این کارمزد می‌تواند به صورت درصدی از قیمت بلیت یا یک مبلغ ثابت برای هر تراکنش تعریف شود و با توجه به نوع وسیله نقلیه، کلاس نرخ و شرایط فروش متغیر باشد.</w:t>
      </w:r>
    </w:p>
    <w:p w14:paraId="61DAC6C9" w14:textId="63813C5B" w:rsidR="005378FE"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در خصوص هزینه‌های استرداد و کنسلی، سامانه تابع کامل قوانین و مقررات تأمین‌کنندگان خدمات سفر عمل می‌کند. مبلغ جریمه کنسلی که از مشتری کسر می‌شود، دقیقاً مطابق با سیاست‌های شرکت هواپیمایی یا قطار مربوطه محاسبه شده و پس از کسر جریمه‌های قانونی، باقی‌مانده وجه به حساب کاربر بازگردانده می‌شود. شفافیت در نمایش این هزینه‌ها و جریمه‌ها در لحظه ثبت درخواست استرداد، یکی از اصول اصلی قیمت‌گذاری در این سامانه است تا از هرگونه ابهام برای مشتری جلوگیری شود.</w:t>
      </w:r>
    </w:p>
    <w:p w14:paraId="7DD85291" w14:textId="04E1BFA1" w:rsidR="00EE6BCF" w:rsidRPr="004B0CFB" w:rsidRDefault="005378FE" w:rsidP="00C21F8E">
      <w:pPr>
        <w:tabs>
          <w:tab w:val="right" w:pos="0"/>
        </w:tabs>
        <w:spacing w:after="100" w:afterAutospacing="1"/>
        <w:jc w:val="both"/>
        <w:rPr>
          <w:rFonts w:ascii="Vazir" w:hAnsi="Vazir" w:cs="Vazir"/>
          <w:noProof/>
          <w:rtl/>
        </w:rPr>
      </w:pPr>
      <w:r w:rsidRPr="004B0CFB">
        <w:rPr>
          <w:rFonts w:ascii="Vazir" w:hAnsi="Vazir" w:cs="Vazir"/>
          <w:noProof/>
          <w:rtl/>
        </w:rPr>
        <w:t>برای کاربران سازمانی و نمایندگان شرکتی، ممکن است سیاست‌های قیمت‌گذاری متفاوتی در نظر گرفته شود. این کاربران می‌توانند بر اساس توافق‌نامه‌های سطح خدمات (</w:t>
      </w:r>
      <w:r w:rsidRPr="004B0CFB">
        <w:rPr>
          <w:rFonts w:ascii="Vazir" w:hAnsi="Vazir" w:cs="Vazir"/>
          <w:noProof/>
        </w:rPr>
        <w:t>SLA</w:t>
      </w:r>
      <w:r w:rsidRPr="004B0CFB">
        <w:rPr>
          <w:rFonts w:ascii="Vazir" w:hAnsi="Vazir" w:cs="Vazir"/>
          <w:noProof/>
          <w:rtl/>
        </w:rPr>
        <w:t>) از تخفیف‌های حجمی یا کارمزدهای کاهش‌یافته برای خریدهای گروهی بهره‌مند شوند. همچنین، سیستم باید قابلیت تعریف کدهای تخفیف و کمپین‌های تبلیغاتی را داشته باشد تا بتواند در بازه‌های زمانی خاص با ارائه قیمت‌های رقابتی، سهم بازار خود را افزایش دهد.</w:t>
      </w:r>
    </w:p>
    <w:p w14:paraId="6EE487B9" w14:textId="77777777" w:rsidR="00EE6BCF" w:rsidRPr="005D24DB" w:rsidRDefault="00EE6BCF" w:rsidP="00C21F8E">
      <w:pPr>
        <w:pStyle w:val="Heading2"/>
        <w:tabs>
          <w:tab w:val="right" w:pos="0"/>
        </w:tabs>
        <w:ind w:left="0" w:firstLine="0"/>
        <w:rPr>
          <w:rFonts w:ascii="Vazir" w:hAnsi="Vazir" w:cs="Vazir"/>
          <w:rtl/>
        </w:rPr>
      </w:pPr>
      <w:bookmarkStart w:id="49" w:name="_Toc183549801"/>
      <w:r w:rsidRPr="005D24DB">
        <w:rPr>
          <w:rFonts w:ascii="Vazir" w:hAnsi="Vazir" w:cs="Vazir"/>
          <w:rtl/>
        </w:rPr>
        <w:t>مجوز</w:t>
      </w:r>
      <w:r w:rsidR="006A0BE0" w:rsidRPr="005D24DB">
        <w:rPr>
          <w:rStyle w:val="FootnoteReference"/>
          <w:rFonts w:ascii="Vazir" w:hAnsi="Vazir" w:cs="Vazir"/>
          <w:rtl/>
        </w:rPr>
        <w:footnoteReference w:id="4"/>
      </w:r>
      <w:r w:rsidRPr="005D24DB">
        <w:rPr>
          <w:rFonts w:ascii="Vazir" w:hAnsi="Vazir" w:cs="Vazir"/>
          <w:rtl/>
        </w:rPr>
        <w:t xml:space="preserve"> و نصب و راه‌اندازی</w:t>
      </w:r>
      <w:r w:rsidR="007E4E70" w:rsidRPr="005D24DB">
        <w:rPr>
          <w:rStyle w:val="FootnoteReference"/>
          <w:rFonts w:ascii="Vazir" w:hAnsi="Vazir" w:cs="Vazir"/>
          <w:rtl/>
        </w:rPr>
        <w:footnoteReference w:id="5"/>
      </w:r>
      <w:bookmarkEnd w:id="49"/>
    </w:p>
    <w:p w14:paraId="703C89A3" w14:textId="4C82F615" w:rsidR="001528DB" w:rsidRPr="004B0CFB" w:rsidRDefault="001528DB" w:rsidP="00C21F8E">
      <w:pPr>
        <w:tabs>
          <w:tab w:val="right" w:pos="0"/>
        </w:tabs>
        <w:spacing w:after="100" w:afterAutospacing="1"/>
        <w:jc w:val="both"/>
        <w:rPr>
          <w:rFonts w:ascii="Vazir" w:hAnsi="Vazir" w:cs="Vazir"/>
          <w:rtl/>
        </w:rPr>
      </w:pPr>
      <w:r w:rsidRPr="004B0CFB">
        <w:rPr>
          <w:rFonts w:ascii="Vazir" w:hAnsi="Vazir" w:cs="Vazir"/>
          <w:rtl/>
        </w:rPr>
        <w:t>سامانه آژانس مسافرتی مارکوپولو برای فعالیت قانونی و جلب اعتماد مشتریان، موظف به اخذ تمامی مجوزهای لازم از سازمان‌های دولتی و نظارتی مرتبط است. مهم‌ترین این مجوزها شامل دریافت نماد اعتماد الکترونیک (اینماد) از مرکز توسعه تجارت الکترونیک جهت تضمین امنیت و اعتبار فروشگاه اینترنتی، و دریافت مجوز بند «ب» از سازمان میراث فرهنگی، صنایع دستی و گردشگری برای فعالیت در حوزه خدمات گردشگری است. همچنین، برای فروش بلیت هواپیما، سامانه باید دارای مجوز رسمی از سازمان هواپیمایی کشوری و عضویت در سیستم‌های توزیع جهانی یا داخلی باشد و برای فروش بلیت اتوبوس و قطار نیز نیازمند عقد قراردادهای رسمی و دریافت مجوزهای لازم از سازمان راهداری و حمل‌ونقل جاده‌ای و شرکت راه‌آهن جمهوری اسلامی ایران می‌باشد.</w:t>
      </w:r>
    </w:p>
    <w:p w14:paraId="0B56DE3A" w14:textId="44806972" w:rsidR="001528DB" w:rsidRPr="004B0CFB" w:rsidRDefault="001528DB" w:rsidP="00C21F8E">
      <w:pPr>
        <w:tabs>
          <w:tab w:val="right" w:pos="0"/>
        </w:tabs>
        <w:spacing w:after="100" w:afterAutospacing="1"/>
        <w:jc w:val="both"/>
        <w:rPr>
          <w:rFonts w:ascii="Vazir" w:hAnsi="Vazir" w:cs="Vazir"/>
          <w:rtl/>
        </w:rPr>
      </w:pPr>
      <w:r w:rsidRPr="004B0CFB">
        <w:rPr>
          <w:rFonts w:ascii="Vazir" w:hAnsi="Vazir" w:cs="Vazir"/>
          <w:rtl/>
        </w:rPr>
        <w:t>از نظر لایسنس نرم‌افزاری، این سامانه تحت مالکیت انحصاری سازمان آژانس مسافرتی مارکوپولو توسعه می‌یابد و استفاده از کدهای منبع یا تقلید از آن بدون اجازه کتبی ممنوع است. لایسنس استفاده برای کاربران نهایی رایگان است، اما دسترسی به پنل‌های مدیریتی نیازمند مجوز دسترسی از سمت مدیران است.</w:t>
      </w:r>
    </w:p>
    <w:p w14:paraId="5037B892" w14:textId="21554232" w:rsidR="00091576" w:rsidRPr="004B0CFB" w:rsidRDefault="001528DB" w:rsidP="00C21F8E">
      <w:pPr>
        <w:tabs>
          <w:tab w:val="right" w:pos="0"/>
        </w:tabs>
        <w:spacing w:after="100" w:afterAutospacing="1"/>
        <w:jc w:val="both"/>
        <w:rPr>
          <w:rFonts w:ascii="Vazir" w:hAnsi="Vazir" w:cs="Vazir"/>
          <w:rtl/>
        </w:rPr>
      </w:pPr>
      <w:r w:rsidRPr="004B0CFB">
        <w:rPr>
          <w:rFonts w:ascii="Vazir" w:hAnsi="Vazir" w:cs="Vazir"/>
          <w:rtl/>
        </w:rPr>
        <w:lastRenderedPageBreak/>
        <w:t>در بخش نصب و راه‌اندازی، با توجه به معماری تحت وب سامانه، کاربران نهایی نیازی به نصب هیچ‌گونه نرم‌افزاری روی دستگاه‌های خود ندارند و می‌توانند صرفاً از طریق مرورگر اینترنت به سامانه متصل شوند. فرآیند راه‌اندازی فنی شامل استقرار سامانه روی سرورهای امن، پیکربندی پایگاه داده و برقراری اتصالات پایدار با درگاه‌های بانکی و سرورهای تأمین‌کنندگان خدمات است که توسط تیم فنی انجام می‌شود. پس از استقرار و دریافت تأییدیه‌های امنیتی، سامانه با رعایت تمامی قوانین و مقررات ذکر شده، آماده بهره‌برداری خواهد بود.</w:t>
      </w:r>
    </w:p>
    <w:p w14:paraId="04B09654" w14:textId="77777777" w:rsidR="00A41B1F" w:rsidRPr="005D24DB" w:rsidRDefault="00A41B1F" w:rsidP="00C21F8E">
      <w:pPr>
        <w:pStyle w:val="Heading1"/>
        <w:tabs>
          <w:tab w:val="right" w:pos="0"/>
        </w:tabs>
        <w:ind w:left="0"/>
        <w:rPr>
          <w:rFonts w:ascii="Vazir" w:hAnsi="Vazir" w:cs="Vazir"/>
          <w:rtl/>
        </w:rPr>
      </w:pPr>
      <w:bookmarkStart w:id="50" w:name="_Toc431896719"/>
      <w:bookmarkStart w:id="51" w:name="_Toc183549802"/>
      <w:r w:rsidRPr="005D24DB">
        <w:rPr>
          <w:rFonts w:ascii="Vazir" w:hAnsi="Vazir" w:cs="Vazir"/>
          <w:rtl/>
        </w:rPr>
        <w:t xml:space="preserve">ويژگی‌های راهکار </w:t>
      </w:r>
      <w:r w:rsidR="00EE6BCF" w:rsidRPr="005D24DB">
        <w:rPr>
          <w:rFonts w:ascii="Vazir" w:hAnsi="Vazir" w:cs="Vazir"/>
          <w:rtl/>
        </w:rPr>
        <w:t>(</w:t>
      </w:r>
      <w:r w:rsidRPr="005D24DB">
        <w:rPr>
          <w:rFonts w:ascii="Vazir" w:hAnsi="Vazir" w:cs="Vazir"/>
          <w:rtl/>
        </w:rPr>
        <w:t>محصول</w:t>
      </w:r>
      <w:bookmarkEnd w:id="50"/>
      <w:r w:rsidR="00EE6BCF" w:rsidRPr="005D24DB">
        <w:rPr>
          <w:rFonts w:ascii="Vazir" w:hAnsi="Vazir" w:cs="Vazir"/>
          <w:rtl/>
        </w:rPr>
        <w:t>)</w:t>
      </w:r>
      <w:bookmarkEnd w:id="51"/>
    </w:p>
    <w:p w14:paraId="0583CD77" w14:textId="77777777" w:rsidR="002A5F19" w:rsidRPr="004B0CFB" w:rsidRDefault="001A4FC1" w:rsidP="00C21F8E">
      <w:pPr>
        <w:tabs>
          <w:tab w:val="right" w:pos="0"/>
        </w:tabs>
        <w:spacing w:after="100" w:afterAutospacing="1"/>
        <w:jc w:val="lowKashida"/>
        <w:rPr>
          <w:rFonts w:ascii="Vazir" w:hAnsi="Vazir" w:cs="Vazir"/>
          <w:rtl/>
        </w:rPr>
      </w:pPr>
      <w:r w:rsidRPr="004B0CFB">
        <w:rPr>
          <w:rFonts w:ascii="Vazir" w:hAnsi="Vazir" w:cs="Vazir"/>
          <w:rtl/>
        </w:rPr>
        <w:t xml:space="preserve">ویژگی‌های </w:t>
      </w:r>
      <w:r w:rsidR="00FE5E9E" w:rsidRPr="004B0CFB">
        <w:rPr>
          <w:rFonts w:ascii="Vazir" w:hAnsi="Vazir" w:cs="Vazir"/>
          <w:rtl/>
        </w:rPr>
        <w:t xml:space="preserve">سامانه </w:t>
      </w:r>
      <w:r w:rsidRPr="004B0CFB">
        <w:rPr>
          <w:rFonts w:ascii="Vazir" w:hAnsi="Vazir" w:cs="Vazir"/>
          <w:rtl/>
        </w:rPr>
        <w:t xml:space="preserve">قابلیت‌های سطح بالای </w:t>
      </w:r>
      <w:r w:rsidR="000D27B7" w:rsidRPr="004B0CFB">
        <w:rPr>
          <w:rFonts w:ascii="Vazir" w:hAnsi="Vazir" w:cs="Vazir"/>
          <w:rtl/>
        </w:rPr>
        <w:t>آن</w:t>
      </w:r>
      <w:r w:rsidR="00FE5E9E" w:rsidRPr="004B0CFB">
        <w:rPr>
          <w:rFonts w:ascii="Vazir" w:hAnsi="Vazir" w:cs="Vazir"/>
          <w:rtl/>
        </w:rPr>
        <w:t xml:space="preserve"> </w:t>
      </w:r>
      <w:r w:rsidRPr="004B0CFB">
        <w:rPr>
          <w:rFonts w:ascii="Vazir" w:hAnsi="Vazir" w:cs="Vazir"/>
          <w:rtl/>
        </w:rPr>
        <w:t>هستند که برای ارائه مزایای به کاربران ضروری هستند.</w:t>
      </w:r>
      <w:r w:rsidR="00742DF9" w:rsidRPr="004B0CFB">
        <w:rPr>
          <w:rFonts w:ascii="Vazir" w:hAnsi="Vazir" w:cs="Vazir"/>
          <w:rtl/>
        </w:rPr>
        <w:t xml:space="preserve"> در واقع هر ویژگی به صورت خارجی توسط کاربران، اپراتورها یا سایر </w:t>
      </w:r>
      <w:r w:rsidR="00FE5E9E" w:rsidRPr="004B0CFB">
        <w:rPr>
          <w:rFonts w:ascii="Vazir" w:hAnsi="Vazir" w:cs="Vazir"/>
          <w:rtl/>
        </w:rPr>
        <w:t>سامانه‌</w:t>
      </w:r>
      <w:r w:rsidR="00742DF9" w:rsidRPr="004B0CFB">
        <w:rPr>
          <w:rFonts w:ascii="Vazir" w:hAnsi="Vazir" w:cs="Vazir"/>
          <w:rtl/>
        </w:rPr>
        <w:t>‌های خارجی قابل درک خواهد بود.</w:t>
      </w:r>
    </w:p>
    <w:p w14:paraId="470A1D4C" w14:textId="0E8F23CF" w:rsidR="001528DB" w:rsidRPr="005D24DB" w:rsidRDefault="001528DB" w:rsidP="00C21F8E">
      <w:pPr>
        <w:pStyle w:val="Heading2"/>
        <w:tabs>
          <w:tab w:val="right" w:pos="0"/>
        </w:tabs>
        <w:ind w:left="0"/>
        <w:rPr>
          <w:rFonts w:ascii="Vazir" w:hAnsi="Vazir" w:cs="Vazir"/>
          <w:rtl/>
        </w:rPr>
      </w:pPr>
      <w:r w:rsidRPr="005D24DB">
        <w:rPr>
          <w:rFonts w:ascii="Vazir" w:hAnsi="Vazir" w:cs="Vazir"/>
          <w:rtl/>
        </w:rPr>
        <w:t>مورد اول: جستجوی پیشرفته و یکپارچه خدمات سفر</w:t>
      </w:r>
    </w:p>
    <w:p w14:paraId="151B725E" w14:textId="6A12BF41" w:rsidR="00091576" w:rsidRPr="004B0CFB" w:rsidRDefault="001528DB" w:rsidP="00C21F8E">
      <w:pPr>
        <w:tabs>
          <w:tab w:val="right" w:pos="0"/>
        </w:tabs>
        <w:spacing w:before="100" w:beforeAutospacing="1" w:after="100" w:afterAutospacing="1"/>
        <w:jc w:val="lowKashida"/>
        <w:rPr>
          <w:rFonts w:ascii="Vazir" w:hAnsi="Vazir" w:cs="Vazir"/>
          <w:rtl/>
          <w:lang w:bidi="fa-IR"/>
        </w:rPr>
      </w:pPr>
      <w:r w:rsidRPr="004B0CFB">
        <w:rPr>
          <w:rFonts w:ascii="Vazir" w:hAnsi="Vazir" w:cs="Vazir"/>
          <w:rtl/>
          <w:lang w:bidi="fa-IR"/>
        </w:rPr>
        <w:t>این ویژگی به کاربران نهایی (مشتریان) این امکان را می‌دهد تا به صورت آنی و دقیق به پایگاه داده گسترده‌ای از خدمات سفر دسترسی پیدا کنند. کاربران می‌توانند با وارد کردن پارامترهای مختلفی نظیر مبدا، مقصد، تاریخ سفر (رفت و برگشت)، کلاس نرخ (اکونومی، بیزنس و ...) و نوع وسیله نقلیه (هواپیما، قطار، اتوبوس)، به جستجو بپردازند. سامانه با ارسال درخواست به سرورهای تأمین‌کنندگان، تمامی گزینه‌های موجود را استخراج کرده و به صورت لیستی مرتب‌شده بر اساس معیارهایی مانند کمترین قیمت، کوتاه‌ترین زمان پرواز یا بهترین امتیاز به کاربر نمایش می‌دهد. این قابلیت شامل فیلترهای پیشرفته‌ای برای انتخاب شرکت هواپیمایی، ساعت حرکت و تعداد توقف‌ها نیز می‌باشد که فرآیند تصمیم‌گیری را برای مشتری تسهیل می‌کند.</w:t>
      </w:r>
    </w:p>
    <w:p w14:paraId="1195A3B8" w14:textId="5613B8A1" w:rsidR="001528DB" w:rsidRPr="005D24DB" w:rsidRDefault="001528DB" w:rsidP="00C21F8E">
      <w:pPr>
        <w:pStyle w:val="Heading2"/>
        <w:tabs>
          <w:tab w:val="right" w:pos="0"/>
        </w:tabs>
        <w:ind w:left="0"/>
        <w:rPr>
          <w:rFonts w:ascii="Vazir" w:hAnsi="Vazir" w:cs="Vazir"/>
          <w:rtl/>
        </w:rPr>
      </w:pPr>
      <w:r w:rsidRPr="005D24DB">
        <w:rPr>
          <w:rFonts w:ascii="Vazir" w:hAnsi="Vazir" w:cs="Vazir"/>
          <w:rtl/>
        </w:rPr>
        <w:t>مورد دوم: خرید آنلاین و صدور بلیت الکترونیکی</w:t>
      </w:r>
    </w:p>
    <w:p w14:paraId="4DB38100" w14:textId="7A68BF14" w:rsidR="001528DB" w:rsidRPr="004B0CFB" w:rsidRDefault="001528DB" w:rsidP="00C21F8E">
      <w:pPr>
        <w:tabs>
          <w:tab w:val="right" w:pos="0"/>
        </w:tabs>
        <w:spacing w:before="100" w:beforeAutospacing="1" w:after="100" w:afterAutospacing="1"/>
        <w:jc w:val="both"/>
        <w:rPr>
          <w:rFonts w:ascii="Vazir" w:hAnsi="Vazir" w:cs="Vazir"/>
          <w:lang w:bidi="fa-IR"/>
        </w:rPr>
      </w:pPr>
      <w:r w:rsidRPr="004B0CFB">
        <w:rPr>
          <w:rFonts w:ascii="Vazir" w:hAnsi="Vazir" w:cs="Vazir"/>
          <w:rtl/>
          <w:lang w:bidi="fa-IR"/>
        </w:rPr>
        <w:t>این ویژگی فرآیند کامل خرید بلیت را از انتخاب تا صدور نهایی پوشش می‌دهد. پس از انتخاب گزینه سفر توسط کاربر، سامانه وارد مرحله ثبت اطلاعات مسافران می‌شود که شامل وارد کردن نام، نام خانوادگی، کد ملی، شماره پاسپورت (برای پروازهای خارجی) و مشخصات تماس است. پس از اعتبارسنجی اطلاعات و محاسبه قیمت نهایی، کاربر به درگاه امن بانکی هدایت می‌شود تا عملیات پرداخت را انجام دهد. در صورت موفقیت‌آمیز بودن تراکنش، سامانه بلیت را به صورت الکترونیکی صادر کرده و کد رهگیری (</w:t>
      </w:r>
      <w:r w:rsidRPr="004B0CFB">
        <w:rPr>
          <w:rFonts w:ascii="Vazir" w:hAnsi="Vazir" w:cs="Vazir"/>
          <w:lang w:bidi="fa-IR"/>
        </w:rPr>
        <w:t>PNR</w:t>
      </w:r>
      <w:r w:rsidRPr="004B0CFB">
        <w:rPr>
          <w:rFonts w:ascii="Vazir" w:hAnsi="Vazir" w:cs="Vazir"/>
          <w:rtl/>
          <w:lang w:bidi="fa-IR"/>
        </w:rPr>
        <w:t>) و نسخه دیجیتال بلیت را برای کاربر ارسال می‌کند. این فرآیند به صورت کاملاً خودکار و بدون نیاز به دخالت انسان انجام می‌شود.</w:t>
      </w:r>
    </w:p>
    <w:p w14:paraId="26D10FFE" w14:textId="1F77598E" w:rsidR="001528DB" w:rsidRPr="005D24DB" w:rsidRDefault="001528DB" w:rsidP="00C21F8E">
      <w:pPr>
        <w:pStyle w:val="Heading2"/>
        <w:tabs>
          <w:tab w:val="right" w:pos="0"/>
        </w:tabs>
        <w:ind w:left="0"/>
        <w:rPr>
          <w:rFonts w:ascii="Vazir" w:hAnsi="Vazir" w:cs="Vazir"/>
          <w:rtl/>
        </w:rPr>
      </w:pPr>
      <w:r w:rsidRPr="005D24DB">
        <w:rPr>
          <w:rFonts w:ascii="Vazir" w:hAnsi="Vazir" w:cs="Vazir"/>
          <w:rtl/>
        </w:rPr>
        <w:lastRenderedPageBreak/>
        <w:t xml:space="preserve"> مورد سوم: استرداد خودکار و محاسبه جریمه</w:t>
      </w:r>
    </w:p>
    <w:p w14:paraId="3D5F42AA" w14:textId="78DE9FD0" w:rsidR="001528DB" w:rsidRPr="004B0CFB" w:rsidRDefault="001528DB" w:rsidP="00C21F8E">
      <w:pPr>
        <w:tabs>
          <w:tab w:val="right" w:pos="0"/>
        </w:tabs>
        <w:spacing w:before="100" w:beforeAutospacing="1" w:after="100" w:afterAutospacing="1"/>
        <w:jc w:val="both"/>
        <w:rPr>
          <w:rFonts w:ascii="Vazir" w:hAnsi="Vazir" w:cs="Vazir"/>
          <w:lang w:bidi="fa-IR"/>
        </w:rPr>
      </w:pPr>
      <w:r w:rsidRPr="004B0CFB">
        <w:rPr>
          <w:rFonts w:ascii="Vazir" w:hAnsi="Vazir" w:cs="Vazir"/>
          <w:rtl/>
          <w:lang w:bidi="fa-IR"/>
        </w:rPr>
        <w:t>این ویژگی به کاربران این امکان را می‌دهد که در صورت تغییر برنامه‌های سفر، درخواست لغو یا استرداد بلیت خریداری‌شده را به صورت آنلاین ثبت کنند. کاربر با وارد کردن کد رهگیری یا مشخصات بلیت در سامانه، درخواست خود را ارسال می‌کند. سامانه به صورت خودکار قوانین و مقررات کنسلی مربوط به آن بلیت (که توسط تأمین‌کننده خدمات تعیین شده است) را بررسی کرده و میزان جریمه بر اساس زمان باقی‌مانده تا پرواز را محاسبه می‌نماید. مبلغ قابل بازگشت پس از کسر جریمه به کاربر نمایش داده شده و در صورت تأیید نهایی، فرآیند بازگشت وجه به حساب بانکی کاربر آغاز می‌شود و وضعیت بلیت در سیستم به «کنسل شده» تغییر می‌یابد.</w:t>
      </w:r>
    </w:p>
    <w:p w14:paraId="18751D98" w14:textId="20752FD7" w:rsidR="001528DB" w:rsidRPr="005D24DB" w:rsidRDefault="001528DB" w:rsidP="00C21F8E">
      <w:pPr>
        <w:pStyle w:val="Heading2"/>
        <w:tabs>
          <w:tab w:val="right" w:pos="0"/>
        </w:tabs>
        <w:ind w:left="0"/>
        <w:rPr>
          <w:rFonts w:ascii="Vazir" w:hAnsi="Vazir" w:cs="Vazir"/>
          <w:rtl/>
        </w:rPr>
      </w:pPr>
      <w:r w:rsidRPr="005D24DB">
        <w:rPr>
          <w:rFonts w:ascii="Vazir" w:hAnsi="Vazir" w:cs="Vazir"/>
          <w:rtl/>
        </w:rPr>
        <w:t xml:space="preserve"> مورد چهارم: پنل مدیریت و پشتیبانی کاربران</w:t>
      </w:r>
    </w:p>
    <w:p w14:paraId="5BB401E6" w14:textId="23B9CA7E" w:rsidR="001528DB" w:rsidRPr="004B0CFB" w:rsidRDefault="001528DB" w:rsidP="00C21F8E">
      <w:pPr>
        <w:tabs>
          <w:tab w:val="right" w:pos="0"/>
        </w:tabs>
        <w:spacing w:before="100" w:beforeAutospacing="1" w:after="100" w:afterAutospacing="1"/>
        <w:jc w:val="both"/>
        <w:rPr>
          <w:rFonts w:ascii="Vazir" w:hAnsi="Vazir" w:cs="Vazir"/>
          <w:lang w:bidi="fa-IR"/>
        </w:rPr>
      </w:pPr>
      <w:r w:rsidRPr="004B0CFB">
        <w:rPr>
          <w:rFonts w:ascii="Vazir" w:hAnsi="Vazir" w:cs="Vazir"/>
          <w:rtl/>
          <w:lang w:bidi="fa-IR"/>
        </w:rPr>
        <w:t>این ویژگی مجموعه‌ای از ابزارها را در اختیار کارکنان و مدیران سازمان قرار می‌دهد تا بتوانند بر عملکرد سامانه نظارت داشته باشند و به درخواست‌های مشتریان پاسخ دهند. پنل مدیریت شامل داشبوردهای آماری (مانند تعداد فروش روزانه، درآمد و بلیط‌های صادر شده) و ابزارهایی برای مدیریت محتوا و کاربران است. بخش پشتیبانی به کارشناسان اجازه می‌دهد تا تیکت‌ها و درخواست‌های ارسال شده توسط مشتریان را مشاهده، دسته‌بندی و پیگیری کنند. این سیستم امکان ارسال پیام به کاربر، بررسی سوابق خرید و هماهنگی با تأمین‌کنندگان برای حل مشکلات خاص را فراهم می‌سازد که منجر به افزایش رضایت مشتری و بهبود کیفیت خدمات می‌شود.</w:t>
      </w:r>
    </w:p>
    <w:p w14:paraId="036151EF" w14:textId="299A19DE" w:rsidR="001528DB" w:rsidRPr="005D24DB" w:rsidRDefault="001528DB" w:rsidP="00C21F8E">
      <w:pPr>
        <w:pStyle w:val="Heading2"/>
        <w:tabs>
          <w:tab w:val="right" w:pos="0"/>
        </w:tabs>
        <w:ind w:left="0"/>
        <w:rPr>
          <w:rFonts w:ascii="Vazir" w:hAnsi="Vazir" w:cs="Vazir"/>
          <w:rtl/>
        </w:rPr>
      </w:pPr>
      <w:r w:rsidRPr="005D24DB">
        <w:rPr>
          <w:rFonts w:ascii="Vazir" w:hAnsi="Vazir" w:cs="Vazir"/>
          <w:rtl/>
        </w:rPr>
        <w:t xml:space="preserve"> مورد پنجم: مدیریت مالی و تسویه‌حساب با تأمین‌کنندگان</w:t>
      </w:r>
    </w:p>
    <w:p w14:paraId="4790ED07" w14:textId="2CD1CD88" w:rsidR="001528DB" w:rsidRPr="005D24DB" w:rsidRDefault="001528DB" w:rsidP="00C21F8E">
      <w:pPr>
        <w:tabs>
          <w:tab w:val="right" w:pos="0"/>
        </w:tabs>
        <w:spacing w:before="100" w:beforeAutospacing="1" w:after="100" w:afterAutospacing="1"/>
        <w:jc w:val="both"/>
        <w:rPr>
          <w:rFonts w:ascii="Vazir" w:hAnsi="Vazir" w:cs="Vazir"/>
          <w:sz w:val="28"/>
          <w:szCs w:val="28"/>
          <w:lang w:bidi="fa-IR"/>
        </w:rPr>
      </w:pPr>
      <w:r w:rsidRPr="004B0CFB">
        <w:rPr>
          <w:rFonts w:ascii="Vazir" w:hAnsi="Vazir" w:cs="Vazir"/>
          <w:rtl/>
          <w:lang w:bidi="fa-IR"/>
        </w:rPr>
        <w:t xml:space="preserve">این ویژگی به صورت شفاف و خودکار تمامی تراکنش‌های مالی انجام شده در سامانه را ثبت و مدیریت می‌کند. از یک سو، سیستم تراکنش‌های پرداختی کاربران را با درگاه بانکی تطبیق داده و وضعیت فروش‌ها را نهایی می‌کند. از سوی دیگر، بر اساس قراردادهای منعقد شده با شرکت‌های هواپیمایی، ریلی و اتوبوسرانی، سیستم گزارش‌های مالی تفصیلی تهیه کرده و مبلغ قابل پرداخت به هر تأمین‌کننده را محاسبه می‌نماید. این قابلیت به مدیران مالی کمک می‌کند تا فرآیند تسویه‌حساب دوره‌ای را به سرعت </w:t>
      </w:r>
      <w:r w:rsidRPr="005D24DB">
        <w:rPr>
          <w:rFonts w:ascii="Vazir" w:hAnsi="Vazir" w:cs="Vazir"/>
          <w:sz w:val="28"/>
          <w:szCs w:val="28"/>
          <w:rtl/>
          <w:lang w:bidi="fa-IR"/>
        </w:rPr>
        <w:t>و با دقت بالا انجام دهند و از بروز اختلافات حسابداری جلوگیری شود.</w:t>
      </w:r>
    </w:p>
    <w:p w14:paraId="3AFF3E8C" w14:textId="2331E873" w:rsidR="001528DB" w:rsidRPr="005D24DB" w:rsidRDefault="001528DB" w:rsidP="00C21F8E">
      <w:pPr>
        <w:pStyle w:val="Heading2"/>
        <w:tabs>
          <w:tab w:val="right" w:pos="0"/>
        </w:tabs>
        <w:ind w:left="0"/>
        <w:rPr>
          <w:rFonts w:ascii="Vazir" w:hAnsi="Vazir" w:cs="Vazir"/>
          <w:rtl/>
        </w:rPr>
      </w:pPr>
      <w:r w:rsidRPr="005D24DB">
        <w:rPr>
          <w:rFonts w:ascii="Vazir" w:hAnsi="Vazir" w:cs="Vazir"/>
          <w:rtl/>
        </w:rPr>
        <w:lastRenderedPageBreak/>
        <w:t xml:space="preserve"> مورد ششم: مشاهده و رزرو خدمات گردشگری جانبی</w:t>
      </w:r>
    </w:p>
    <w:p w14:paraId="2DFFA3A0" w14:textId="6D0F5587" w:rsidR="001528DB" w:rsidRPr="004B0CFB" w:rsidRDefault="001528DB" w:rsidP="00C21F8E">
      <w:pPr>
        <w:tabs>
          <w:tab w:val="right" w:pos="0"/>
        </w:tabs>
        <w:spacing w:before="100" w:beforeAutospacing="1" w:after="100" w:afterAutospacing="1"/>
        <w:jc w:val="lowKashida"/>
        <w:rPr>
          <w:rFonts w:ascii="Vazir" w:hAnsi="Vazir" w:cs="Vazir"/>
          <w:rtl/>
          <w:lang w:bidi="fa-IR"/>
        </w:rPr>
      </w:pPr>
      <w:r w:rsidRPr="004B0CFB">
        <w:rPr>
          <w:rFonts w:ascii="Vazir" w:hAnsi="Vazir" w:cs="Vazir"/>
          <w:rtl/>
          <w:lang w:bidi="fa-IR"/>
        </w:rPr>
        <w:t>علاوه بر بلیت وسایل نقلیه، این ویژگی به کاربران اجازه می‌دهد تا به خدمات تکمیلی سفر نیز دسترسی داشته باشند. کاربران می‌توانند پس از خرید بلیت یا به صورت مستقل، به بخش رزرو هتل‌ها و تورهای مسافرتی مراجعه کنند. سامانه اطلاعات هتل‌ها (شامل امکانات، قیمت و موقعیت مکانی) و تورهای موجود را نمایش می‌دهد و کاربر می‌تواند نسبت به رزرو آن‌ها اقدام نماید. این قابلیت سامانه مارکوپولو را به یک راهکار جامع برای سفر تبدیل می‌کند و نیاز کاربر را به مراجعه به چندین وب‌سایت مختلف برای برنامه‌ریزی یک سفر کامل برطرف می‌سازد.</w:t>
      </w:r>
    </w:p>
    <w:p w14:paraId="3010BB54" w14:textId="7095F325" w:rsidR="00363093" w:rsidRPr="005D24DB" w:rsidRDefault="00363093" w:rsidP="00C21F8E">
      <w:pPr>
        <w:pStyle w:val="Heading1"/>
        <w:tabs>
          <w:tab w:val="right" w:pos="0"/>
        </w:tabs>
        <w:ind w:left="0"/>
        <w:rPr>
          <w:rFonts w:ascii="Vazir" w:hAnsi="Vazir" w:cs="Vazir"/>
          <w:rtl/>
        </w:rPr>
      </w:pPr>
      <w:bookmarkStart w:id="52" w:name="_Toc183549804"/>
      <w:r w:rsidRPr="005D24DB">
        <w:rPr>
          <w:rFonts w:ascii="Vazir" w:hAnsi="Vazir" w:cs="Vazir"/>
          <w:rtl/>
        </w:rPr>
        <w:t>محدودیت‌ها</w:t>
      </w:r>
      <w:bookmarkEnd w:id="52"/>
    </w:p>
    <w:p w14:paraId="1CB3A15A" w14:textId="77777777" w:rsidR="001528DB" w:rsidRPr="004B0CFB" w:rsidRDefault="001528DB" w:rsidP="00C21F8E">
      <w:pPr>
        <w:pStyle w:val="BodyText"/>
        <w:tabs>
          <w:tab w:val="right" w:pos="0"/>
        </w:tabs>
        <w:spacing w:line="240" w:lineRule="auto"/>
        <w:jc w:val="both"/>
        <w:rPr>
          <w:rFonts w:ascii="Vazir" w:hAnsi="Vazir" w:cs="Vazir"/>
          <w:rtl/>
        </w:rPr>
      </w:pPr>
      <w:r w:rsidRPr="004B0CFB">
        <w:rPr>
          <w:rFonts w:ascii="Vazir" w:hAnsi="Vazir" w:cs="Vazir"/>
          <w:rtl/>
        </w:rPr>
        <w:t>در توسعه و بهره‌برداری از سامانه آژانس مسافرتی مارکوپولو، رعایت مجموعه‌ای از محدودیت‌های قانونی، فنی، تجاری و بین‌المللی الزامی است. این محدودیت‌ها تضمین می‌کنند که کسب‌وکار در چارچوب قوانین جمهوری اسلامی ایران، استانداردهای صنعت گردشگری و واقعیت‌های محیطی فعالیت کند.</w:t>
      </w:r>
    </w:p>
    <w:p w14:paraId="3241A9A7" w14:textId="77777777" w:rsidR="001528DB" w:rsidRPr="004B0CFB" w:rsidRDefault="001528DB" w:rsidP="00C21F8E">
      <w:pPr>
        <w:pStyle w:val="BodyText"/>
        <w:tabs>
          <w:tab w:val="right" w:pos="0"/>
        </w:tabs>
        <w:spacing w:line="240" w:lineRule="auto"/>
        <w:jc w:val="both"/>
        <w:rPr>
          <w:rFonts w:ascii="Vazir" w:hAnsi="Vazir" w:cs="Vazir"/>
          <w:rtl/>
        </w:rPr>
      </w:pPr>
    </w:p>
    <w:p w14:paraId="19258F90" w14:textId="77777777" w:rsidR="001528DB" w:rsidRPr="004B0CFB" w:rsidRDefault="001528DB" w:rsidP="00C21F8E">
      <w:pPr>
        <w:pStyle w:val="BodyText"/>
        <w:tabs>
          <w:tab w:val="right" w:pos="0"/>
        </w:tabs>
        <w:spacing w:line="240" w:lineRule="auto"/>
        <w:jc w:val="both"/>
        <w:rPr>
          <w:rFonts w:ascii="Vazir" w:hAnsi="Vazir" w:cs="Vazir"/>
          <w:rtl/>
        </w:rPr>
      </w:pPr>
      <w:r w:rsidRPr="004B0CFB">
        <w:rPr>
          <w:rFonts w:ascii="Vazir" w:hAnsi="Vazir" w:cs="Vazir"/>
          <w:rtl/>
        </w:rPr>
        <w:t>رعایت قوانین جرایم رایانه‌ای و حریم خصوصی یکی از اصول اساسی سامانه است. تمامی الزامات قانون جرایم رایانه‌ای و قوانین حفاظت از داده‌های شخصی باید به دقت رعایت شود. هرگونه جمع‌آوری، پردازش و ذخیره‌سازی اطلاعات هویتی و مالی کاربران، از جمله کد ملی، شماره پاسپورت و اطلاعات کارت بانکی، باید با رضایت آگاهانه کاربر و تحت پروتکل‌های امنیتی دقیق انجام شود. افشای اطلاعات کاربران به اشخاص ثالث مگر با حکم قضایی یا رضایت کاربر، اکیداً ممنوع است.</w:t>
      </w:r>
    </w:p>
    <w:p w14:paraId="510143EE" w14:textId="77777777" w:rsidR="001528DB" w:rsidRPr="004B0CFB" w:rsidRDefault="001528DB" w:rsidP="00C21F8E">
      <w:pPr>
        <w:pStyle w:val="BodyText"/>
        <w:tabs>
          <w:tab w:val="right" w:pos="0"/>
        </w:tabs>
        <w:spacing w:line="240" w:lineRule="auto"/>
        <w:jc w:val="both"/>
        <w:rPr>
          <w:rFonts w:ascii="Vazir" w:hAnsi="Vazir" w:cs="Vazir"/>
          <w:rtl/>
        </w:rPr>
      </w:pPr>
    </w:p>
    <w:p w14:paraId="3897D947" w14:textId="77777777" w:rsidR="001528DB" w:rsidRPr="004B0CFB" w:rsidRDefault="001528DB" w:rsidP="00C21F8E">
      <w:pPr>
        <w:pStyle w:val="BodyText"/>
        <w:tabs>
          <w:tab w:val="right" w:pos="0"/>
        </w:tabs>
        <w:spacing w:line="240" w:lineRule="auto"/>
        <w:jc w:val="both"/>
        <w:rPr>
          <w:rFonts w:ascii="Vazir" w:hAnsi="Vazir" w:cs="Vazir"/>
          <w:rtl/>
        </w:rPr>
      </w:pPr>
      <w:r w:rsidRPr="004B0CFB">
        <w:rPr>
          <w:rFonts w:ascii="Vazir" w:hAnsi="Vazir" w:cs="Vazir"/>
          <w:rtl/>
        </w:rPr>
        <w:t>محدودیت‌های ترافیکی و اینترنتی نیز از دیگر چالش‌های موجود است. با توجه به ساختار اینترنت در ایران و احتمال اعمال محدودیت‌های ترافیکی یا کاهش سرعت اینترنت در ساعات خاص، سامانه باید طوری طراحی شود که با پهنای باند محدود نیز به درستی عمل کند. همچنین، دسترسی کاربران ایرانی به برخی سرویس‌های بین‌المللی یا درگاه‌های خارجی ممکن است محدود باشد، بنابراین تمامی زیرساخت‌ها و میزبانی‌ها باید داخل کشور و بر اساس قوانین میزبانی داخلی باشد.</w:t>
      </w:r>
    </w:p>
    <w:p w14:paraId="34774E23" w14:textId="77777777" w:rsidR="001528DB" w:rsidRPr="004B0CFB" w:rsidRDefault="001528DB" w:rsidP="00C21F8E">
      <w:pPr>
        <w:pStyle w:val="BodyText"/>
        <w:tabs>
          <w:tab w:val="right" w:pos="0"/>
        </w:tabs>
        <w:spacing w:line="240" w:lineRule="auto"/>
        <w:jc w:val="both"/>
        <w:rPr>
          <w:rFonts w:ascii="Vazir" w:hAnsi="Vazir" w:cs="Vazir"/>
          <w:rtl/>
        </w:rPr>
      </w:pPr>
    </w:p>
    <w:p w14:paraId="5FFD6A48" w14:textId="77777777" w:rsidR="001528DB" w:rsidRPr="004B0CFB" w:rsidRDefault="001528DB" w:rsidP="00C21F8E">
      <w:pPr>
        <w:pStyle w:val="BodyText"/>
        <w:tabs>
          <w:tab w:val="right" w:pos="0"/>
        </w:tabs>
        <w:spacing w:line="240" w:lineRule="auto"/>
        <w:jc w:val="both"/>
        <w:rPr>
          <w:rFonts w:ascii="Vazir" w:hAnsi="Vazir" w:cs="Vazir"/>
          <w:rtl/>
        </w:rPr>
      </w:pPr>
      <w:r w:rsidRPr="004B0CFB">
        <w:rPr>
          <w:rFonts w:ascii="Vazir" w:hAnsi="Vazir" w:cs="Vazir"/>
          <w:rtl/>
        </w:rPr>
        <w:t xml:space="preserve">الزامات اینماد و نماد اعتماد نیز برای فعالیت قانونی ضروری است. برای فعالیت به عنوان فروشگاه اینترنتی، سامانه باید تمامی معیارهای لازم برای دریافت نماد اعتماد الکترونیک از مرکز توسعه تجارت الکترونیک وزارت صمت را رعایت کند. این امر شامل درج دقیق اطلاعات </w:t>
      </w:r>
      <w:r w:rsidRPr="004B0CFB">
        <w:rPr>
          <w:rFonts w:ascii="Vazir" w:hAnsi="Vazir" w:cs="Vazir"/>
          <w:rtl/>
        </w:rPr>
        <w:lastRenderedPageBreak/>
        <w:t>هویتی صاحب کسب‌وکار، شماره ثبت و شناسه ملی، راه‌های ارتباطی شفاف و پذیرش قوانین تجارت الکترونیک است.</w:t>
      </w:r>
    </w:p>
    <w:p w14:paraId="17E336A2" w14:textId="77777777" w:rsidR="001528DB" w:rsidRPr="004B0CFB" w:rsidRDefault="001528DB" w:rsidP="00C21F8E">
      <w:pPr>
        <w:pStyle w:val="BodyText"/>
        <w:tabs>
          <w:tab w:val="right" w:pos="0"/>
        </w:tabs>
        <w:spacing w:line="240" w:lineRule="auto"/>
        <w:jc w:val="both"/>
        <w:rPr>
          <w:rFonts w:ascii="Vazir" w:hAnsi="Vazir" w:cs="Vazir"/>
          <w:rtl/>
        </w:rPr>
      </w:pPr>
    </w:p>
    <w:p w14:paraId="3F8B78D1" w14:textId="77777777" w:rsidR="001528DB" w:rsidRPr="004B0CFB" w:rsidRDefault="001528DB" w:rsidP="00C21F8E">
      <w:pPr>
        <w:pStyle w:val="BodyText"/>
        <w:tabs>
          <w:tab w:val="right" w:pos="0"/>
        </w:tabs>
        <w:spacing w:line="240" w:lineRule="auto"/>
        <w:jc w:val="both"/>
        <w:rPr>
          <w:rFonts w:ascii="Vazir" w:hAnsi="Vazir" w:cs="Vazir"/>
          <w:rtl/>
        </w:rPr>
      </w:pPr>
      <w:r w:rsidRPr="004B0CFB">
        <w:rPr>
          <w:rFonts w:ascii="Vazir" w:hAnsi="Vazir" w:cs="Vazir"/>
          <w:rtl/>
        </w:rPr>
        <w:t>تسلط به قوانین کنسلی و جریمه تأمین‌کنندگان یکی از مهم‌ترین محدودیت‌های این کسب‌وکار است. سامانه تابع کامل قوانین شرکت‌های هواپیمایی، راه‌آهن و اتوبوسرانی است. این قوانین می‌توانند بسیار سخت‌گیرانه باشند، مانند غیرقابل استرداد بودن بلیت‌های چارتر در لحظه پرواز، و سامانه باید منطق انعطاف‌پذیری برای اعمال قوانین متفاوت هر تأمین‌کننده را داشته باشد.</w:t>
      </w:r>
    </w:p>
    <w:p w14:paraId="64A6BE98" w14:textId="77777777" w:rsidR="001528DB" w:rsidRPr="004B0CFB" w:rsidRDefault="001528DB" w:rsidP="00C21F8E">
      <w:pPr>
        <w:pStyle w:val="BodyText"/>
        <w:tabs>
          <w:tab w:val="right" w:pos="0"/>
        </w:tabs>
        <w:spacing w:line="240" w:lineRule="auto"/>
        <w:jc w:val="both"/>
        <w:rPr>
          <w:rFonts w:ascii="Vazir" w:hAnsi="Vazir" w:cs="Vazir"/>
          <w:rtl/>
        </w:rPr>
      </w:pPr>
    </w:p>
    <w:p w14:paraId="6BEAC7CD"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محدودیت‌های ظرفیت و قیمت لحظه‌ای نیز باید در نظر گرفته شود. قیمت و ظرفیت بلیت‌ها، به‌ویژه در پروازهای چارتر و قطار، به صورت لحظه‌ای و بر اساس عرضه و تقاضا تغییر می‌کند. سامانه محدود است که نمی‌تواند قیمت‌ها را برای مدت طولانی تضمین کند و باید مکانیزمی برای همگام‌سازی سریع با سرورهای تأمین‌کننده داشته باشد تا از فروش بلیت‌های تمام‌شده یا با قیمت‌های منسوخ جلوگیری شود.</w:t>
      </w:r>
    </w:p>
    <w:p w14:paraId="28FFE39B" w14:textId="77777777" w:rsidR="001528DB" w:rsidRPr="005D24DB" w:rsidRDefault="001528DB" w:rsidP="00C21F8E">
      <w:pPr>
        <w:pStyle w:val="BodyText"/>
        <w:tabs>
          <w:tab w:val="right" w:pos="0"/>
        </w:tabs>
        <w:spacing w:line="240" w:lineRule="auto"/>
        <w:jc w:val="both"/>
        <w:rPr>
          <w:rFonts w:ascii="Vazir" w:hAnsi="Vazir" w:cs="Vazir"/>
          <w:rtl/>
        </w:rPr>
      </w:pPr>
    </w:p>
    <w:p w14:paraId="7BCB8CF1"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الزامات احراز هویت، به‌ویژه برای پروازهای خارجی، بسیار حائز اهمیت است. طبق قوانین بین‌المللی و مقررات فرودگاهی، خرید بلیت پروازهای خارجی نیازمند اطلاعات دقیق و معتبر پاسپورت است. سامانه باید محدودیت‌های ورودی را برای فیلدهای مربوط به پاسپورت، مانند تاریخ انقضا و تطابق نام و نام خانوادگی، اعمال کند تا از بروز مشکلات در فرودگاه جلوگیری شود.</w:t>
      </w:r>
    </w:p>
    <w:p w14:paraId="4AEAFF5F" w14:textId="77777777" w:rsidR="001528DB" w:rsidRPr="005D24DB" w:rsidRDefault="001528DB" w:rsidP="00C21F8E">
      <w:pPr>
        <w:pStyle w:val="BodyText"/>
        <w:tabs>
          <w:tab w:val="right" w:pos="0"/>
        </w:tabs>
        <w:spacing w:line="240" w:lineRule="auto"/>
        <w:jc w:val="both"/>
        <w:rPr>
          <w:rFonts w:ascii="Vazir" w:hAnsi="Vazir" w:cs="Vazir"/>
          <w:rtl/>
        </w:rPr>
      </w:pPr>
    </w:p>
    <w:p w14:paraId="0D562836"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وابستگی به زیرساخت‌های بانکی یک محدودیت عملیاتی مهم است. انجام تراکنش‌های مالی وابسته به درگاه‌های بانکی است و در صورت بروز مشکل در شبکه شتاب یا بانک‌ها، فرآیند فروش متوقف می‌شود. همچنین، سامانه محدود به سقف تراکنش‌های روزانه تعیین شده توسط بانک‌ها برای کاربران مختلف است.</w:t>
      </w:r>
    </w:p>
    <w:p w14:paraId="3D516394" w14:textId="77777777" w:rsidR="001528DB" w:rsidRPr="005D24DB" w:rsidRDefault="001528DB" w:rsidP="00C21F8E">
      <w:pPr>
        <w:pStyle w:val="BodyText"/>
        <w:tabs>
          <w:tab w:val="right" w:pos="0"/>
        </w:tabs>
        <w:spacing w:line="240" w:lineRule="auto"/>
        <w:jc w:val="both"/>
        <w:rPr>
          <w:rFonts w:ascii="Vazir" w:hAnsi="Vazir" w:cs="Vazir"/>
          <w:rtl/>
        </w:rPr>
      </w:pPr>
    </w:p>
    <w:p w14:paraId="7665F4F0"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پایداری و زمان پاسخگویی (</w:t>
      </w:r>
      <w:r w:rsidRPr="005D24DB">
        <w:rPr>
          <w:rFonts w:ascii="Vazir" w:hAnsi="Vazir" w:cs="Vazir"/>
        </w:rPr>
        <w:t>Uptime</w:t>
      </w:r>
      <w:r w:rsidRPr="005D24DB">
        <w:rPr>
          <w:rFonts w:ascii="Vazir" w:hAnsi="Vazir" w:cs="Vazir"/>
          <w:rtl/>
        </w:rPr>
        <w:t>) نیز حیاتی است. با توجه به ماهیت حساس زمانی فروش بلیت، سامانه باید پایداری بسیار بالایی داشته باشد. هرگونه قطعی یا کندی در سرورها می‌تواند منجر به از دست رفتن مشتریان و خسارات مالی جبران‌ناپذیر شود، بنابراین محدودیت‌های سخت‌افزاری برای پشتیبانی از ترافیک سنگین باید در نظر گرفته شود.</w:t>
      </w:r>
    </w:p>
    <w:p w14:paraId="407282AA" w14:textId="77777777" w:rsidR="001528DB" w:rsidRPr="005D24DB" w:rsidRDefault="001528DB" w:rsidP="00C21F8E">
      <w:pPr>
        <w:pStyle w:val="BodyText"/>
        <w:tabs>
          <w:tab w:val="right" w:pos="0"/>
        </w:tabs>
        <w:spacing w:line="240" w:lineRule="auto"/>
        <w:jc w:val="both"/>
        <w:rPr>
          <w:rFonts w:ascii="Vazir" w:hAnsi="Vazir" w:cs="Vazir"/>
          <w:rtl/>
        </w:rPr>
      </w:pPr>
    </w:p>
    <w:p w14:paraId="4963C257"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 xml:space="preserve">یکی از چالش‌های اساسی و بنیادین در توسعه سامانه آژانس مسافرتی مارکوپولو، محدودیت‌های ناشی از تحریم‌های بین‌المللی علیه کشور است که مستقیماً بر تراکنش‌های </w:t>
      </w:r>
      <w:r w:rsidRPr="005D24DB">
        <w:rPr>
          <w:rFonts w:ascii="Vazir" w:hAnsi="Vazir" w:cs="Vazir"/>
          <w:rtl/>
        </w:rPr>
        <w:lastRenderedPageBreak/>
        <w:t>مالی و تعاملات با سیستم‌های جهانی تأثیر می‌گذارد. این محدودیت‌ها نیازمند طراحی راهکارهای خاص فنی و تجاری هستند تا بتوانند خدمات پایداری را ارائه دهند.</w:t>
      </w:r>
    </w:p>
    <w:p w14:paraId="13236B89" w14:textId="77777777" w:rsidR="001528DB" w:rsidRPr="005D24DB" w:rsidRDefault="001528DB" w:rsidP="00C21F8E">
      <w:pPr>
        <w:pStyle w:val="BodyText"/>
        <w:tabs>
          <w:tab w:val="right" w:pos="0"/>
        </w:tabs>
        <w:spacing w:line="240" w:lineRule="auto"/>
        <w:jc w:val="both"/>
        <w:rPr>
          <w:rFonts w:ascii="Vazir" w:hAnsi="Vazir" w:cs="Vazir"/>
          <w:rtl/>
        </w:rPr>
      </w:pPr>
    </w:p>
    <w:p w14:paraId="50E117C6"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نخستین محدودیت جدی، عدم امکان اتصال مستقیم به درگاه‌های پرداخت بین‌المللی و سیستم‌های بانکی جهانی است. به دلیل تحریم‌های بانکی، کارت‌های بانکی صادر شده توسط بانک‌های ایرانی (شبکه شتاب) در هیچ‌کدام از درگاه‌های پرداخت خارجی یا وب‌سایت‌های خرید بلیت بین‌المللی پذیرش نمی‌شوند. این امر باعث می‌شود که سامانه نتواند برای خرید بلیت پروازهای خارجی یا رزرو هتل در سایر کشورها، به صورت مستقیم از پرداخت‌های ریالی کاربران استفاده کرده و آن را به ارز تبدیل کند. در نتیجه، برای پرداخت به تأمین‌کنندگان خارجی، سامانه مجبور به استفاده از واسطه‌های پرداخت شخص ثالث، حساب‌های ارزی موجود در کشورهای دیگر یا پلتفرم‌های واسط است که فرآیند را پیچیده و گاهی با ریسک همراه می‌سازد.</w:t>
      </w:r>
    </w:p>
    <w:p w14:paraId="6659D8D3" w14:textId="77777777" w:rsidR="001528DB" w:rsidRPr="005D24DB" w:rsidRDefault="001528DB" w:rsidP="00C21F8E">
      <w:pPr>
        <w:pStyle w:val="BodyText"/>
        <w:tabs>
          <w:tab w:val="right" w:pos="0"/>
        </w:tabs>
        <w:spacing w:line="240" w:lineRule="auto"/>
        <w:jc w:val="both"/>
        <w:rPr>
          <w:rFonts w:ascii="Vazir" w:hAnsi="Vazir" w:cs="Vazir"/>
          <w:rtl/>
        </w:rPr>
      </w:pPr>
    </w:p>
    <w:p w14:paraId="1FE004F3"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 xml:space="preserve">دومین چالش، محدودیت در استفاده از </w:t>
      </w:r>
      <w:r w:rsidRPr="005D24DB">
        <w:rPr>
          <w:rFonts w:ascii="Vazir" w:hAnsi="Vazir" w:cs="Vazir"/>
        </w:rPr>
        <w:t>API</w:t>
      </w:r>
      <w:r w:rsidRPr="005D24DB">
        <w:rPr>
          <w:rFonts w:ascii="Vazir" w:hAnsi="Vazir" w:cs="Vazir"/>
          <w:rtl/>
        </w:rPr>
        <w:t xml:space="preserve">های جهانی و سرویس‌های ابری خارجی است. بسیاری از شرکت‌های بزرگ ارائه‌دهنده خدمات سفر در جهان، به دلیل تحریم‌ها، خدمات </w:t>
      </w:r>
      <w:r w:rsidRPr="005D24DB">
        <w:rPr>
          <w:rFonts w:ascii="Vazir" w:hAnsi="Vazir" w:cs="Vazir"/>
        </w:rPr>
        <w:t>API</w:t>
      </w:r>
      <w:r w:rsidRPr="005D24DB">
        <w:rPr>
          <w:rFonts w:ascii="Vazir" w:hAnsi="Vazir" w:cs="Vazir"/>
          <w:rtl/>
        </w:rPr>
        <w:t xml:space="preserve"> خود را در اختیار توسعه‌دهندگان ایرانی قرار نمی‌دهند یا دسترسی به آن‌ها را مسدود می‌کنند. همچنین استفاده از سرویس‌های میزبانی ابری (</w:t>
      </w:r>
      <w:r w:rsidRPr="005D24DB">
        <w:rPr>
          <w:rFonts w:ascii="Vazir" w:hAnsi="Vazir" w:cs="Vazir"/>
        </w:rPr>
        <w:t>Cloud</w:t>
      </w:r>
      <w:r w:rsidRPr="005D24DB">
        <w:rPr>
          <w:rFonts w:ascii="Vazir" w:hAnsi="Vazir" w:cs="Vazir"/>
          <w:rtl/>
        </w:rPr>
        <w:t>) معتبر خارجی که می‌توانند پایداری و سرعت بالایی را برای کاربران در نقاط مختلف جهان فراهم کنند، با محدودیت‌های شدید مواجه است. این مسئله تیم فنی را مجبور می‌کند تا تمامی زیرساخت‌های نرم‌افزاری و سخت‌افزاری را داخل ایران میزبانی کنند که ممکن است در ارائه خدمات به کاربران خارج از کشور با کندی اینترنت بین‌المللی مواجه شود.</w:t>
      </w:r>
    </w:p>
    <w:p w14:paraId="702AA023" w14:textId="77777777" w:rsidR="001528DB" w:rsidRPr="005D24DB" w:rsidRDefault="001528DB" w:rsidP="00C21F8E">
      <w:pPr>
        <w:pStyle w:val="BodyText"/>
        <w:tabs>
          <w:tab w:val="right" w:pos="0"/>
        </w:tabs>
        <w:spacing w:line="240" w:lineRule="auto"/>
        <w:jc w:val="both"/>
        <w:rPr>
          <w:rFonts w:ascii="Vazir" w:hAnsi="Vazir" w:cs="Vazir"/>
          <w:rtl/>
        </w:rPr>
      </w:pPr>
    </w:p>
    <w:p w14:paraId="2E4E51F5" w14:textId="77777777" w:rsidR="001528DB" w:rsidRPr="005D24DB" w:rsidRDefault="001528DB" w:rsidP="00C21F8E">
      <w:pPr>
        <w:pStyle w:val="BodyText"/>
        <w:tabs>
          <w:tab w:val="right" w:pos="0"/>
        </w:tabs>
        <w:spacing w:line="240" w:lineRule="auto"/>
        <w:jc w:val="both"/>
        <w:rPr>
          <w:rFonts w:ascii="Vazir" w:hAnsi="Vazir" w:cs="Vazir"/>
          <w:rtl/>
        </w:rPr>
      </w:pPr>
      <w:r w:rsidRPr="005D24DB">
        <w:rPr>
          <w:rFonts w:ascii="Vazir" w:hAnsi="Vazir" w:cs="Vazir"/>
          <w:rtl/>
        </w:rPr>
        <w:t>علاوه بر مسائل فنی و بانکی، تحریم‌ها بر لجستیک و صدور بلیت نیز تأثیر می‌گذارد. برخی ایرلاین‌های خارجی به دلیل تحریم‌ها، پرواز مستقیم به ایران ندارند یا در فروش بلیت به مسافران دارای پاسپورت ایرانی محدودیت‌هایی اعمال می‌کنند. سامانه باید بتواند این محدودیت‌ها را شناسایی کرده و به کاربران اطلاع دهد تا از بروز مشکلات در فرودگاه مقصد جلوگیری شود. همچنین، نوسانات شدید نرخ ارز و عدم دسترسی به سیستم‌های تعیین نرخ ارز جهانی، قیمت‌گذاری بلیت‌های خارجی را دشوار کرده و سامانه باید مکانیزم‌های به‌روزرسانی قیمت بر اساس نرخ‌های روز بازار آزاد یا ارز مرجع را پیاده‌سازی کند.</w:t>
      </w:r>
    </w:p>
    <w:p w14:paraId="0DAAE56B" w14:textId="77777777" w:rsidR="001528DB" w:rsidRPr="005D24DB" w:rsidRDefault="001528DB" w:rsidP="00C21F8E">
      <w:pPr>
        <w:pStyle w:val="BodyText"/>
        <w:tabs>
          <w:tab w:val="right" w:pos="0"/>
        </w:tabs>
        <w:spacing w:line="240" w:lineRule="auto"/>
        <w:rPr>
          <w:rFonts w:ascii="Vazir" w:hAnsi="Vazir" w:cs="Vazir"/>
          <w:rtl/>
        </w:rPr>
      </w:pPr>
    </w:p>
    <w:p w14:paraId="158D7963" w14:textId="77777777" w:rsidR="001528DB" w:rsidRPr="005D24DB" w:rsidRDefault="001528DB" w:rsidP="00C21F8E">
      <w:pPr>
        <w:pStyle w:val="BodyText"/>
        <w:tabs>
          <w:tab w:val="right" w:pos="0"/>
        </w:tabs>
        <w:spacing w:line="240" w:lineRule="auto"/>
        <w:rPr>
          <w:rFonts w:ascii="Vazir" w:hAnsi="Vazir" w:cs="Vazir"/>
          <w:rtl/>
        </w:rPr>
      </w:pPr>
    </w:p>
    <w:p w14:paraId="0CEF46A2" w14:textId="77777777" w:rsidR="007754CE" w:rsidRPr="005D24DB" w:rsidRDefault="007754CE" w:rsidP="00C21F8E">
      <w:pPr>
        <w:pStyle w:val="Heading1"/>
        <w:tabs>
          <w:tab w:val="right" w:pos="0"/>
        </w:tabs>
        <w:ind w:left="0"/>
        <w:rPr>
          <w:rFonts w:ascii="Vazir" w:hAnsi="Vazir" w:cs="Vazir"/>
          <w:rtl/>
        </w:rPr>
      </w:pPr>
      <w:bookmarkStart w:id="53" w:name="_Toc431896716"/>
      <w:bookmarkStart w:id="54" w:name="_Toc183549805"/>
      <w:r w:rsidRPr="005D24DB">
        <w:rPr>
          <w:rFonts w:ascii="Vazir" w:hAnsi="Vazir" w:cs="Vazir"/>
          <w:rtl/>
        </w:rPr>
        <w:lastRenderedPageBreak/>
        <w:t>پيش‌فرض‌ها</w:t>
      </w:r>
      <w:r w:rsidRPr="005D24DB">
        <w:rPr>
          <w:rStyle w:val="FootnoteReference"/>
          <w:rFonts w:ascii="Vazir" w:hAnsi="Vazir" w:cs="Vazir"/>
          <w:rtl/>
        </w:rPr>
        <w:footnoteReference w:id="6"/>
      </w:r>
      <w:r w:rsidRPr="005D24DB">
        <w:rPr>
          <w:rFonts w:ascii="Vazir" w:hAnsi="Vazir" w:cs="Vazir"/>
          <w:rtl/>
        </w:rPr>
        <w:t xml:space="preserve"> و وابستگي‌ها</w:t>
      </w:r>
      <w:r w:rsidRPr="005D24DB">
        <w:rPr>
          <w:rStyle w:val="FootnoteReference"/>
          <w:rFonts w:ascii="Vazir" w:hAnsi="Vazir" w:cs="Vazir"/>
          <w:rtl/>
        </w:rPr>
        <w:footnoteReference w:id="7"/>
      </w:r>
      <w:bookmarkEnd w:id="53"/>
      <w:bookmarkEnd w:id="54"/>
    </w:p>
    <w:p w14:paraId="2CFE08CC" w14:textId="17C64CA7" w:rsidR="002B5AB4" w:rsidRPr="004B0CFB" w:rsidRDefault="002B5AB4"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 xml:space="preserve">پیش‌فرض‌های اصلی در توسعه و استقرار سامانه آژانس مسافرتی مارکوپولو بر پایه شرایط محیطی و فنی بنا شده‌اند. فرض بر این است که تأمین‌کنندگان خدمات سفر شامل شرکت‌های هواپیمایی، ریلی و جاده‌ای دارای زیرساخت‌های فنی لازم برای اتصال به سامانه ما هستند و </w:t>
      </w:r>
      <w:r w:rsidRPr="004B0CFB">
        <w:rPr>
          <w:rFonts w:ascii="Vazir" w:hAnsi="Vazir" w:cs="Vazir"/>
          <w:lang w:bidi="fa-IR"/>
        </w:rPr>
        <w:t>API</w:t>
      </w:r>
      <w:r w:rsidRPr="004B0CFB">
        <w:rPr>
          <w:rFonts w:ascii="Vazir" w:hAnsi="Vazir" w:cs="Vazir"/>
          <w:rtl/>
          <w:lang w:bidi="fa-IR"/>
        </w:rPr>
        <w:t>های استاندارد و پایداری را برای دریافت لحظه‌ای قیمت، ظرفیت و صدور بلیت در اختیار قرار می‌دهند. همچنین فرض بر این است که کاربران نهایی به اینترنت پرسرعت و دستگاه‌های هوشمند دسترسی دارند و با مفاهیم پایه خرید اینترنتی و استفاده از درگاه‌های بانکی آشنایی کافی دارند تا بتوانند بدون نیاز به آموزش‌های پیچیده از سامانه استفاده کنند.</w:t>
      </w:r>
    </w:p>
    <w:p w14:paraId="42FBE589" w14:textId="2D775745" w:rsidR="002B5AB4" w:rsidRPr="004B0CFB" w:rsidRDefault="002B5AB4"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از نظر وابستگی‌های فنی، سامانه به شدت به درگاه‌های پرداخت بانکی معتبر وابسته است تا تراکنش‌های مالی به صورت امن و بدون اختلال انجام شود. علاوه بر این، پایداری سرورها و زیرساخت‌های میزبانی وب یک وابستگی حیاتی است، زیرا هرگونه قطعی در سرویس‌دهی می‌تواند منجر به از دست رفتن مشتریان و خسارات مالی شود. همچنین، موفقیت پروژه وابسته به دریافت مجوزهای قانونی لازم از سازمان‌های مربوطه برای فعالیت رسمی به عنوان فروشنده بلیت است تا موانع حقوقی برای ادامه فعالیت وجود نداشته باشد.</w:t>
      </w:r>
    </w:p>
    <w:p w14:paraId="564B734A" w14:textId="02D746DD" w:rsidR="002B5AB4" w:rsidRPr="004B0CFB" w:rsidRDefault="002B5AB4"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یکی دیگر از پیش‌فرض‌های کلیدی این است که تیم توسعه و پشتیبانی پروژه دارای دانش فنی کافی در زمینه امنیت اطلاعات و حفظ حریم خصوصی کاربران باشد تا بتواند از داده‌های حساس مشتریان در برابر حملات سایبری محافظت نماید. همچنین فرض بر این است که سازمان آژانس مسافرتی مارکوپولو فرآیندهای داخلی خود را با سیستم جدید هماهنگ کرده و کارکنان مورد آموزش‌های لازم جهت استفاده از پنل‌های مدیریتی قرار خواهند گرفت تا بتوانند به درستی با سامانه تعامل داشته باشند و از ظرفیت‌های نرم‌افزار بهره ببرند.</w:t>
      </w:r>
    </w:p>
    <w:p w14:paraId="7C4D1A67" w14:textId="09C2CF2F" w:rsidR="007754CE" w:rsidRPr="004B0CFB" w:rsidRDefault="002B5AB4" w:rsidP="00C21F8E">
      <w:pPr>
        <w:tabs>
          <w:tab w:val="right" w:pos="0"/>
        </w:tabs>
        <w:spacing w:before="100" w:beforeAutospacing="1" w:after="100" w:afterAutospacing="1"/>
        <w:jc w:val="both"/>
        <w:rPr>
          <w:rFonts w:ascii="Vazir" w:hAnsi="Vazir" w:cs="Vazir"/>
          <w:rtl/>
          <w:lang w:bidi="fa-IR"/>
        </w:rPr>
      </w:pPr>
      <w:r w:rsidRPr="004B0CFB">
        <w:rPr>
          <w:rFonts w:ascii="Vazir" w:hAnsi="Vazir" w:cs="Vazir"/>
          <w:rtl/>
          <w:lang w:bidi="fa-IR"/>
        </w:rPr>
        <w:t>از نظر وابستگی‌های تجاری و عملیاتی، سامانه نیازمند یکپارچگی کامل با سیستم‌های حسابداری و مالی سازمان است تا تمامی تراکنش‌ها و تسویه‌حساب‌ها به صورت خودکار ثبت شوند و نیاز به ورود دستی اطلاعات به حداقل برسد. همچنین، موفقیت محصول وابستگی مستقیمی به استقبال بازار و اعتماد مشتریان به برند جدید دارد؛ بنابراین، استراتژی‌های بازاریابی و جذب کاربر در مراحل اولیه راه‌اندازی نقش بسیار مهمی در تضمین جریان درآمدی و پایداری کسب‌وکار ایفا می‌کند. در نهایت، فرض بر این است که قوانین و مقررات دولتی و مالیاتی مربوط به فروش آنلاین بلیط در طول دوره پروژه دستخوش تغییرات اساسی نشود که نیازمند بازنگری عمیق در معماری سیستم باشد.</w:t>
      </w:r>
    </w:p>
    <w:p w14:paraId="34FACD77" w14:textId="77777777" w:rsidR="000A0AF6" w:rsidRPr="005D24DB" w:rsidRDefault="000A0AF6" w:rsidP="00C21F8E">
      <w:pPr>
        <w:pStyle w:val="Heading1"/>
        <w:tabs>
          <w:tab w:val="right" w:pos="0"/>
        </w:tabs>
        <w:ind w:left="0"/>
        <w:rPr>
          <w:rFonts w:ascii="Vazir" w:hAnsi="Vazir" w:cs="Vazir"/>
          <w:rtl/>
        </w:rPr>
      </w:pPr>
      <w:bookmarkStart w:id="55" w:name="_Toc431896725"/>
      <w:bookmarkStart w:id="56" w:name="_Toc183549806"/>
      <w:r w:rsidRPr="005D24DB">
        <w:rPr>
          <w:rFonts w:ascii="Vazir" w:hAnsi="Vazir" w:cs="Vazir"/>
          <w:rtl/>
        </w:rPr>
        <w:lastRenderedPageBreak/>
        <w:t>نيازمندي‌ها</w:t>
      </w:r>
      <w:r w:rsidR="003A3FB4" w:rsidRPr="005D24DB">
        <w:rPr>
          <w:rFonts w:ascii="Vazir" w:hAnsi="Vazir" w:cs="Vazir"/>
          <w:rtl/>
        </w:rPr>
        <w:t xml:space="preserve">ي </w:t>
      </w:r>
      <w:r w:rsidR="00334CDD" w:rsidRPr="005D24DB">
        <w:rPr>
          <w:rFonts w:ascii="Vazir" w:hAnsi="Vazir" w:cs="Vazir"/>
          <w:rtl/>
        </w:rPr>
        <w:t xml:space="preserve">دیگر </w:t>
      </w:r>
      <w:r w:rsidR="003A3FB4" w:rsidRPr="005D24DB">
        <w:rPr>
          <w:rFonts w:ascii="Vazir" w:hAnsi="Vazir" w:cs="Vazir"/>
          <w:rtl/>
        </w:rPr>
        <w:t>محصول</w:t>
      </w:r>
      <w:bookmarkEnd w:id="55"/>
      <w:bookmarkEnd w:id="56"/>
    </w:p>
    <w:p w14:paraId="14A92560" w14:textId="77777777" w:rsidR="00643AB6" w:rsidRPr="005D24DB" w:rsidRDefault="00412FFF" w:rsidP="00C21F8E">
      <w:pPr>
        <w:pStyle w:val="Heading2"/>
        <w:tabs>
          <w:tab w:val="right" w:pos="0"/>
        </w:tabs>
        <w:ind w:left="0" w:firstLine="0"/>
        <w:rPr>
          <w:rFonts w:ascii="Vazir" w:hAnsi="Vazir" w:cs="Vazir"/>
          <w:rtl/>
        </w:rPr>
      </w:pPr>
      <w:bookmarkStart w:id="57" w:name="_Toc183549807"/>
      <w:bookmarkStart w:id="58" w:name="_Toc431896726"/>
      <w:r w:rsidRPr="005D24DB">
        <w:rPr>
          <w:rFonts w:ascii="Vazir" w:hAnsi="Vazir" w:cs="Vazir"/>
          <w:rtl/>
        </w:rPr>
        <w:t>استا</w:t>
      </w:r>
      <w:r w:rsidR="00063542" w:rsidRPr="005D24DB">
        <w:rPr>
          <w:rFonts w:ascii="Vazir" w:hAnsi="Vazir" w:cs="Vazir"/>
          <w:rtl/>
        </w:rPr>
        <w:t>ن</w:t>
      </w:r>
      <w:r w:rsidRPr="005D24DB">
        <w:rPr>
          <w:rFonts w:ascii="Vazir" w:hAnsi="Vazir" w:cs="Vazir"/>
          <w:rtl/>
        </w:rPr>
        <w:t>داردهای قابل اعمال</w:t>
      </w:r>
      <w:bookmarkEnd w:id="57"/>
    </w:p>
    <w:p w14:paraId="2EC168F2" w14:textId="2DAFC963" w:rsidR="00091576" w:rsidRPr="004B0CFB" w:rsidRDefault="002B5AB4" w:rsidP="00C21F8E">
      <w:pPr>
        <w:tabs>
          <w:tab w:val="right" w:pos="0"/>
        </w:tabs>
        <w:jc w:val="lowKashida"/>
        <w:rPr>
          <w:rFonts w:ascii="Vazir" w:hAnsi="Vazir" w:cs="Vazir"/>
          <w:rtl/>
        </w:rPr>
      </w:pPr>
      <w:r w:rsidRPr="004B0CFB">
        <w:rPr>
          <w:rFonts w:ascii="Vazir" w:hAnsi="Vazir" w:cs="Vazir"/>
          <w:rtl/>
        </w:rPr>
        <w:t xml:space="preserve">سامانه آژانس مسافرتی مارکوپولو باید در تمامی مراحل چرخه حیات خود، استانداردهای ملی و بین‌المللی معتبر را رعایت کند تا از کیفیت، امنیت و قابلیت اطمینان لازم برخوردار باشد. یکی از مهم‌ترین استانداردها، رعایت الزامات «نماد اعتماد الکترونیک» (اینماد) است که توسط مرکز توسعه تجارت الکترونیک وزارت صمت تعیین شده و شامل معیارهای مشخصی در مورد حفظ حریم خصوصی، شفافیت اطلاعات و فرآیندهای بازگشت وجه است. همچنین، در طراحی پایگاه داده و تبادل اطلاعات با تأمین‌کنندگان، باید از استانداردهای </w:t>
      </w:r>
      <w:r w:rsidRPr="004B0CFB">
        <w:rPr>
          <w:rFonts w:ascii="Vazir" w:hAnsi="Vazir" w:cs="Vazir"/>
        </w:rPr>
        <w:t>JSON</w:t>
      </w:r>
      <w:r w:rsidRPr="004B0CFB">
        <w:rPr>
          <w:rFonts w:ascii="Vazir" w:hAnsi="Vazir" w:cs="Vazir"/>
          <w:rtl/>
        </w:rPr>
        <w:t xml:space="preserve"> یا </w:t>
      </w:r>
      <w:r w:rsidRPr="004B0CFB">
        <w:rPr>
          <w:rFonts w:ascii="Vazir" w:hAnsi="Vazir" w:cs="Vazir"/>
        </w:rPr>
        <w:t>XML</w:t>
      </w:r>
      <w:r w:rsidRPr="004B0CFB">
        <w:rPr>
          <w:rFonts w:ascii="Vazir" w:hAnsi="Vazir" w:cs="Vazir"/>
          <w:rtl/>
        </w:rPr>
        <w:t xml:space="preserve"> برای تبادل داده‌ها استفاده شود تا سازگاری با سیستم‌های مختلف (شرکت‌های هواپیمایی و بانک‌ها) تضمین گردد. رعایت استانداردهای وب (مانند </w:t>
      </w:r>
      <w:r w:rsidRPr="004B0CFB">
        <w:rPr>
          <w:rFonts w:ascii="Vazir" w:hAnsi="Vazir" w:cs="Vazir"/>
        </w:rPr>
        <w:t>W3C</w:t>
      </w:r>
      <w:r w:rsidRPr="004B0CFB">
        <w:rPr>
          <w:rFonts w:ascii="Vazir" w:hAnsi="Vazir" w:cs="Vazir"/>
          <w:rtl/>
        </w:rPr>
        <w:t>) برای طراحی رابط کاربری نیز ضروری است تا سامانه در مرورگرهای مختلف و روی دستگاه‌های متنوع (موبایل و دسکتاپ) به درستی نمایش داده شود و دسترسی‌پذیری آن برای تمام کاربران فراهم باشد.</w:t>
      </w:r>
    </w:p>
    <w:p w14:paraId="7401B961" w14:textId="772B0666" w:rsidR="002B5AB4" w:rsidRPr="004B0CFB" w:rsidRDefault="00C26068" w:rsidP="00C21F8E">
      <w:pPr>
        <w:pStyle w:val="Heading2"/>
        <w:tabs>
          <w:tab w:val="right" w:pos="0"/>
        </w:tabs>
        <w:ind w:left="0" w:firstLine="0"/>
        <w:rPr>
          <w:rFonts w:ascii="Vazir" w:hAnsi="Vazir" w:cs="Vazir"/>
          <w:rtl/>
        </w:rPr>
      </w:pPr>
      <w:bookmarkStart w:id="59" w:name="_Toc183549808"/>
      <w:bookmarkEnd w:id="58"/>
      <w:r w:rsidRPr="005D24DB">
        <w:rPr>
          <w:rFonts w:ascii="Vazir" w:hAnsi="Vazir" w:cs="Vazir"/>
          <w:rtl/>
        </w:rPr>
        <w:t>نیازمندی‌های فنی</w:t>
      </w:r>
      <w:bookmarkEnd w:id="59"/>
    </w:p>
    <w:p w14:paraId="1367041F" w14:textId="77777777" w:rsidR="002B5AB4" w:rsidRPr="005D24DB" w:rsidRDefault="002B5AB4" w:rsidP="00C21F8E">
      <w:pPr>
        <w:tabs>
          <w:tab w:val="right" w:pos="0"/>
        </w:tabs>
        <w:jc w:val="both"/>
        <w:rPr>
          <w:rFonts w:ascii="Vazir" w:hAnsi="Vazir" w:cs="Vazir"/>
          <w:rtl/>
          <w:lang w:bidi="fa-IR"/>
        </w:rPr>
      </w:pPr>
      <w:r w:rsidRPr="005D24DB">
        <w:rPr>
          <w:rFonts w:ascii="Vazir" w:hAnsi="Vazir" w:cs="Vazir"/>
          <w:rtl/>
          <w:lang w:bidi="fa-IR"/>
        </w:rPr>
        <w:t>برای اینکه سامانه بتواند عملکرد مورد انتظار را ارائه دهد، نیازمندی‌های فنی مشخصی باید برآورده شوند. سامانه باید به صورت یک نرم‌افزار تحت وب (</w:t>
      </w:r>
      <w:r w:rsidRPr="005D24DB">
        <w:rPr>
          <w:rFonts w:ascii="Vazir" w:hAnsi="Vazir" w:cs="Vazir"/>
          <w:lang w:bidi="fa-IR"/>
        </w:rPr>
        <w:t>Web-based</w:t>
      </w:r>
      <w:r w:rsidRPr="005D24DB">
        <w:rPr>
          <w:rFonts w:ascii="Vazir" w:hAnsi="Vazir" w:cs="Vazir"/>
          <w:rtl/>
          <w:lang w:bidi="fa-IR"/>
        </w:rPr>
        <w:t xml:space="preserve">) توسعه یابد تا نیازی به نصب برنامه روی دستگاه کاربران نباشد و از طریق مرورگرهای اینترنت مدرن قابل دسترسی باشد. زبان‌های برنامه‌نویسی سمت سرور و پایگاه داده باید به گونه‌ای انتخاب شوند که بتوانند حجم بالایی از تراکنش‌ها را به صورت همزمان پردازش کنند. اتصال پایدار و امن به اینترنت با پهنای باند بالا برای سرورها الزامی است تا قطعی سرویس به حداقل برسد. همچنین، سامانه باید دارای </w:t>
      </w:r>
      <w:r w:rsidRPr="005D24DB">
        <w:rPr>
          <w:rFonts w:ascii="Vazir" w:hAnsi="Vazir" w:cs="Vazir"/>
          <w:lang w:bidi="fa-IR"/>
        </w:rPr>
        <w:t>API</w:t>
      </w:r>
      <w:r w:rsidRPr="005D24DB">
        <w:rPr>
          <w:rFonts w:ascii="Vazir" w:hAnsi="Vazir" w:cs="Vazir"/>
          <w:rtl/>
          <w:lang w:bidi="fa-IR"/>
        </w:rPr>
        <w:t xml:space="preserve">های تعریف‌شده برای اتصال به درگاه‌های بانکی (شبکه شتاب) و سیستم‌های تأمین‌کنندگان خدمات سفر باشد تا تبادل اطلاعات به صورت خودکار و لحظه‌ای انجام شود. استفاده از پروتکل‌های امن انتقال داده مانند </w:t>
      </w:r>
      <w:r w:rsidRPr="005D24DB">
        <w:rPr>
          <w:rFonts w:ascii="Vazir" w:hAnsi="Vazir" w:cs="Vazir"/>
          <w:lang w:bidi="fa-IR"/>
        </w:rPr>
        <w:t>HTTPS</w:t>
      </w:r>
      <w:r w:rsidRPr="005D24DB">
        <w:rPr>
          <w:rFonts w:ascii="Vazir" w:hAnsi="Vazir" w:cs="Vazir"/>
          <w:rtl/>
          <w:lang w:bidi="fa-IR"/>
        </w:rPr>
        <w:t xml:space="preserve"> برای تمامی ارتباطات نیز یک نیازمندی فنی غیرقابل اجتناب است.</w:t>
      </w:r>
    </w:p>
    <w:p w14:paraId="2FA34E33" w14:textId="77777777" w:rsidR="002B5AB4" w:rsidRPr="005D24DB" w:rsidRDefault="002B5AB4" w:rsidP="00C21F8E">
      <w:pPr>
        <w:pStyle w:val="BodyText2"/>
        <w:tabs>
          <w:tab w:val="right" w:pos="0"/>
        </w:tabs>
        <w:spacing w:line="240" w:lineRule="auto"/>
        <w:ind w:left="0"/>
        <w:jc w:val="both"/>
        <w:rPr>
          <w:rStyle w:val="Emphasis"/>
          <w:rFonts w:ascii="Vazir" w:hAnsi="Vazir" w:cs="Vazir"/>
          <w:rtl/>
        </w:rPr>
      </w:pPr>
    </w:p>
    <w:p w14:paraId="7B558C71" w14:textId="77777777" w:rsidR="009D1F46" w:rsidRPr="005D24DB" w:rsidRDefault="009D1F46" w:rsidP="00C21F8E">
      <w:pPr>
        <w:pStyle w:val="Heading2"/>
        <w:tabs>
          <w:tab w:val="right" w:pos="0"/>
        </w:tabs>
        <w:ind w:left="0" w:firstLine="0"/>
        <w:rPr>
          <w:rFonts w:ascii="Vazir" w:hAnsi="Vazir" w:cs="Vazir"/>
          <w:rtl/>
        </w:rPr>
      </w:pPr>
      <w:bookmarkStart w:id="60" w:name="_Toc431896728"/>
      <w:bookmarkStart w:id="61" w:name="_Toc183549809"/>
      <w:r w:rsidRPr="005D24DB">
        <w:rPr>
          <w:rFonts w:ascii="Vazir" w:hAnsi="Vazir" w:cs="Vazir"/>
          <w:rtl/>
        </w:rPr>
        <w:t>نيازمندی‌های کارايي</w:t>
      </w:r>
      <w:r w:rsidRPr="005D24DB">
        <w:rPr>
          <w:rStyle w:val="FootnoteReference"/>
          <w:rFonts w:ascii="Vazir" w:hAnsi="Vazir" w:cs="Vazir"/>
          <w:rtl/>
        </w:rPr>
        <w:footnoteReference w:id="8"/>
      </w:r>
      <w:bookmarkEnd w:id="60"/>
      <w:bookmarkEnd w:id="61"/>
    </w:p>
    <w:p w14:paraId="556DD706" w14:textId="74E075FE" w:rsidR="00091576" w:rsidRPr="004B0CFB" w:rsidRDefault="002B5AB4" w:rsidP="00C21F8E">
      <w:pPr>
        <w:tabs>
          <w:tab w:val="right" w:pos="0"/>
        </w:tabs>
        <w:jc w:val="lowKashida"/>
        <w:rPr>
          <w:rFonts w:ascii="Vazir" w:hAnsi="Vazir" w:cs="Vazir"/>
          <w:rtl/>
        </w:rPr>
      </w:pPr>
      <w:r w:rsidRPr="004B0CFB">
        <w:rPr>
          <w:rFonts w:ascii="Vazir" w:hAnsi="Vazir" w:cs="Vazir"/>
          <w:rtl/>
        </w:rPr>
        <w:t xml:space="preserve">کارایی سامانه نقش مستقیمی در تجربه کاربری و موفقیت کسب‌وکار دارد. سامانه باید بتواند در زمان‌های اوج ترافیک (مانند ایام نوروز و تعطیلات)، هزاران درخواست جستجو و خرید را به صورت همزمان پردازش کند بدون اینکه سرعت پاسخگویی آن به میزان قابل توجهی </w:t>
      </w:r>
      <w:r w:rsidRPr="004B0CFB">
        <w:rPr>
          <w:rFonts w:ascii="Vazir" w:hAnsi="Vazir" w:cs="Vazir"/>
          <w:rtl/>
        </w:rPr>
        <w:lastRenderedPageBreak/>
        <w:t xml:space="preserve">کاهش یابد. زمان پاسخ‌دهی برای نمایش نتایج جستجو باید کمتر از </w:t>
      </w:r>
      <w:r w:rsidRPr="004B0CFB">
        <w:rPr>
          <w:rFonts w:ascii="Vazir" w:hAnsi="Vazir" w:cs="Vazir"/>
          <w:rtl/>
          <w:lang w:bidi="fa-IR"/>
        </w:rPr>
        <w:t>۳</w:t>
      </w:r>
      <w:r w:rsidRPr="004B0CFB">
        <w:rPr>
          <w:rFonts w:ascii="Vazir" w:hAnsi="Vazir" w:cs="Vazir"/>
          <w:rtl/>
        </w:rPr>
        <w:t xml:space="preserve"> ثانیه و فرآیند تکمیل خرید و اتصال به درگاه بانکی باید در کمتر از </w:t>
      </w:r>
      <w:r w:rsidRPr="004B0CFB">
        <w:rPr>
          <w:rFonts w:ascii="Vazir" w:hAnsi="Vazir" w:cs="Vazir"/>
          <w:rtl/>
          <w:lang w:bidi="fa-IR"/>
        </w:rPr>
        <w:t>۱۰</w:t>
      </w:r>
      <w:r w:rsidRPr="004B0CFB">
        <w:rPr>
          <w:rFonts w:ascii="Vazir" w:hAnsi="Vazir" w:cs="Vazir"/>
          <w:rtl/>
        </w:rPr>
        <w:t xml:space="preserve"> ثانیه انجام شود. رابط کاربری سامانه باید بهینه‌سازی شود تا حجم داده‌های رد و بدل شده بین سرور و مرورگر کاربر کاهش یابد و کاربرانی که از اینترنت با سرعت پایین استفاده می‌کنند نیز بتوانند بدون مشکل از سامانه استفاده کنند. پایداری سیستم (</w:t>
      </w:r>
      <w:r w:rsidRPr="004B0CFB">
        <w:rPr>
          <w:rFonts w:ascii="Vazir" w:hAnsi="Vazir" w:cs="Vazir"/>
        </w:rPr>
        <w:t>Uptime</w:t>
      </w:r>
      <w:r w:rsidRPr="004B0CFB">
        <w:rPr>
          <w:rFonts w:ascii="Vazir" w:hAnsi="Vazir" w:cs="Vazir"/>
          <w:rtl/>
        </w:rPr>
        <w:t xml:space="preserve">) باید نزدیک به </w:t>
      </w:r>
      <w:r w:rsidRPr="004B0CFB">
        <w:rPr>
          <w:rFonts w:ascii="Vazir" w:hAnsi="Vazir" w:cs="Vazir"/>
          <w:rtl/>
          <w:lang w:bidi="fa-IR"/>
        </w:rPr>
        <w:t>۹۹.۹</w:t>
      </w:r>
      <w:r w:rsidRPr="004B0CFB">
        <w:rPr>
          <w:rFonts w:ascii="Vazir" w:hAnsi="Vazir" w:cs="Vazir"/>
          <w:rtl/>
        </w:rPr>
        <w:t xml:space="preserve"> درصد باشد تا اعتماد کاربران جلب شود.</w:t>
      </w:r>
    </w:p>
    <w:p w14:paraId="71DED459" w14:textId="77777777" w:rsidR="006D614F" w:rsidRPr="005D24DB" w:rsidRDefault="006D614F" w:rsidP="00C21F8E">
      <w:pPr>
        <w:pStyle w:val="Heading2"/>
        <w:tabs>
          <w:tab w:val="right" w:pos="0"/>
        </w:tabs>
        <w:ind w:left="0" w:firstLine="0"/>
        <w:rPr>
          <w:rFonts w:ascii="Vazir" w:hAnsi="Vazir" w:cs="Vazir"/>
          <w:rtl/>
        </w:rPr>
      </w:pPr>
      <w:bookmarkStart w:id="62" w:name="_Toc431896729"/>
      <w:bookmarkStart w:id="63" w:name="_Toc183549810"/>
      <w:r w:rsidRPr="005D24DB">
        <w:rPr>
          <w:rFonts w:ascii="Vazir" w:hAnsi="Vazir" w:cs="Vazir"/>
          <w:rtl/>
        </w:rPr>
        <w:t>نيازمندی‌های محيطي</w:t>
      </w:r>
      <w:r w:rsidR="00F7282F" w:rsidRPr="005D24DB">
        <w:rPr>
          <w:rStyle w:val="FootnoteReference"/>
          <w:rFonts w:ascii="Vazir" w:hAnsi="Vazir" w:cs="Vazir"/>
          <w:rtl/>
        </w:rPr>
        <w:footnoteReference w:id="9"/>
      </w:r>
      <w:bookmarkEnd w:id="62"/>
      <w:bookmarkEnd w:id="63"/>
    </w:p>
    <w:p w14:paraId="70C1649A" w14:textId="284F374B" w:rsidR="00091576" w:rsidRPr="004B0CFB" w:rsidRDefault="002B5AB4" w:rsidP="00C21F8E">
      <w:pPr>
        <w:tabs>
          <w:tab w:val="right" w:pos="0"/>
        </w:tabs>
        <w:jc w:val="lowKashida"/>
        <w:rPr>
          <w:rFonts w:ascii="Vazir" w:hAnsi="Vazir" w:cs="Vazir"/>
          <w:rtl/>
        </w:rPr>
      </w:pPr>
      <w:r w:rsidRPr="004B0CFB">
        <w:rPr>
          <w:rFonts w:ascii="Vazir" w:hAnsi="Vazir" w:cs="Vazir"/>
          <w:rtl/>
        </w:rPr>
        <w:t xml:space="preserve">سامانه باید در محیط‌های مختلف سخت‌افزاری و نرم‌افزاری به درستی عمل کند. از نظر سخت‌افزاری، کاربران نهایی می‌توانند از طیف وسیعی از دستگاه‌ها شامل تلفن‌های همراه هوشمند (با سیستم‌عامل اندروید و </w:t>
      </w:r>
      <w:r w:rsidRPr="004B0CFB">
        <w:rPr>
          <w:rFonts w:ascii="Vazir" w:hAnsi="Vazir" w:cs="Vazir"/>
        </w:rPr>
        <w:t>iOS</w:t>
      </w:r>
      <w:r w:rsidRPr="004B0CFB">
        <w:rPr>
          <w:rFonts w:ascii="Vazir" w:hAnsi="Vazir" w:cs="Vazir"/>
          <w:rtl/>
        </w:rPr>
        <w:t xml:space="preserve">)، تبلت‌ها و لپ‌تاپ‌های شخصی استفاده کنند. سامانه باید به گونه‌ای طراحی شود که با رزولوشن‌های مختلف صفحه نمایش سازگار باشد (طراحی واکنش‌گرا یا </w:t>
      </w:r>
      <w:r w:rsidRPr="004B0CFB">
        <w:rPr>
          <w:rFonts w:ascii="Vazir" w:hAnsi="Vazir" w:cs="Vazir"/>
        </w:rPr>
        <w:t>Responsive</w:t>
      </w:r>
      <w:r w:rsidRPr="004B0CFB">
        <w:rPr>
          <w:rFonts w:ascii="Vazir" w:hAnsi="Vazir" w:cs="Vazir"/>
          <w:rtl/>
        </w:rPr>
        <w:t>). از نظر نرم‌افزاری، سامانه باید روی مرورگرهای متداولی مانند گوگل کروم، فایرفاکس، سافاری و مرورگرهای داخلی بدون خطا اجرا شود. محیط عملیاتی سرور نیز باید بر اساس سیستم‌عامل‌های لینوکس یا ویندوز سرور پیکربندی شود که امنیت و پایداری بالایی را ارائه می‌دهند. همچنین، باید در نظر گرفته شود که کاربران ممکن است در محیط‌هایی با نویز بالا یا نور نامناسب (مانند داخل فرودگاه) از سامانه استفاده کنند، بنابراین رابط کاربری باید واضح و خوانا باشد.</w:t>
      </w:r>
    </w:p>
    <w:p w14:paraId="463D6886" w14:textId="77777777" w:rsidR="000535F1" w:rsidRPr="005D24DB" w:rsidRDefault="000535F1" w:rsidP="00C21F8E">
      <w:pPr>
        <w:pStyle w:val="Heading2"/>
        <w:tabs>
          <w:tab w:val="right" w:pos="0"/>
        </w:tabs>
        <w:ind w:left="0" w:firstLine="0"/>
        <w:rPr>
          <w:rFonts w:ascii="Vazir" w:hAnsi="Vazir" w:cs="Vazir"/>
          <w:rtl/>
        </w:rPr>
      </w:pPr>
      <w:bookmarkStart w:id="64" w:name="_Toc183549811"/>
      <w:r w:rsidRPr="005D24DB">
        <w:rPr>
          <w:rFonts w:ascii="Vazir" w:hAnsi="Vazir" w:cs="Vazir"/>
          <w:rtl/>
        </w:rPr>
        <w:t>نیازمندی‌های امنیتی</w:t>
      </w:r>
      <w:bookmarkEnd w:id="64"/>
    </w:p>
    <w:p w14:paraId="6BA97229" w14:textId="67D1348C" w:rsidR="00091576" w:rsidRPr="004B0CFB" w:rsidRDefault="002B5AB4" w:rsidP="00C21F8E">
      <w:pPr>
        <w:tabs>
          <w:tab w:val="right" w:pos="0"/>
        </w:tabs>
        <w:jc w:val="both"/>
        <w:rPr>
          <w:rFonts w:ascii="Vazir" w:hAnsi="Vazir" w:cs="Vazir"/>
          <w:rtl/>
        </w:rPr>
      </w:pPr>
      <w:r w:rsidRPr="004B0CFB">
        <w:rPr>
          <w:rFonts w:ascii="Vazir" w:hAnsi="Vazir" w:cs="Vazir"/>
          <w:rtl/>
        </w:rPr>
        <w:t xml:space="preserve">امنیت اطلاعات و دارایی‌های کاربران یکی از حیاتی‌ترین نیازمندی‌های سامانه است. تمامی ارتباطات بین کاربر و سرور باید با استفاده از پروتکل‌های رمزنگاری قوی (مانند </w:t>
      </w:r>
      <w:r w:rsidRPr="004B0CFB">
        <w:rPr>
          <w:rFonts w:ascii="Vazir" w:hAnsi="Vazir" w:cs="Vazir"/>
        </w:rPr>
        <w:t>SSL/TLS</w:t>
      </w:r>
      <w:r w:rsidRPr="004B0CFB">
        <w:rPr>
          <w:rFonts w:ascii="Vazir" w:hAnsi="Vazir" w:cs="Vazir"/>
          <w:rtl/>
        </w:rPr>
        <w:t>) رمزگذاری شوند تا از شنود یا تغییر اطلاعات توسط اشخاص ثالث جلوگیری شود. اطلاعات حساس کاربران شامل کد ملی، شماره پاسپورت و اطلاعات کارت بانکی باید در پایگاه داده به صورت رمزنگاری‌شده (</w:t>
      </w:r>
      <w:r w:rsidRPr="004B0CFB">
        <w:rPr>
          <w:rFonts w:ascii="Vazir" w:hAnsi="Vazir" w:cs="Vazir"/>
        </w:rPr>
        <w:t>Hashed</w:t>
      </w:r>
      <w:r w:rsidRPr="004B0CFB">
        <w:rPr>
          <w:rFonts w:ascii="Vazir" w:hAnsi="Vazir" w:cs="Vazir"/>
          <w:rtl/>
        </w:rPr>
        <w:t xml:space="preserve"> یا </w:t>
      </w:r>
      <w:r w:rsidRPr="004B0CFB">
        <w:rPr>
          <w:rFonts w:ascii="Vazir" w:hAnsi="Vazir" w:cs="Vazir"/>
        </w:rPr>
        <w:t>Encrypted</w:t>
      </w:r>
      <w:r w:rsidRPr="004B0CFB">
        <w:rPr>
          <w:rFonts w:ascii="Vazir" w:hAnsi="Vazir" w:cs="Vazir"/>
          <w:rtl/>
        </w:rPr>
        <w:t>) ذخیره شوند تا در صورت نفوذ به سیستم، این اطلاعات قابل سوءاستفاده نباشند. سامانه باید دارای مکانیزم‌های احراز هویت قوی (مانند رمز عبور پیچیده، کد تأیید دو مرحله‌ای و کپچا) باشد تا از حملات بروت‌فورس و ربات‌های مخرب جلوگیری کند. همچنین، باید سیستم‌های پایش و لاگ‌برداری پیشرفته تعبیه شود تا تمامی تراکنش‌ها و فعالیت‌های مشکوک ثبت و مورد بررسی قرار گیرند و در صورت بروز تهدید، مدیران امنیتی مطلع شوند.</w:t>
      </w:r>
    </w:p>
    <w:p w14:paraId="5E8D855B" w14:textId="77777777" w:rsidR="00643AB6" w:rsidRPr="005D24DB" w:rsidRDefault="00643AB6" w:rsidP="00C21F8E">
      <w:pPr>
        <w:pStyle w:val="Heading1"/>
        <w:tabs>
          <w:tab w:val="right" w:pos="0"/>
        </w:tabs>
        <w:ind w:left="0"/>
        <w:rPr>
          <w:rFonts w:ascii="Vazir" w:hAnsi="Vazir" w:cs="Vazir"/>
          <w:rtl/>
        </w:rPr>
      </w:pPr>
      <w:bookmarkStart w:id="65" w:name="_Toc183549812"/>
      <w:r w:rsidRPr="005D24DB">
        <w:rPr>
          <w:rFonts w:ascii="Vazir" w:hAnsi="Vazir" w:cs="Vazir"/>
          <w:rtl/>
        </w:rPr>
        <w:lastRenderedPageBreak/>
        <w:t>نیازمندی‌های مستند سازی</w:t>
      </w:r>
      <w:bookmarkEnd w:id="65"/>
    </w:p>
    <w:p w14:paraId="7641D4A3" w14:textId="77777777" w:rsidR="00F56EC5" w:rsidRPr="005D24DB" w:rsidRDefault="00F56EC5" w:rsidP="00C21F8E">
      <w:pPr>
        <w:pStyle w:val="Heading2"/>
        <w:tabs>
          <w:tab w:val="right" w:pos="0"/>
        </w:tabs>
        <w:ind w:left="0" w:firstLine="0"/>
        <w:rPr>
          <w:rFonts w:ascii="Vazir" w:hAnsi="Vazir" w:cs="Vazir"/>
          <w:rtl/>
        </w:rPr>
      </w:pPr>
      <w:bookmarkStart w:id="66" w:name="_Toc431896731"/>
      <w:bookmarkStart w:id="67" w:name="_Toc120788908"/>
      <w:bookmarkStart w:id="68" w:name="_Toc183549813"/>
      <w:r w:rsidRPr="005D24DB">
        <w:rPr>
          <w:rFonts w:ascii="Vazir" w:hAnsi="Vazir" w:cs="Vazir"/>
          <w:rtl/>
        </w:rPr>
        <w:t>دست‌نامه‌ی کاربران</w:t>
      </w:r>
      <w:r w:rsidRPr="005D24DB">
        <w:rPr>
          <w:rStyle w:val="FootnoteReference"/>
          <w:rFonts w:ascii="Vazir" w:hAnsi="Vazir" w:cs="Vazir"/>
          <w:rtl/>
        </w:rPr>
        <w:footnoteReference w:id="10"/>
      </w:r>
      <w:bookmarkEnd w:id="66"/>
      <w:bookmarkEnd w:id="67"/>
      <w:bookmarkEnd w:id="68"/>
    </w:p>
    <w:p w14:paraId="25DD3E9F" w14:textId="582D922F" w:rsidR="00091576" w:rsidRPr="004B0CFB" w:rsidRDefault="002B5AB4" w:rsidP="00C21F8E">
      <w:pPr>
        <w:tabs>
          <w:tab w:val="right" w:pos="0"/>
        </w:tabs>
        <w:jc w:val="lowKashida"/>
        <w:rPr>
          <w:rFonts w:ascii="Vazir" w:hAnsi="Vazir" w:cs="Vazir"/>
          <w:rtl/>
        </w:rPr>
      </w:pPr>
      <w:r w:rsidRPr="004B0CFB">
        <w:rPr>
          <w:rFonts w:ascii="Vazir" w:hAnsi="Vazir" w:cs="Vazir"/>
          <w:rtl/>
        </w:rPr>
        <w:t xml:space="preserve">دست‌نامه‌ی کاربران سامانه آژانس مسافرتی مارکوپولو سندی است که هدف آن راهنمایی کاربران نهایی (مسافران) و کاربران داخلی (اپراتورها) برای استفاده بهینه از سامانه است. این سند باید به زبانی ساده و روان نوشته شود و فاقد اصطلاحات فنی پیچیده باشد تا تمامی افراد با سطوح مختلف سواد کامپیوتری بتوانند از آن استفاده کنند. محتوای این دست‌نامه شامل معرفی کلی سامانه، نحوه عضویت و ورود، آموزش گام‌به‌گام جستجوی بلیت، فرآیند خرید آنلاین، نحوه دریافت بلیت الکترونیکی و مراحل درخواست استرداد است. همچنین، بخشی از این سند به معرفی پنل کاربری اختصاص دارد که کاربران می‌توانند سوابق خرید خود را مشاهده کنند. این سند باید به صورت فایل </w:t>
      </w:r>
      <w:r w:rsidRPr="004B0CFB">
        <w:rPr>
          <w:rFonts w:ascii="Vazir" w:hAnsi="Vazir" w:cs="Vazir"/>
        </w:rPr>
        <w:t>PDF</w:t>
      </w:r>
      <w:r w:rsidRPr="004B0CFB">
        <w:rPr>
          <w:rFonts w:ascii="Vazir" w:hAnsi="Vazir" w:cs="Vazir"/>
          <w:rtl/>
        </w:rPr>
        <w:t xml:space="preserve"> در بخش «پشتیبانی» وب‌سایت برای دانلود در دسترس باشد و در صورت بروز هرگونه تغییر بزرگ در رابط کاربری، به‌روزرسانی شود.</w:t>
      </w:r>
    </w:p>
    <w:p w14:paraId="33B82358" w14:textId="77777777" w:rsidR="00F56EC5" w:rsidRPr="005D24DB" w:rsidRDefault="00F56EC5" w:rsidP="00C21F8E">
      <w:pPr>
        <w:pStyle w:val="Heading2"/>
        <w:tabs>
          <w:tab w:val="right" w:pos="0"/>
        </w:tabs>
        <w:ind w:left="0" w:firstLine="0"/>
        <w:rPr>
          <w:rFonts w:ascii="Vazir" w:hAnsi="Vazir" w:cs="Vazir"/>
          <w:rtl/>
        </w:rPr>
      </w:pPr>
      <w:bookmarkStart w:id="69" w:name="_Toc431896732"/>
      <w:bookmarkStart w:id="70" w:name="_Toc120788909"/>
      <w:bookmarkStart w:id="71" w:name="_Toc183549814"/>
      <w:r w:rsidRPr="005D24DB">
        <w:rPr>
          <w:rFonts w:ascii="Vazir" w:hAnsi="Vazir" w:cs="Vazir"/>
          <w:rtl/>
        </w:rPr>
        <w:t>راهنما‌ی برخط</w:t>
      </w:r>
      <w:r w:rsidRPr="005D24DB">
        <w:rPr>
          <w:rStyle w:val="FootnoteReference"/>
          <w:rFonts w:ascii="Vazir" w:hAnsi="Vazir" w:cs="Vazir"/>
          <w:rtl/>
        </w:rPr>
        <w:footnoteReference w:id="11"/>
      </w:r>
      <w:bookmarkEnd w:id="69"/>
      <w:bookmarkEnd w:id="70"/>
      <w:bookmarkEnd w:id="71"/>
    </w:p>
    <w:p w14:paraId="77C40083" w14:textId="5B662C03" w:rsidR="00091576" w:rsidRPr="004B0CFB" w:rsidRDefault="002B5AB4" w:rsidP="00C21F8E">
      <w:pPr>
        <w:tabs>
          <w:tab w:val="right" w:pos="0"/>
        </w:tabs>
        <w:jc w:val="both"/>
        <w:rPr>
          <w:rFonts w:ascii="Vazir" w:hAnsi="Vazir" w:cs="Vazir"/>
          <w:rtl/>
          <w:lang w:bidi="fa-IR"/>
        </w:rPr>
      </w:pPr>
      <w:r w:rsidRPr="004B0CFB">
        <w:rPr>
          <w:rFonts w:ascii="Vazir" w:hAnsi="Vazir" w:cs="Vazir"/>
          <w:rtl/>
          <w:lang w:bidi="fa-IR"/>
        </w:rPr>
        <w:t>راهنمای برخط مجموعه‌ای از کمک‌های تعاملی و درون‌سیستمی است که کاربر در حین کار با نرم‌افزار به آن‌ها دسترسی دارد. این بخش شامل راهنمای نصب، پیکره‌بندی و راه‌اندازی برای کاربران سیستمی (در صورت نیاز) و همچنین راهنماهای زمینه‌محور برای کاربران عادی است. در صفحات مختلف سامانه، دکمه‌هایی با علامت سوال (؟) یا لینک‌های «راهنما» تعبیه می‌شود که با کلیک روی آن‌ها، پنجره‌ای کوچک باز شده و توضیحات مربوط به همان بخش خاص (مثلاً نحوه وارد کردن اطلاعات پاسپورت یا انتخاب صندلی) را نمایش می‌دهد. همچنین، راهنمای برخط شامل پیام‌های خطای شفاف است که در صورت بروز مشکل (مثلاً عدم موجودی بلیت یا خطا در پرداخت)، به کاربر علت مشکل و راه حل آن را اعلام می‌کند. این ابزار باعث کاهش تماس‌های پشتیبانی و افزایش استقلال کاربران در استفاده از سامانه می‌شود.</w:t>
      </w:r>
    </w:p>
    <w:p w14:paraId="3554919C" w14:textId="77777777" w:rsidR="00F56EC5" w:rsidRPr="005D24DB" w:rsidRDefault="00F56EC5" w:rsidP="00C21F8E">
      <w:pPr>
        <w:pStyle w:val="Heading2"/>
        <w:tabs>
          <w:tab w:val="right" w:pos="0"/>
        </w:tabs>
        <w:ind w:left="0" w:firstLine="0"/>
        <w:rPr>
          <w:rFonts w:ascii="Vazir" w:hAnsi="Vazir" w:cs="Vazir"/>
          <w:rtl/>
        </w:rPr>
      </w:pPr>
      <w:bookmarkStart w:id="72" w:name="_Toc431896733"/>
      <w:bookmarkStart w:id="73" w:name="_Toc120788910"/>
      <w:bookmarkStart w:id="74" w:name="_Toc183549815"/>
      <w:r w:rsidRPr="005D24DB">
        <w:rPr>
          <w:rFonts w:ascii="Vazir" w:hAnsi="Vazir" w:cs="Vazir"/>
          <w:rtl/>
        </w:rPr>
        <w:t>راهنماي نصب، پيکره‌بندي، و راه‌اندازی</w:t>
      </w:r>
      <w:bookmarkEnd w:id="72"/>
      <w:bookmarkEnd w:id="73"/>
      <w:bookmarkEnd w:id="74"/>
    </w:p>
    <w:p w14:paraId="1A618C1D" w14:textId="20AB64D7" w:rsidR="002B5AB4" w:rsidRPr="006238CD" w:rsidRDefault="002B5AB4" w:rsidP="00C21F8E">
      <w:pPr>
        <w:tabs>
          <w:tab w:val="right" w:pos="0"/>
        </w:tabs>
        <w:jc w:val="both"/>
        <w:rPr>
          <w:rFonts w:ascii="Vazir" w:hAnsi="Vazir" w:cs="Vazir"/>
          <w:rtl/>
        </w:rPr>
      </w:pPr>
      <w:r w:rsidRPr="006238CD">
        <w:rPr>
          <w:rFonts w:ascii="Vazir" w:hAnsi="Vazir" w:cs="Vazir"/>
          <w:rtl/>
        </w:rPr>
        <w:t xml:space="preserve">این بخش از مستندات به طور اختصاصی به تیم فنی و مدیران سیستم آژانس مسافرتی مارکوپولو اختصاص دارد و مراحل لازم برای استقرار اولیه سامانه در محیط سرور را شرح می‌دهد. راهنمای نصب شامل لیست پیش‌نیازهای سخت‌افزاری و نرم‌افزاری (مانند نسخه خاصی از سیستم‌عامل لینوکس، وب‌سرور، و پایگاه داده) است. دستورالعمل‌های گام‌به‌گام </w:t>
      </w:r>
      <w:r w:rsidRPr="006238CD">
        <w:rPr>
          <w:rFonts w:ascii="Vazir" w:hAnsi="Vazir" w:cs="Vazir"/>
          <w:rtl/>
        </w:rPr>
        <w:lastRenderedPageBreak/>
        <w:t>برای انتقال فایل‌های منبع کد به سرور، ایجاد پایگاه داده، و اجرای اسکریپت‌های اولیه (</w:t>
      </w:r>
      <w:r w:rsidRPr="006238CD">
        <w:rPr>
          <w:rFonts w:ascii="Vazir" w:hAnsi="Vazir" w:cs="Vazir"/>
        </w:rPr>
        <w:t>Migration</w:t>
      </w:r>
      <w:r w:rsidRPr="006238CD">
        <w:rPr>
          <w:rFonts w:ascii="Vazir" w:hAnsi="Vazir" w:cs="Vazir"/>
          <w:rtl/>
        </w:rPr>
        <w:t>) در این سند آورده شده است.</w:t>
      </w:r>
    </w:p>
    <w:p w14:paraId="2B4901A3" w14:textId="77777777" w:rsidR="002B5AB4" w:rsidRPr="006238CD" w:rsidRDefault="002B5AB4" w:rsidP="00C21F8E">
      <w:pPr>
        <w:tabs>
          <w:tab w:val="right" w:pos="0"/>
        </w:tabs>
        <w:jc w:val="both"/>
        <w:rPr>
          <w:rFonts w:ascii="Vazir" w:hAnsi="Vazir" w:cs="Vazir"/>
          <w:rtl/>
        </w:rPr>
      </w:pPr>
      <w:r w:rsidRPr="006238CD">
        <w:rPr>
          <w:rFonts w:ascii="Vazir" w:hAnsi="Vazir" w:cs="Vazir"/>
          <w:rtl/>
        </w:rPr>
        <w:t>بخش پیکره‌بندی (</w:t>
      </w:r>
      <w:r w:rsidRPr="006238CD">
        <w:rPr>
          <w:rFonts w:ascii="Vazir" w:hAnsi="Vazir" w:cs="Vazir"/>
        </w:rPr>
        <w:t>Configuration</w:t>
      </w:r>
      <w:r w:rsidRPr="006238CD">
        <w:rPr>
          <w:rFonts w:ascii="Vazir" w:hAnsi="Vazir" w:cs="Vazir"/>
          <w:rtl/>
        </w:rPr>
        <w:t xml:space="preserve">) نحوه تنظیم فایل‌های تنظیمات اصلی را توضیح می‌دهد. این شامل وارد کردن کلیدهای امنیتی، تنظیم رشته‌های اتصال به پایگاه داده، و تعریف پارامترهای اتصال به </w:t>
      </w:r>
      <w:r w:rsidRPr="006238CD">
        <w:rPr>
          <w:rFonts w:ascii="Vazir" w:hAnsi="Vazir" w:cs="Vazir"/>
        </w:rPr>
        <w:t>API</w:t>
      </w:r>
      <w:r w:rsidRPr="006238CD">
        <w:rPr>
          <w:rFonts w:ascii="Vazir" w:hAnsi="Vazir" w:cs="Vazir"/>
          <w:rtl/>
        </w:rPr>
        <w:t>های تأمین‌کنندگان خدمات سفر و درگاه‌های بانکی است. در نهایت، بخش راه‌اندازی (</w:t>
      </w:r>
      <w:r w:rsidRPr="006238CD">
        <w:rPr>
          <w:rFonts w:ascii="Vazir" w:hAnsi="Vazir" w:cs="Vazir"/>
        </w:rPr>
        <w:t>Deployment</w:t>
      </w:r>
      <w:r w:rsidRPr="006238CD">
        <w:rPr>
          <w:rFonts w:ascii="Vazir" w:hAnsi="Vazir" w:cs="Vazir"/>
          <w:rtl/>
        </w:rPr>
        <w:t>) مراحل نهایی برای بالا آوردن سرویس، تست اتصالات، و فعال‌سازی سامانه برای دسترسی کاربران نهایی را تشریح می‌کند تا سیستم با کمترین خطا و در کوتاه‌ترین زمان ممکن آماده بهره‌برداری گردد.</w:t>
      </w:r>
    </w:p>
    <w:p w14:paraId="52C8FBBF" w14:textId="77777777" w:rsidR="00091576" w:rsidRPr="005D24DB" w:rsidRDefault="00091576" w:rsidP="00C21F8E">
      <w:pPr>
        <w:tabs>
          <w:tab w:val="right" w:pos="0"/>
        </w:tabs>
        <w:jc w:val="lowKashida"/>
        <w:rPr>
          <w:rFonts w:ascii="Vazir" w:hAnsi="Vazir" w:cs="Vazir"/>
          <w:sz w:val="28"/>
          <w:szCs w:val="28"/>
          <w:rtl/>
        </w:rPr>
      </w:pPr>
    </w:p>
    <w:p w14:paraId="036EBAAA" w14:textId="77777777" w:rsidR="00643AB6" w:rsidRPr="005D24DB" w:rsidRDefault="00643AB6" w:rsidP="00C21F8E">
      <w:pPr>
        <w:tabs>
          <w:tab w:val="right" w:pos="0"/>
        </w:tabs>
        <w:jc w:val="lowKashida"/>
        <w:rPr>
          <w:rFonts w:ascii="Vazir" w:hAnsi="Vazir" w:cs="Vazir"/>
          <w:sz w:val="28"/>
          <w:szCs w:val="28"/>
          <w:rtl/>
        </w:rPr>
      </w:pPr>
    </w:p>
    <w:sectPr w:rsidR="00643AB6" w:rsidRPr="005D24DB" w:rsidSect="009F0612">
      <w:pgSz w:w="12240" w:h="15840" w:code="1"/>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E412C" w14:textId="77777777" w:rsidR="00275B99" w:rsidRDefault="00275B99">
      <w:r>
        <w:separator/>
      </w:r>
    </w:p>
  </w:endnote>
  <w:endnote w:type="continuationSeparator" w:id="0">
    <w:p w14:paraId="4D55CDF0" w14:textId="77777777" w:rsidR="00275B99" w:rsidRDefault="00275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Zar">
    <w:altName w:val="Calibri"/>
    <w:charset w:val="00"/>
    <w:family w:val="auto"/>
    <w:pitch w:val="variable"/>
    <w:sig w:usb0="00002005" w:usb1="D000004A" w:usb2="00000008" w:usb3="00000000" w:csb0="0000005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azanin">
    <w:altName w:val="Courier New"/>
    <w:charset w:val="B2"/>
    <w:family w:val="auto"/>
    <w:pitch w:val="variable"/>
    <w:sig w:usb0="00002000" w:usb1="00000000" w:usb2="00000000" w:usb3="00000000" w:csb0="00000040" w:csb1="00000000"/>
  </w:font>
  <w:font w:name="B Nazanin">
    <w:altName w:val="Arial"/>
    <w:panose1 w:val="00000400000000000000"/>
    <w:charset w:val="B2"/>
    <w:family w:val="auto"/>
    <w:pitch w:val="variable"/>
    <w:sig w:usb0="E0002AFF" w:usb1="C0007843" w:usb2="00000009" w:usb3="00000000" w:csb0="000001FF" w:csb1="00000000"/>
    <w:embedRegular r:id="rId1" w:subsetted="1" w:fontKey="{FCA2CDF8-18BA-48F2-A354-60C47D7BC27A}"/>
    <w:embedBold r:id="rId2" w:subsetted="1" w:fontKey="{DC9616FE-DFCB-4F4B-BF3B-124F197BCB37}"/>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embedRegular r:id="rId3" w:subsetted="1" w:fontKey="{38A4883A-ABD5-4361-8FFE-342C5B8D4619}"/>
  </w:font>
  <w:font w:name="Calibri">
    <w:panose1 w:val="020F0502020204030204"/>
    <w:charset w:val="00"/>
    <w:family w:val="swiss"/>
    <w:pitch w:val="variable"/>
    <w:sig w:usb0="E4002EFF" w:usb1="C200247B" w:usb2="00000009" w:usb3="00000000" w:csb0="000001FF" w:csb1="00000000"/>
  </w:font>
  <w:font w:name="Lotus">
    <w:altName w:val="Courier New"/>
    <w:charset w:val="B2"/>
    <w:family w:val="auto"/>
    <w:pitch w:val="variable"/>
    <w:sig w:usb0="00002001" w:usb1="00000000" w:usb2="00000000" w:usb3="00000000" w:csb0="00000040" w:csb1="00000000"/>
  </w:font>
  <w:font w:name="Vazir">
    <w:panose1 w:val="020B0603030804020204"/>
    <w:charset w:val="00"/>
    <w:family w:val="swiss"/>
    <w:pitch w:val="variable"/>
    <w:sig w:usb0="80002003" w:usb1="80000000" w:usb2="00000008" w:usb3="00000000" w:csb0="00000041" w:csb1="00000000"/>
    <w:embedRegular r:id="rId4" w:fontKey="{CC885111-5774-4BF2-AC4F-91BDF1C224C1}"/>
    <w:embedBold r:id="rId5" w:fontKey="{247AA9BD-B003-42FC-926F-11F532B3AAB2}"/>
    <w:embedItalic r:id="rId6" w:fontKey="{22448844-5FE3-4FAD-99E3-6DE6D7EB6688}"/>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04D27" w14:textId="77777777" w:rsidR="005D24DB" w:rsidRDefault="005D24DB" w:rsidP="00AB05F3">
    <w:pPr>
      <w:pStyle w:val="Footer"/>
      <w:rPr>
        <w:rStyle w:val="PageNumber"/>
      </w:rPr>
    </w:pPr>
    <w:r>
      <w:rPr>
        <w:rStyle w:val="PageNumber"/>
        <w:rtl/>
      </w:rPr>
      <w:fldChar w:fldCharType="begin"/>
    </w:r>
    <w:r>
      <w:rPr>
        <w:rStyle w:val="PageNumber"/>
      </w:rPr>
      <w:instrText xml:space="preserve">PAGE  </w:instrText>
    </w:r>
    <w:r>
      <w:rPr>
        <w:rStyle w:val="PageNumber"/>
        <w:rtl/>
      </w:rPr>
      <w:fldChar w:fldCharType="end"/>
    </w:r>
  </w:p>
  <w:p w14:paraId="7DAC98F2" w14:textId="77777777" w:rsidR="005D24DB" w:rsidRDefault="005D24DB" w:rsidP="00AB0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0" w:type="auto"/>
      <w:jc w:val="center"/>
      <w:tblBorders>
        <w:top w:val="single" w:sz="4" w:space="0" w:color="auto"/>
      </w:tblBorders>
      <w:tblLook w:val="01E0" w:firstRow="1" w:lastRow="1" w:firstColumn="1" w:lastColumn="1" w:noHBand="0" w:noVBand="0"/>
    </w:tblPr>
    <w:tblGrid>
      <w:gridCol w:w="2230"/>
      <w:gridCol w:w="3420"/>
      <w:gridCol w:w="1148"/>
      <w:gridCol w:w="1372"/>
    </w:tblGrid>
    <w:tr w:rsidR="005D24DB" w:rsidRPr="00367D54" w14:paraId="38FB9B5C" w14:textId="77777777" w:rsidTr="00F6497D">
      <w:trPr>
        <w:jc w:val="center"/>
      </w:trPr>
      <w:tc>
        <w:tcPr>
          <w:tcW w:w="2230" w:type="dxa"/>
        </w:tcPr>
        <w:p w14:paraId="04401EB7" w14:textId="77777777" w:rsidR="005D24DB" w:rsidRPr="00367D54" w:rsidRDefault="005D24DB" w:rsidP="00AB05F3">
          <w:pPr>
            <w:pStyle w:val="Footer"/>
            <w:rPr>
              <w:rFonts w:cs="B Nazanin"/>
              <w:rtl/>
            </w:rPr>
          </w:pPr>
          <w:r w:rsidRPr="00367D54">
            <w:rPr>
              <w:rFonts w:cs="B Nazanin" w:hint="cs"/>
              <w:rtl/>
            </w:rPr>
            <w:t>محرمانه</w:t>
          </w:r>
        </w:p>
      </w:tc>
      <w:tc>
        <w:tcPr>
          <w:tcW w:w="3420" w:type="dxa"/>
        </w:tcPr>
        <w:p w14:paraId="2AE71578" w14:textId="0C87B0AB" w:rsidR="005D24DB" w:rsidRPr="00367D54" w:rsidRDefault="005D24DB" w:rsidP="00B213B4">
          <w:pPr>
            <w:pStyle w:val="Footer"/>
            <w:jc w:val="center"/>
            <w:rPr>
              <w:rFonts w:cs="B Nazanin"/>
              <w:rtl/>
              <w:lang w:bidi="fa-IR"/>
            </w:rPr>
          </w:pPr>
          <w:r w:rsidRPr="00367D54">
            <w:rPr>
              <w:rFonts w:ascii="Cambria" w:hAnsi="Cambria" w:cs="Cambria" w:hint="cs"/>
              <w:rtl/>
            </w:rPr>
            <w:t>©</w:t>
          </w:r>
          <w:r w:rsidRPr="00367D54">
            <w:rPr>
              <w:rFonts w:cs="B Nazanin" w:hint="cs"/>
              <w:rtl/>
            </w:rPr>
            <w:t xml:space="preserve"> </w:t>
          </w:r>
          <w:r w:rsidRPr="00367D54">
            <w:rPr>
              <w:rFonts w:cs="B Nazanin"/>
              <w:rtl/>
            </w:rPr>
            <w:fldChar w:fldCharType="begin"/>
          </w:r>
          <w:r w:rsidRPr="00367D54">
            <w:rPr>
              <w:rFonts w:cs="B Nazanin"/>
              <w:rtl/>
            </w:rPr>
            <w:instrText xml:space="preserve"> </w:instrText>
          </w:r>
          <w:r w:rsidRPr="00367D54">
            <w:rPr>
              <w:rFonts w:cs="B Nazanin" w:hint="cs"/>
            </w:rPr>
            <w:instrText>DATE  \@ "yyyy"  \* MERGEFORMAT</w:instrText>
          </w:r>
          <w:r w:rsidRPr="00367D54">
            <w:rPr>
              <w:rFonts w:cs="B Nazanin"/>
              <w:rtl/>
            </w:rPr>
            <w:instrText xml:space="preserve"> </w:instrText>
          </w:r>
          <w:r w:rsidRPr="00367D54">
            <w:rPr>
              <w:rFonts w:cs="B Nazanin"/>
              <w:rtl/>
            </w:rPr>
            <w:fldChar w:fldCharType="separate"/>
          </w:r>
          <w:r>
            <w:rPr>
              <w:rFonts w:cs="B Nazanin"/>
              <w:noProof/>
              <w:rtl/>
            </w:rPr>
            <w:t>‏2026</w:t>
          </w:r>
          <w:r w:rsidRPr="00367D54">
            <w:rPr>
              <w:rFonts w:cs="B Nazanin"/>
              <w:rtl/>
            </w:rPr>
            <w:fldChar w:fldCharType="end"/>
          </w:r>
          <w:r>
            <w:rPr>
              <w:rFonts w:cs="B Nazanin" w:hint="cs"/>
              <w:rtl/>
              <w:lang w:bidi="fa-IR"/>
            </w:rPr>
            <w:t>، سامانه ...</w:t>
          </w:r>
        </w:p>
      </w:tc>
      <w:tc>
        <w:tcPr>
          <w:tcW w:w="1148" w:type="dxa"/>
        </w:tcPr>
        <w:p w14:paraId="7E2F5EE7" w14:textId="77777777" w:rsidR="005D24DB" w:rsidRPr="00367D54" w:rsidRDefault="005D24DB" w:rsidP="00AB05F3">
          <w:pPr>
            <w:pStyle w:val="Footer"/>
            <w:rPr>
              <w:rFonts w:cs="B Nazanin"/>
              <w:rtl/>
            </w:rPr>
          </w:pPr>
        </w:p>
      </w:tc>
      <w:tc>
        <w:tcPr>
          <w:tcW w:w="1372" w:type="dxa"/>
        </w:tcPr>
        <w:p w14:paraId="7A58BA9A" w14:textId="428D7724" w:rsidR="005D24DB" w:rsidRPr="00367D54" w:rsidRDefault="005D24DB" w:rsidP="00674D3A">
          <w:pPr>
            <w:pStyle w:val="Footer"/>
            <w:rPr>
              <w:rFonts w:cs="B Nazanin"/>
              <w:rtl/>
            </w:rPr>
          </w:pPr>
          <w:r w:rsidRPr="00367D54">
            <w:rPr>
              <w:rFonts w:cs="B Nazanin" w:hint="cs"/>
              <w:rtl/>
            </w:rPr>
            <w:t xml:space="preserve">صفحه </w:t>
          </w:r>
          <w:r w:rsidRPr="00367D54">
            <w:rPr>
              <w:rStyle w:val="PageNumber"/>
              <w:rFonts w:cs="B Nazanin"/>
            </w:rPr>
            <w:fldChar w:fldCharType="begin"/>
          </w:r>
          <w:r w:rsidRPr="00367D54">
            <w:rPr>
              <w:rStyle w:val="PageNumber"/>
              <w:rFonts w:cs="B Nazanin"/>
            </w:rPr>
            <w:instrText xml:space="preserve"> PAGE </w:instrText>
          </w:r>
          <w:r w:rsidRPr="00367D54">
            <w:rPr>
              <w:rStyle w:val="PageNumber"/>
              <w:rFonts w:cs="B Nazanin"/>
            </w:rPr>
            <w:fldChar w:fldCharType="separate"/>
          </w:r>
          <w:r w:rsidR="0023523F">
            <w:rPr>
              <w:rStyle w:val="PageNumber"/>
              <w:rFonts w:cs="B Nazanin"/>
              <w:noProof/>
              <w:rtl/>
            </w:rPr>
            <w:t>24</w:t>
          </w:r>
          <w:r w:rsidRPr="00367D54">
            <w:rPr>
              <w:rStyle w:val="PageNumber"/>
              <w:rFonts w:cs="B Nazanin"/>
            </w:rPr>
            <w:fldChar w:fldCharType="end"/>
          </w:r>
          <w:r w:rsidRPr="00367D54">
            <w:rPr>
              <w:rFonts w:cs="B Nazanin" w:hint="cs"/>
              <w:rtl/>
            </w:rPr>
            <w:t xml:space="preserve"> از </w:t>
          </w:r>
          <w:r w:rsidRPr="00367D54">
            <w:rPr>
              <w:rStyle w:val="PageNumber"/>
              <w:rFonts w:cs="B Nazanin"/>
            </w:rPr>
            <w:fldChar w:fldCharType="begin"/>
          </w:r>
          <w:r w:rsidRPr="00367D54">
            <w:rPr>
              <w:rStyle w:val="PageNumber"/>
              <w:rFonts w:cs="B Nazanin"/>
            </w:rPr>
            <w:instrText xml:space="preserve"> NUMPAGES </w:instrText>
          </w:r>
          <w:r w:rsidRPr="00367D54">
            <w:rPr>
              <w:rStyle w:val="PageNumber"/>
              <w:rFonts w:cs="B Nazanin"/>
            </w:rPr>
            <w:fldChar w:fldCharType="separate"/>
          </w:r>
          <w:r w:rsidR="0023523F">
            <w:rPr>
              <w:rStyle w:val="PageNumber"/>
              <w:rFonts w:cs="B Nazanin"/>
              <w:noProof/>
              <w:rtl/>
            </w:rPr>
            <w:t>30</w:t>
          </w:r>
          <w:r w:rsidRPr="00367D54">
            <w:rPr>
              <w:rStyle w:val="PageNumber"/>
              <w:rFonts w:cs="B Nazanin"/>
            </w:rPr>
            <w:fldChar w:fldCharType="end"/>
          </w:r>
        </w:p>
      </w:tc>
    </w:tr>
  </w:tbl>
  <w:p w14:paraId="2783E42D" w14:textId="77777777" w:rsidR="005D24DB" w:rsidRPr="00367D54" w:rsidRDefault="005D24DB" w:rsidP="00AB05F3">
    <w:pPr>
      <w:pStyle w:val="Footer"/>
      <w:rPr>
        <w:rFonts w:cs="B Nazani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B53823" w14:textId="77777777" w:rsidR="00275B99" w:rsidRDefault="00275B99">
      <w:r>
        <w:separator/>
      </w:r>
    </w:p>
  </w:footnote>
  <w:footnote w:type="continuationSeparator" w:id="0">
    <w:p w14:paraId="4947DBE1" w14:textId="77777777" w:rsidR="00275B99" w:rsidRDefault="00275B99">
      <w:r>
        <w:continuationSeparator/>
      </w:r>
    </w:p>
  </w:footnote>
  <w:footnote w:id="1">
    <w:p w14:paraId="163368CB" w14:textId="77777777" w:rsidR="005D24DB" w:rsidRDefault="005D24DB">
      <w:pPr>
        <w:pStyle w:val="FootnoteText"/>
        <w:rPr>
          <w:lang w:bidi="fa-IR"/>
        </w:rPr>
      </w:pPr>
      <w:r>
        <w:rPr>
          <w:rStyle w:val="FootnoteReference"/>
        </w:rPr>
        <w:footnoteRef/>
      </w:r>
      <w:r>
        <w:t xml:space="preserve"> </w:t>
      </w:r>
      <w:r>
        <w:rPr>
          <w:lang w:bidi="fa-IR"/>
        </w:rPr>
        <w:t>Position</w:t>
      </w:r>
    </w:p>
  </w:footnote>
  <w:footnote w:id="2">
    <w:p w14:paraId="4D47E306" w14:textId="77777777" w:rsidR="005D24DB" w:rsidRDefault="005D24DB">
      <w:pPr>
        <w:pStyle w:val="FootnoteText"/>
        <w:rPr>
          <w:lang w:bidi="fa-IR"/>
        </w:rPr>
      </w:pPr>
      <w:r>
        <w:rPr>
          <w:rStyle w:val="FootnoteReference"/>
        </w:rPr>
        <w:footnoteRef/>
      </w:r>
      <w:r>
        <w:t xml:space="preserve"> </w:t>
      </w:r>
      <w:r>
        <w:rPr>
          <w:lang w:bidi="fa-IR"/>
        </w:rPr>
        <w:t>Perspective</w:t>
      </w:r>
    </w:p>
  </w:footnote>
  <w:footnote w:id="3">
    <w:p w14:paraId="59DD4E9F" w14:textId="77777777" w:rsidR="005D24DB" w:rsidRDefault="005D24DB">
      <w:pPr>
        <w:pStyle w:val="FootnoteText"/>
        <w:rPr>
          <w:rtl/>
          <w:lang w:bidi="fa-IR"/>
        </w:rPr>
      </w:pPr>
      <w:r>
        <w:rPr>
          <w:rStyle w:val="FootnoteReference"/>
        </w:rPr>
        <w:footnoteRef/>
      </w:r>
      <w:r>
        <w:t xml:space="preserve"> </w:t>
      </w:r>
      <w:r>
        <w:rPr>
          <w:lang w:bidi="fa-IR"/>
        </w:rPr>
        <w:t>Pricing</w:t>
      </w:r>
    </w:p>
  </w:footnote>
  <w:footnote w:id="4">
    <w:p w14:paraId="1A1E03C1" w14:textId="77777777" w:rsidR="005D24DB" w:rsidRDefault="005D24DB">
      <w:pPr>
        <w:pStyle w:val="FootnoteText"/>
        <w:rPr>
          <w:lang w:bidi="fa-IR"/>
        </w:rPr>
      </w:pPr>
      <w:r>
        <w:rPr>
          <w:rStyle w:val="FootnoteReference"/>
        </w:rPr>
        <w:footnoteRef/>
      </w:r>
      <w:r>
        <w:t xml:space="preserve"> </w:t>
      </w:r>
      <w:r>
        <w:rPr>
          <w:lang w:bidi="fa-IR"/>
        </w:rPr>
        <w:t>License</w:t>
      </w:r>
    </w:p>
  </w:footnote>
  <w:footnote w:id="5">
    <w:p w14:paraId="0C82BC5D" w14:textId="77777777" w:rsidR="005D24DB" w:rsidRDefault="005D24DB">
      <w:pPr>
        <w:pStyle w:val="FootnoteText"/>
        <w:rPr>
          <w:rtl/>
          <w:lang w:bidi="fa-IR"/>
        </w:rPr>
      </w:pPr>
      <w:r>
        <w:rPr>
          <w:rStyle w:val="FootnoteReference"/>
        </w:rPr>
        <w:footnoteRef/>
      </w:r>
      <w:r>
        <w:t xml:space="preserve"> </w:t>
      </w:r>
      <w:r>
        <w:rPr>
          <w:lang w:bidi="fa-IR"/>
        </w:rPr>
        <w:t>Installation</w:t>
      </w:r>
    </w:p>
  </w:footnote>
  <w:footnote w:id="6">
    <w:p w14:paraId="0E80E693" w14:textId="77777777" w:rsidR="005D24DB" w:rsidRDefault="005D24DB" w:rsidP="007754CE">
      <w:pPr>
        <w:pStyle w:val="FootnoteText"/>
        <w:rPr>
          <w:lang w:bidi="fa-IR"/>
        </w:rPr>
      </w:pPr>
      <w:r>
        <w:rPr>
          <w:rStyle w:val="FootnoteReference"/>
        </w:rPr>
        <w:footnoteRef/>
      </w:r>
      <w:r>
        <w:t xml:space="preserve"> </w:t>
      </w:r>
      <w:r>
        <w:rPr>
          <w:lang w:bidi="fa-IR"/>
        </w:rPr>
        <w:t>Assumptions</w:t>
      </w:r>
    </w:p>
  </w:footnote>
  <w:footnote w:id="7">
    <w:p w14:paraId="021A3E05" w14:textId="77777777" w:rsidR="005D24DB" w:rsidRDefault="005D24DB" w:rsidP="007754CE">
      <w:pPr>
        <w:pStyle w:val="FootnoteText"/>
        <w:rPr>
          <w:lang w:bidi="fa-IR"/>
        </w:rPr>
      </w:pPr>
      <w:r>
        <w:rPr>
          <w:rStyle w:val="FootnoteReference"/>
        </w:rPr>
        <w:footnoteRef/>
      </w:r>
      <w:r>
        <w:t xml:space="preserve"> </w:t>
      </w:r>
      <w:r>
        <w:rPr>
          <w:lang w:bidi="fa-IR"/>
        </w:rPr>
        <w:t>Dependencies</w:t>
      </w:r>
    </w:p>
  </w:footnote>
  <w:footnote w:id="8">
    <w:p w14:paraId="43C9E42A" w14:textId="77777777" w:rsidR="005D24DB" w:rsidRDefault="005D24DB">
      <w:pPr>
        <w:pStyle w:val="FootnoteText"/>
        <w:rPr>
          <w:lang w:bidi="fa-IR"/>
        </w:rPr>
      </w:pPr>
      <w:r>
        <w:rPr>
          <w:rStyle w:val="FootnoteReference"/>
        </w:rPr>
        <w:footnoteRef/>
      </w:r>
      <w:r>
        <w:t xml:space="preserve"> </w:t>
      </w:r>
      <w:r>
        <w:rPr>
          <w:lang w:bidi="fa-IR"/>
        </w:rPr>
        <w:t xml:space="preserve">Performance </w:t>
      </w:r>
    </w:p>
  </w:footnote>
  <w:footnote w:id="9">
    <w:p w14:paraId="3342E864" w14:textId="77777777" w:rsidR="005D24DB" w:rsidRDefault="005D24DB">
      <w:pPr>
        <w:pStyle w:val="FootnoteText"/>
        <w:rPr>
          <w:lang w:bidi="fa-IR"/>
        </w:rPr>
      </w:pPr>
      <w:r>
        <w:rPr>
          <w:rStyle w:val="FootnoteReference"/>
        </w:rPr>
        <w:footnoteRef/>
      </w:r>
      <w:r>
        <w:t xml:space="preserve"> </w:t>
      </w:r>
      <w:r>
        <w:rPr>
          <w:lang w:bidi="fa-IR"/>
        </w:rPr>
        <w:t>Environment</w:t>
      </w:r>
    </w:p>
  </w:footnote>
  <w:footnote w:id="10">
    <w:p w14:paraId="28DA1999" w14:textId="77777777" w:rsidR="005D24DB" w:rsidRDefault="005D24DB" w:rsidP="00F56EC5">
      <w:pPr>
        <w:pStyle w:val="FootnoteText"/>
        <w:rPr>
          <w:lang w:bidi="fa-IR"/>
        </w:rPr>
      </w:pPr>
      <w:r>
        <w:rPr>
          <w:rStyle w:val="FootnoteReference"/>
        </w:rPr>
        <w:footnoteRef/>
      </w:r>
      <w:r>
        <w:t xml:space="preserve"> </w:t>
      </w:r>
      <w:r>
        <w:rPr>
          <w:lang w:bidi="fa-IR"/>
        </w:rPr>
        <w:t>User Manual</w:t>
      </w:r>
    </w:p>
  </w:footnote>
  <w:footnote w:id="11">
    <w:p w14:paraId="5214D12E" w14:textId="77777777" w:rsidR="005D24DB" w:rsidRDefault="005D24DB" w:rsidP="00F56EC5">
      <w:pPr>
        <w:pStyle w:val="FootnoteText"/>
        <w:rPr>
          <w:lang w:bidi="fa-IR"/>
        </w:rPr>
      </w:pPr>
      <w:r>
        <w:rPr>
          <w:rStyle w:val="FootnoteReference"/>
        </w:rPr>
        <w:footnoteRef/>
      </w:r>
      <w:r>
        <w:t xml:space="preserve"> </w:t>
      </w:r>
      <w:r>
        <w:rPr>
          <w:lang w:bidi="fa-IR"/>
        </w:rPr>
        <w:t>Online Help</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84"/>
      <w:gridCol w:w="3650"/>
    </w:tblGrid>
    <w:tr w:rsidR="005D24DB" w:rsidRPr="00AA7C85" w14:paraId="7535634A" w14:textId="77777777" w:rsidTr="00AA7C85">
      <w:trPr>
        <w:jc w:val="center"/>
      </w:trPr>
      <w:tc>
        <w:tcPr>
          <w:tcW w:w="4584"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4CDB9BDE" w14:textId="77777777" w:rsidR="005D24DB" w:rsidRPr="00AA7C85" w:rsidRDefault="005D24DB" w:rsidP="00B213B4">
          <w:pPr>
            <w:rPr>
              <w:rFonts w:cs="B Nazanin"/>
              <w:b/>
              <w:bCs/>
              <w:color w:val="767171" w:themeColor="background2" w:themeShade="80"/>
              <w:sz w:val="22"/>
              <w:szCs w:val="22"/>
              <w:rtl/>
            </w:rPr>
          </w:pPr>
          <w:r w:rsidRPr="00AA7C85">
            <w:rPr>
              <w:rFonts w:cs="B Nazanin" w:hint="cs"/>
              <w:b/>
              <w:bCs/>
              <w:color w:val="767171" w:themeColor="background2" w:themeShade="80"/>
              <w:sz w:val="22"/>
              <w:szCs w:val="22"/>
              <w:rtl/>
            </w:rPr>
            <w:t xml:space="preserve">سامانه </w:t>
          </w:r>
          <w:r>
            <w:rPr>
              <w:rFonts w:cs="B Nazanin" w:hint="cs"/>
              <w:b/>
              <w:bCs/>
              <w:color w:val="767171" w:themeColor="background2" w:themeShade="80"/>
              <w:sz w:val="22"/>
              <w:szCs w:val="22"/>
              <w:rtl/>
            </w:rPr>
            <w:t>...</w:t>
          </w:r>
        </w:p>
      </w:tc>
      <w:tc>
        <w:tcPr>
          <w:tcW w:w="36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FF781A5" w14:textId="77777777" w:rsidR="005D24DB" w:rsidRPr="00AA7C85" w:rsidRDefault="005D24DB" w:rsidP="009E0FB6">
          <w:pPr>
            <w:pStyle w:val="Header"/>
            <w:rPr>
              <w:b/>
              <w:bCs/>
              <w:color w:val="767171" w:themeColor="background2" w:themeShade="80"/>
              <w:rtl/>
            </w:rPr>
          </w:pPr>
          <w:r w:rsidRPr="00AA7C85">
            <w:rPr>
              <w:rFonts w:hint="cs"/>
              <w:b/>
              <w:bCs/>
              <w:color w:val="767171" w:themeColor="background2" w:themeShade="80"/>
              <w:rtl/>
            </w:rPr>
            <w:t>نسخه 1.0</w:t>
          </w:r>
        </w:p>
      </w:tc>
    </w:tr>
    <w:tr w:rsidR="005D24DB" w:rsidRPr="00AA7C85" w14:paraId="638A0ABF" w14:textId="77777777" w:rsidTr="00AA7C85">
      <w:trPr>
        <w:jc w:val="center"/>
      </w:trPr>
      <w:tc>
        <w:tcPr>
          <w:tcW w:w="4584"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1C2F119C" w14:textId="77777777" w:rsidR="005D24DB" w:rsidRPr="00AA7C85" w:rsidRDefault="005D24DB" w:rsidP="000360E6">
          <w:pPr>
            <w:pStyle w:val="Header"/>
            <w:rPr>
              <w:color w:val="767171" w:themeColor="background2" w:themeShade="80"/>
            </w:rPr>
          </w:pPr>
          <w:r w:rsidRPr="00AA7C85">
            <w:rPr>
              <w:color w:val="767171" w:themeColor="background2" w:themeShade="80"/>
              <w:rtl/>
            </w:rPr>
            <w:fldChar w:fldCharType="begin"/>
          </w:r>
          <w:r w:rsidRPr="00AA7C85">
            <w:rPr>
              <w:color w:val="767171" w:themeColor="background2" w:themeShade="80"/>
              <w:rtl/>
            </w:rPr>
            <w:instrText xml:space="preserve"> </w:instrText>
          </w:r>
          <w:r w:rsidRPr="00AA7C85">
            <w:rPr>
              <w:color w:val="767171" w:themeColor="background2" w:themeShade="80"/>
            </w:rPr>
            <w:instrText>DOCPROPERTY  Subject  \* MERGEFORMAT</w:instrText>
          </w:r>
          <w:r w:rsidRPr="00AA7C85">
            <w:rPr>
              <w:color w:val="767171" w:themeColor="background2" w:themeShade="80"/>
              <w:rtl/>
            </w:rPr>
            <w:instrText xml:space="preserve"> </w:instrText>
          </w:r>
          <w:r w:rsidRPr="00AA7C85">
            <w:rPr>
              <w:color w:val="767171" w:themeColor="background2" w:themeShade="80"/>
              <w:rtl/>
            </w:rPr>
            <w:fldChar w:fldCharType="separate"/>
          </w:r>
          <w:r>
            <w:rPr>
              <w:color w:val="767171" w:themeColor="background2" w:themeShade="80"/>
              <w:rtl/>
            </w:rPr>
            <w:t>سند چشم‌انداز</w:t>
          </w:r>
          <w:r w:rsidRPr="00AA7C85">
            <w:rPr>
              <w:color w:val="767171" w:themeColor="background2" w:themeShade="80"/>
              <w:rtl/>
            </w:rPr>
            <w:fldChar w:fldCharType="end"/>
          </w:r>
        </w:p>
      </w:tc>
      <w:tc>
        <w:tcPr>
          <w:tcW w:w="3650" w:type="dxa"/>
          <w:tc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tcBorders>
        </w:tcPr>
        <w:p w14:paraId="54C34DBC" w14:textId="3AAF4149" w:rsidR="005D24DB" w:rsidRPr="00AA7C85" w:rsidRDefault="005D24DB" w:rsidP="00B213B4">
          <w:pPr>
            <w:pStyle w:val="Header"/>
            <w:rPr>
              <w:color w:val="767171" w:themeColor="background2" w:themeShade="80"/>
            </w:rPr>
          </w:pPr>
          <w:r w:rsidRPr="00AA7C85">
            <w:rPr>
              <w:rFonts w:hint="cs"/>
              <w:color w:val="767171" w:themeColor="background2" w:themeShade="80"/>
              <w:rtl/>
            </w:rPr>
            <w:t xml:space="preserve">تاريخ: </w:t>
          </w:r>
          <w:r>
            <w:rPr>
              <w:color w:val="767171" w:themeColor="background2" w:themeShade="80"/>
            </w:rPr>
            <w:t>26</w:t>
          </w:r>
          <w:r w:rsidRPr="00AA7C85">
            <w:rPr>
              <w:rFonts w:hint="cs"/>
              <w:color w:val="767171" w:themeColor="background2" w:themeShade="80"/>
              <w:rtl/>
            </w:rPr>
            <w:t>/</w:t>
          </w:r>
          <w:r>
            <w:rPr>
              <w:color w:val="767171" w:themeColor="background2" w:themeShade="80"/>
            </w:rPr>
            <w:t>10</w:t>
          </w:r>
          <w:r w:rsidRPr="00AA7C85">
            <w:rPr>
              <w:rFonts w:hint="cs"/>
              <w:color w:val="767171" w:themeColor="background2" w:themeShade="80"/>
              <w:rtl/>
            </w:rPr>
            <w:t>/</w:t>
          </w:r>
          <w:r>
            <w:rPr>
              <w:color w:val="767171" w:themeColor="background2" w:themeShade="80"/>
            </w:rPr>
            <w:t>1404</w:t>
          </w:r>
        </w:p>
      </w:tc>
    </w:tr>
  </w:tbl>
  <w:p w14:paraId="41CB3F57" w14:textId="77777777" w:rsidR="005D24DB" w:rsidRPr="006007F5" w:rsidRDefault="005D24DB" w:rsidP="009E0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F6C025E"/>
    <w:lvl w:ilvl="0">
      <w:start w:val="1"/>
      <w:numFmt w:val="decimal"/>
      <w:pStyle w:val="ListNumber5"/>
      <w:lvlText w:val="%1."/>
      <w:lvlJc w:val="left"/>
      <w:pPr>
        <w:tabs>
          <w:tab w:val="num" w:pos="1418"/>
        </w:tabs>
        <w:ind w:left="1418"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1" w15:restartNumberingAfterBreak="0">
    <w:nsid w:val="FFFFFF7D"/>
    <w:multiLevelType w:val="singleLevel"/>
    <w:tmpl w:val="888CCDD8"/>
    <w:lvl w:ilvl="0">
      <w:start w:val="1"/>
      <w:numFmt w:val="decimal"/>
      <w:pStyle w:val="ListNumber4"/>
      <w:lvlText w:val="%1."/>
      <w:lvlJc w:val="left"/>
      <w:pPr>
        <w:tabs>
          <w:tab w:val="num" w:pos="1134"/>
        </w:tabs>
        <w:ind w:left="1134"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2" w15:restartNumberingAfterBreak="0">
    <w:nsid w:val="FFFFFF7E"/>
    <w:multiLevelType w:val="singleLevel"/>
    <w:tmpl w:val="51AC91EE"/>
    <w:lvl w:ilvl="0">
      <w:start w:val="1"/>
      <w:numFmt w:val="decimal"/>
      <w:pStyle w:val="ListNumber3"/>
      <w:lvlText w:val="%1."/>
      <w:lvlJc w:val="left"/>
      <w:pPr>
        <w:tabs>
          <w:tab w:val="num" w:pos="851"/>
        </w:tabs>
        <w:ind w:left="851" w:hanging="284"/>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3" w15:restartNumberingAfterBreak="0">
    <w:nsid w:val="FFFFFF7F"/>
    <w:multiLevelType w:val="singleLevel"/>
    <w:tmpl w:val="251CF078"/>
    <w:lvl w:ilvl="0">
      <w:start w:val="1"/>
      <w:numFmt w:val="decimal"/>
      <w:pStyle w:val="ListNumber2"/>
      <w:lvlText w:val="%1."/>
      <w:lvlJc w:val="left"/>
      <w:pPr>
        <w:tabs>
          <w:tab w:val="num" w:pos="567"/>
        </w:tabs>
        <w:ind w:left="567" w:hanging="283"/>
      </w:pPr>
      <w:rPr>
        <w:rFonts w:ascii="Times New Roman" w:hAnsi="Times New Roman" w:cs="Zar" w:hint="default"/>
        <w:b w:val="0"/>
        <w:bCs w:val="0"/>
        <w:i w:val="0"/>
        <w:iCs w:val="0"/>
        <w:color w:val="auto"/>
        <w:spacing w:val="0"/>
        <w:w w:val="100"/>
        <w:position w:val="0"/>
        <w:sz w:val="28"/>
        <w:szCs w:val="28"/>
        <w:u w:val="none"/>
        <w:effect w:val="none"/>
      </w:rPr>
    </w:lvl>
  </w:abstractNum>
  <w:abstractNum w:abstractNumId="4" w15:restartNumberingAfterBreak="0">
    <w:nsid w:val="FFFFFF80"/>
    <w:multiLevelType w:val="singleLevel"/>
    <w:tmpl w:val="A0B8613C"/>
    <w:lvl w:ilvl="0">
      <w:start w:val="1"/>
      <w:numFmt w:val="bullet"/>
      <w:pStyle w:val="ListBullet5"/>
      <w:lvlText w:val=""/>
      <w:lvlJc w:val="left"/>
      <w:pPr>
        <w:tabs>
          <w:tab w:val="num" w:pos="1134"/>
        </w:tabs>
        <w:ind w:left="1304" w:hanging="170"/>
      </w:pPr>
      <w:rPr>
        <w:rFonts w:ascii="Symbol" w:hAnsi="Symbol" w:hint="default"/>
      </w:rPr>
    </w:lvl>
  </w:abstractNum>
  <w:abstractNum w:abstractNumId="5" w15:restartNumberingAfterBreak="0">
    <w:nsid w:val="FFFFFF81"/>
    <w:multiLevelType w:val="singleLevel"/>
    <w:tmpl w:val="D2EC2FBE"/>
    <w:lvl w:ilvl="0">
      <w:start w:val="1"/>
      <w:numFmt w:val="bullet"/>
      <w:pStyle w:val="ListBullet4"/>
      <w:lvlText w:val=""/>
      <w:lvlJc w:val="left"/>
      <w:pPr>
        <w:tabs>
          <w:tab w:val="num" w:pos="851"/>
        </w:tabs>
        <w:ind w:left="1021" w:hanging="170"/>
      </w:pPr>
      <w:rPr>
        <w:rFonts w:ascii="Symbol" w:hAnsi="Symbol" w:hint="default"/>
      </w:rPr>
    </w:lvl>
  </w:abstractNum>
  <w:abstractNum w:abstractNumId="6" w15:restartNumberingAfterBreak="0">
    <w:nsid w:val="FFFFFF82"/>
    <w:multiLevelType w:val="singleLevel"/>
    <w:tmpl w:val="A1EE9E12"/>
    <w:lvl w:ilvl="0">
      <w:start w:val="1"/>
      <w:numFmt w:val="bullet"/>
      <w:pStyle w:val="ListBullet3"/>
      <w:lvlText w:val=""/>
      <w:lvlJc w:val="left"/>
      <w:pPr>
        <w:tabs>
          <w:tab w:val="num" w:pos="567"/>
        </w:tabs>
        <w:ind w:left="680" w:hanging="113"/>
      </w:pPr>
      <w:rPr>
        <w:rFonts w:ascii="Symbol" w:hAnsi="Symbol" w:hint="default"/>
      </w:rPr>
    </w:lvl>
  </w:abstractNum>
  <w:abstractNum w:abstractNumId="7" w15:restartNumberingAfterBreak="0">
    <w:nsid w:val="FFFFFF88"/>
    <w:multiLevelType w:val="singleLevel"/>
    <w:tmpl w:val="A208C016"/>
    <w:lvl w:ilvl="0">
      <w:start w:val="1"/>
      <w:numFmt w:val="decimal"/>
      <w:pStyle w:val="ListNumber"/>
      <w:lvlText w:val="%1."/>
      <w:lvlJc w:val="left"/>
      <w:pPr>
        <w:tabs>
          <w:tab w:val="num" w:pos="284"/>
        </w:tabs>
        <w:ind w:left="284" w:hanging="284"/>
      </w:pPr>
      <w:rPr>
        <w:rFonts w:ascii="Times New Roman" w:hAnsi="Times New Roman" w:cs="Zar" w:hint="default"/>
        <w:b w:val="0"/>
        <w:bCs w:val="0"/>
        <w:i w:val="0"/>
        <w:iCs w:val="0"/>
        <w:color w:val="auto"/>
        <w:spacing w:val="0"/>
        <w:w w:val="100"/>
        <w:position w:val="0"/>
        <w:sz w:val="26"/>
        <w:szCs w:val="28"/>
        <w:u w:val="none"/>
        <w:effect w:val="none"/>
      </w:rPr>
    </w:lvl>
  </w:abstractNum>
  <w:abstractNum w:abstractNumId="8" w15:restartNumberingAfterBreak="0">
    <w:nsid w:val="FFFFFF89"/>
    <w:multiLevelType w:val="singleLevel"/>
    <w:tmpl w:val="013A661A"/>
    <w:lvl w:ilvl="0">
      <w:start w:val="1"/>
      <w:numFmt w:val="bullet"/>
      <w:pStyle w:val="ListBullet"/>
      <w:lvlText w:val=""/>
      <w:lvlJc w:val="left"/>
      <w:pPr>
        <w:tabs>
          <w:tab w:val="num" w:pos="0"/>
        </w:tabs>
        <w:ind w:left="170" w:hanging="170"/>
      </w:pPr>
      <w:rPr>
        <w:rFonts w:ascii="Symbol" w:hAnsi="Symbol" w:hint="default"/>
      </w:rPr>
    </w:lvl>
  </w:abstractNum>
  <w:abstractNum w:abstractNumId="9" w15:restartNumberingAfterBreak="0">
    <w:nsid w:val="044F0548"/>
    <w:multiLevelType w:val="hybridMultilevel"/>
    <w:tmpl w:val="0BE4775C"/>
    <w:lvl w:ilvl="0" w:tplc="7D0A8EBA">
      <w:start w:val="1"/>
      <w:numFmt w:val="decimal"/>
      <w:lvlText w:val="%1."/>
      <w:lvlJc w:val="left"/>
      <w:pPr>
        <w:ind w:left="1829" w:hanging="360"/>
      </w:pPr>
      <w:rPr>
        <w:rFonts w:hint="default"/>
      </w:rPr>
    </w:lvl>
    <w:lvl w:ilvl="1" w:tplc="04090019" w:tentative="1">
      <w:start w:val="1"/>
      <w:numFmt w:val="lowerLetter"/>
      <w:lvlText w:val="%2."/>
      <w:lvlJc w:val="left"/>
      <w:pPr>
        <w:ind w:left="2549" w:hanging="360"/>
      </w:pPr>
    </w:lvl>
    <w:lvl w:ilvl="2" w:tplc="0409001B" w:tentative="1">
      <w:start w:val="1"/>
      <w:numFmt w:val="lowerRoman"/>
      <w:lvlText w:val="%3."/>
      <w:lvlJc w:val="right"/>
      <w:pPr>
        <w:ind w:left="3269" w:hanging="180"/>
      </w:pPr>
    </w:lvl>
    <w:lvl w:ilvl="3" w:tplc="0409000F" w:tentative="1">
      <w:start w:val="1"/>
      <w:numFmt w:val="decimal"/>
      <w:lvlText w:val="%4."/>
      <w:lvlJc w:val="left"/>
      <w:pPr>
        <w:ind w:left="3989" w:hanging="360"/>
      </w:pPr>
    </w:lvl>
    <w:lvl w:ilvl="4" w:tplc="04090019" w:tentative="1">
      <w:start w:val="1"/>
      <w:numFmt w:val="lowerLetter"/>
      <w:lvlText w:val="%5."/>
      <w:lvlJc w:val="left"/>
      <w:pPr>
        <w:ind w:left="4709" w:hanging="360"/>
      </w:pPr>
    </w:lvl>
    <w:lvl w:ilvl="5" w:tplc="0409001B" w:tentative="1">
      <w:start w:val="1"/>
      <w:numFmt w:val="lowerRoman"/>
      <w:lvlText w:val="%6."/>
      <w:lvlJc w:val="right"/>
      <w:pPr>
        <w:ind w:left="5429" w:hanging="180"/>
      </w:pPr>
    </w:lvl>
    <w:lvl w:ilvl="6" w:tplc="0409000F" w:tentative="1">
      <w:start w:val="1"/>
      <w:numFmt w:val="decimal"/>
      <w:lvlText w:val="%7."/>
      <w:lvlJc w:val="left"/>
      <w:pPr>
        <w:ind w:left="6149" w:hanging="360"/>
      </w:pPr>
    </w:lvl>
    <w:lvl w:ilvl="7" w:tplc="04090019" w:tentative="1">
      <w:start w:val="1"/>
      <w:numFmt w:val="lowerLetter"/>
      <w:lvlText w:val="%8."/>
      <w:lvlJc w:val="left"/>
      <w:pPr>
        <w:ind w:left="6869" w:hanging="360"/>
      </w:pPr>
    </w:lvl>
    <w:lvl w:ilvl="8" w:tplc="0409001B" w:tentative="1">
      <w:start w:val="1"/>
      <w:numFmt w:val="lowerRoman"/>
      <w:lvlText w:val="%9."/>
      <w:lvlJc w:val="right"/>
      <w:pPr>
        <w:ind w:left="7589" w:hanging="180"/>
      </w:pPr>
    </w:lvl>
  </w:abstractNum>
  <w:abstractNum w:abstractNumId="10" w15:restartNumberingAfterBreak="0">
    <w:nsid w:val="28E76876"/>
    <w:multiLevelType w:val="hybridMultilevel"/>
    <w:tmpl w:val="D960B358"/>
    <w:lvl w:ilvl="0" w:tplc="5226F5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9B11810"/>
    <w:multiLevelType w:val="multilevel"/>
    <w:tmpl w:val="13143F74"/>
    <w:lvl w:ilvl="0">
      <w:start w:val="1"/>
      <w:numFmt w:val="decimal"/>
      <w:lvlText w:val="%1"/>
      <w:lvlJc w:val="left"/>
      <w:pPr>
        <w:tabs>
          <w:tab w:val="num" w:pos="0"/>
        </w:tabs>
        <w:ind w:left="284" w:hanging="284"/>
      </w:pPr>
      <w:rPr>
        <w:rFonts w:ascii="Times New Roman" w:hAnsi="Times New Roman" w:cs="Zar" w:hint="default"/>
        <w:b/>
        <w:bCs/>
        <w:i w:val="0"/>
        <w:iCs w:val="0"/>
        <w:color w:val="auto"/>
        <w:spacing w:val="0"/>
        <w:w w:val="100"/>
        <w:position w:val="0"/>
        <w:sz w:val="32"/>
        <w:szCs w:val="32"/>
        <w:u w:val="none"/>
        <w:effect w:val="none"/>
      </w:rPr>
    </w:lvl>
    <w:lvl w:ilvl="1">
      <w:start w:val="1"/>
      <w:numFmt w:val="decimal"/>
      <w:lvlText w:val="%1.%2"/>
      <w:lvlJc w:val="left"/>
      <w:pPr>
        <w:tabs>
          <w:tab w:val="num" w:pos="284"/>
        </w:tabs>
        <w:ind w:left="567" w:hanging="283"/>
      </w:pPr>
      <w:rPr>
        <w:rFonts w:ascii="Times New Roman" w:hAnsi="Times New Roman" w:cs="Zar" w:hint="default"/>
        <w:b/>
        <w:bCs/>
        <w:i w:val="0"/>
        <w:iCs w:val="0"/>
        <w:color w:val="auto"/>
        <w:spacing w:val="0"/>
        <w:w w:val="100"/>
        <w:position w:val="0"/>
        <w:sz w:val="28"/>
        <w:szCs w:val="28"/>
        <w:u w:val="none"/>
        <w:effect w:val="none"/>
      </w:rPr>
    </w:lvl>
    <w:lvl w:ilvl="2">
      <w:start w:val="1"/>
      <w:numFmt w:val="decimal"/>
      <w:lvlText w:val="%1.%2.%3"/>
      <w:lvlJc w:val="left"/>
      <w:pPr>
        <w:tabs>
          <w:tab w:val="num" w:pos="567"/>
        </w:tabs>
        <w:ind w:left="851" w:hanging="284"/>
      </w:pPr>
      <w:rPr>
        <w:rFonts w:ascii="Times New Roman" w:hAnsi="Times New Roman" w:cs="Zar" w:hint="default"/>
        <w:b/>
        <w:bCs/>
        <w:i w:val="0"/>
        <w:iCs w:val="0"/>
        <w:color w:val="auto"/>
        <w:spacing w:val="0"/>
        <w:w w:val="100"/>
        <w:position w:val="0"/>
        <w:sz w:val="28"/>
        <w:szCs w:val="28"/>
        <w:u w:val="none"/>
        <w:effect w:val="none"/>
      </w:rPr>
    </w:lvl>
    <w:lvl w:ilvl="3">
      <w:start w:val="1"/>
      <w:numFmt w:val="decimal"/>
      <w:pStyle w:val="Heading4"/>
      <w:lvlText w:val="%1.%2.%3.%4"/>
      <w:lvlJc w:val="left"/>
      <w:pPr>
        <w:tabs>
          <w:tab w:val="num" w:pos="851"/>
        </w:tabs>
        <w:ind w:left="1134" w:hanging="283"/>
      </w:pPr>
      <w:rPr>
        <w:rFonts w:ascii="Times New Roman" w:hAnsi="Times New Roman" w:cs="Zar" w:hint="default"/>
        <w:b/>
        <w:bCs/>
        <w:i w:val="0"/>
        <w:iCs w:val="0"/>
        <w:color w:val="auto"/>
        <w:spacing w:val="0"/>
        <w:w w:val="100"/>
        <w:position w:val="0"/>
        <w:sz w:val="28"/>
        <w:szCs w:val="28"/>
        <w:u w:val="none"/>
        <w:effect w:val="none"/>
      </w:rPr>
    </w:lvl>
    <w:lvl w:ilvl="4">
      <w:start w:val="1"/>
      <w:numFmt w:val="decimal"/>
      <w:pStyle w:val="Heading5"/>
      <w:lvlText w:val="%1.%2.%3.%4.%5"/>
      <w:lvlJc w:val="left"/>
      <w:pPr>
        <w:tabs>
          <w:tab w:val="num" w:pos="1134"/>
        </w:tabs>
        <w:ind w:left="1418" w:hanging="284"/>
      </w:pPr>
      <w:rPr>
        <w:rFonts w:ascii="Times New Roman" w:hAnsi="Times New Roman" w:cs="Zar" w:hint="default"/>
        <w:b/>
        <w:bCs/>
        <w:i w:val="0"/>
        <w:iCs w:val="0"/>
        <w:color w:val="auto"/>
        <w:spacing w:val="0"/>
        <w:w w:val="100"/>
        <w:position w:val="0"/>
        <w:sz w:val="28"/>
        <w:szCs w:val="28"/>
        <w:u w:val="none"/>
        <w:effect w:val="none"/>
      </w:rPr>
    </w:lvl>
    <w:lvl w:ilvl="5">
      <w:start w:val="1"/>
      <w:numFmt w:val="decimal"/>
      <w:pStyle w:val="Heading6"/>
      <w:lvlText w:val="%1.%2.%3.%4.%5.%6"/>
      <w:lvlJc w:val="left"/>
      <w:pPr>
        <w:tabs>
          <w:tab w:val="num" w:pos="2003"/>
        </w:tabs>
        <w:ind w:left="2003" w:hanging="1152"/>
      </w:pPr>
      <w:rPr>
        <w:rFonts w:hint="default"/>
      </w:rPr>
    </w:lvl>
    <w:lvl w:ilvl="6">
      <w:start w:val="1"/>
      <w:numFmt w:val="decimal"/>
      <w:pStyle w:val="Heading7"/>
      <w:lvlText w:val="%1.%2.%3.%4.%5.%6.%7"/>
      <w:lvlJc w:val="left"/>
      <w:pPr>
        <w:tabs>
          <w:tab w:val="num" w:pos="2147"/>
        </w:tabs>
        <w:ind w:left="2147" w:hanging="1296"/>
      </w:pPr>
      <w:rPr>
        <w:rFonts w:hint="default"/>
      </w:rPr>
    </w:lvl>
    <w:lvl w:ilvl="7">
      <w:start w:val="1"/>
      <w:numFmt w:val="decimal"/>
      <w:pStyle w:val="Heading8"/>
      <w:lvlText w:val="%1.%2.%3.%4.%5.%6.%7.%8"/>
      <w:lvlJc w:val="left"/>
      <w:pPr>
        <w:tabs>
          <w:tab w:val="num" w:pos="2291"/>
        </w:tabs>
        <w:ind w:left="2291" w:hanging="1440"/>
      </w:pPr>
      <w:rPr>
        <w:rFonts w:hint="default"/>
      </w:rPr>
    </w:lvl>
    <w:lvl w:ilvl="8">
      <w:start w:val="1"/>
      <w:numFmt w:val="decimal"/>
      <w:pStyle w:val="Heading9"/>
      <w:lvlText w:val="%1.%2.%3.%4.%5.%6.%7.%8.%9"/>
      <w:lvlJc w:val="left"/>
      <w:pPr>
        <w:tabs>
          <w:tab w:val="num" w:pos="2435"/>
        </w:tabs>
        <w:ind w:left="2435" w:hanging="1584"/>
      </w:pPr>
      <w:rPr>
        <w:rFonts w:hint="default"/>
      </w:rPr>
    </w:lvl>
  </w:abstractNum>
  <w:abstractNum w:abstractNumId="12" w15:restartNumberingAfterBreak="0">
    <w:nsid w:val="3E70063A"/>
    <w:multiLevelType w:val="multilevel"/>
    <w:tmpl w:val="975E71B4"/>
    <w:lvl w:ilvl="0">
      <w:start w:val="1"/>
      <w:numFmt w:val="decimal"/>
      <w:pStyle w:val="Heading1"/>
      <w:lvlText w:val="%1-"/>
      <w:lvlJc w:val="left"/>
      <w:pPr>
        <w:ind w:left="405" w:hanging="405"/>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2460B53"/>
    <w:multiLevelType w:val="hybridMultilevel"/>
    <w:tmpl w:val="1D0E1E18"/>
    <w:lvl w:ilvl="0" w:tplc="16065754">
      <w:start w:val="1"/>
      <w:numFmt w:val="bullet"/>
      <w:pStyle w:val="Help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1"/>
  </w:num>
  <w:num w:numId="5">
    <w:abstractNumId w:val="0"/>
  </w:num>
  <w:num w:numId="6">
    <w:abstractNumId w:val="13"/>
  </w:num>
  <w:num w:numId="7">
    <w:abstractNumId w:val="8"/>
  </w:num>
  <w:num w:numId="8">
    <w:abstractNumId w:val="6"/>
  </w:num>
  <w:num w:numId="9">
    <w:abstractNumId w:val="5"/>
  </w:num>
  <w:num w:numId="10">
    <w:abstractNumId w:val="4"/>
  </w:num>
  <w:num w:numId="11">
    <w:abstractNumId w:val="11"/>
  </w:num>
  <w:num w:numId="12">
    <w:abstractNumId w:val="12"/>
  </w:num>
  <w:num w:numId="13">
    <w:abstractNumId w:val="10"/>
  </w:num>
  <w:num w:numId="14">
    <w:abstractNumId w:val="9"/>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2"/>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TrueTypeFonts/>
  <w:saveSubsetFonts/>
  <w:proofState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9D5"/>
    <w:rsid w:val="00004113"/>
    <w:rsid w:val="00004271"/>
    <w:rsid w:val="0000633E"/>
    <w:rsid w:val="000065E2"/>
    <w:rsid w:val="0000687A"/>
    <w:rsid w:val="00012E01"/>
    <w:rsid w:val="0001563A"/>
    <w:rsid w:val="00023A98"/>
    <w:rsid w:val="000241B7"/>
    <w:rsid w:val="0002511F"/>
    <w:rsid w:val="00025EC8"/>
    <w:rsid w:val="00026395"/>
    <w:rsid w:val="00031318"/>
    <w:rsid w:val="00032878"/>
    <w:rsid w:val="00032BE9"/>
    <w:rsid w:val="00032CAD"/>
    <w:rsid w:val="000360E6"/>
    <w:rsid w:val="00037B1B"/>
    <w:rsid w:val="00041F44"/>
    <w:rsid w:val="00042F9C"/>
    <w:rsid w:val="00044EF3"/>
    <w:rsid w:val="00047912"/>
    <w:rsid w:val="000507BB"/>
    <w:rsid w:val="00051C1F"/>
    <w:rsid w:val="000535F1"/>
    <w:rsid w:val="000554DD"/>
    <w:rsid w:val="000555EB"/>
    <w:rsid w:val="0005565B"/>
    <w:rsid w:val="00061ACF"/>
    <w:rsid w:val="00061BB1"/>
    <w:rsid w:val="00063542"/>
    <w:rsid w:val="00063F22"/>
    <w:rsid w:val="000678EF"/>
    <w:rsid w:val="00071F55"/>
    <w:rsid w:val="00072100"/>
    <w:rsid w:val="00073D8A"/>
    <w:rsid w:val="00075C8C"/>
    <w:rsid w:val="00076374"/>
    <w:rsid w:val="00077736"/>
    <w:rsid w:val="0008286A"/>
    <w:rsid w:val="0008530C"/>
    <w:rsid w:val="0008717B"/>
    <w:rsid w:val="00090038"/>
    <w:rsid w:val="0009032C"/>
    <w:rsid w:val="00091576"/>
    <w:rsid w:val="00092CB2"/>
    <w:rsid w:val="000937EF"/>
    <w:rsid w:val="000977F3"/>
    <w:rsid w:val="00097D61"/>
    <w:rsid w:val="000A0AF6"/>
    <w:rsid w:val="000A350F"/>
    <w:rsid w:val="000A48F5"/>
    <w:rsid w:val="000A6480"/>
    <w:rsid w:val="000A73F6"/>
    <w:rsid w:val="000B0E0D"/>
    <w:rsid w:val="000C1D1A"/>
    <w:rsid w:val="000C3762"/>
    <w:rsid w:val="000C3F68"/>
    <w:rsid w:val="000C7300"/>
    <w:rsid w:val="000D1C15"/>
    <w:rsid w:val="000D27B7"/>
    <w:rsid w:val="000D2C39"/>
    <w:rsid w:val="000D2F09"/>
    <w:rsid w:val="000D365F"/>
    <w:rsid w:val="000D4C4A"/>
    <w:rsid w:val="000D66C4"/>
    <w:rsid w:val="000D7528"/>
    <w:rsid w:val="000E200A"/>
    <w:rsid w:val="000E23EF"/>
    <w:rsid w:val="000E3173"/>
    <w:rsid w:val="000E3311"/>
    <w:rsid w:val="000E5A81"/>
    <w:rsid w:val="000E5E16"/>
    <w:rsid w:val="000E7EA8"/>
    <w:rsid w:val="000F05E1"/>
    <w:rsid w:val="000F1CF6"/>
    <w:rsid w:val="000F579D"/>
    <w:rsid w:val="000F5B87"/>
    <w:rsid w:val="000F72F4"/>
    <w:rsid w:val="000F77AF"/>
    <w:rsid w:val="001036A5"/>
    <w:rsid w:val="00103F36"/>
    <w:rsid w:val="001044A5"/>
    <w:rsid w:val="00105103"/>
    <w:rsid w:val="00106704"/>
    <w:rsid w:val="00106943"/>
    <w:rsid w:val="00107E9C"/>
    <w:rsid w:val="00110E9E"/>
    <w:rsid w:val="00110F68"/>
    <w:rsid w:val="00111F46"/>
    <w:rsid w:val="00112199"/>
    <w:rsid w:val="00113678"/>
    <w:rsid w:val="0011367F"/>
    <w:rsid w:val="00113DA9"/>
    <w:rsid w:val="001140F0"/>
    <w:rsid w:val="00115632"/>
    <w:rsid w:val="00117108"/>
    <w:rsid w:val="00120655"/>
    <w:rsid w:val="0012250D"/>
    <w:rsid w:val="00122E7A"/>
    <w:rsid w:val="00122F8E"/>
    <w:rsid w:val="00123BD7"/>
    <w:rsid w:val="00125AE1"/>
    <w:rsid w:val="00130405"/>
    <w:rsid w:val="001401DD"/>
    <w:rsid w:val="001453B7"/>
    <w:rsid w:val="00145953"/>
    <w:rsid w:val="00145BD9"/>
    <w:rsid w:val="0014634F"/>
    <w:rsid w:val="0014647C"/>
    <w:rsid w:val="0014656B"/>
    <w:rsid w:val="0014797A"/>
    <w:rsid w:val="0015142B"/>
    <w:rsid w:val="0015151E"/>
    <w:rsid w:val="00151716"/>
    <w:rsid w:val="00151F33"/>
    <w:rsid w:val="001528DB"/>
    <w:rsid w:val="00152F50"/>
    <w:rsid w:val="00153B7C"/>
    <w:rsid w:val="00155686"/>
    <w:rsid w:val="001557E3"/>
    <w:rsid w:val="00155D34"/>
    <w:rsid w:val="00156815"/>
    <w:rsid w:val="00156E7A"/>
    <w:rsid w:val="00160586"/>
    <w:rsid w:val="00161DB1"/>
    <w:rsid w:val="00164CCD"/>
    <w:rsid w:val="00165D6A"/>
    <w:rsid w:val="0016606D"/>
    <w:rsid w:val="00166F62"/>
    <w:rsid w:val="0017042F"/>
    <w:rsid w:val="0017054A"/>
    <w:rsid w:val="001728E5"/>
    <w:rsid w:val="001739CA"/>
    <w:rsid w:val="00173C93"/>
    <w:rsid w:val="00175729"/>
    <w:rsid w:val="001758C1"/>
    <w:rsid w:val="001805BD"/>
    <w:rsid w:val="00181751"/>
    <w:rsid w:val="00182EEE"/>
    <w:rsid w:val="00185E69"/>
    <w:rsid w:val="00186D71"/>
    <w:rsid w:val="00186FF6"/>
    <w:rsid w:val="00190F69"/>
    <w:rsid w:val="001934A6"/>
    <w:rsid w:val="001935B6"/>
    <w:rsid w:val="001939C4"/>
    <w:rsid w:val="00195E09"/>
    <w:rsid w:val="00196454"/>
    <w:rsid w:val="00197592"/>
    <w:rsid w:val="001A46D1"/>
    <w:rsid w:val="001A4944"/>
    <w:rsid w:val="001A4FC1"/>
    <w:rsid w:val="001A68AD"/>
    <w:rsid w:val="001A6A65"/>
    <w:rsid w:val="001B2BAD"/>
    <w:rsid w:val="001B5144"/>
    <w:rsid w:val="001B5462"/>
    <w:rsid w:val="001B6DC2"/>
    <w:rsid w:val="001B7A9C"/>
    <w:rsid w:val="001C16D1"/>
    <w:rsid w:val="001C2E40"/>
    <w:rsid w:val="001C3B38"/>
    <w:rsid w:val="001C51F6"/>
    <w:rsid w:val="001C70B3"/>
    <w:rsid w:val="001D5319"/>
    <w:rsid w:val="001D639B"/>
    <w:rsid w:val="001D7948"/>
    <w:rsid w:val="001E3F53"/>
    <w:rsid w:val="001E595B"/>
    <w:rsid w:val="001E5EC0"/>
    <w:rsid w:val="001E6A56"/>
    <w:rsid w:val="001E6DF1"/>
    <w:rsid w:val="001E7247"/>
    <w:rsid w:val="001E79E9"/>
    <w:rsid w:val="001F0344"/>
    <w:rsid w:val="001F178D"/>
    <w:rsid w:val="001F2DC7"/>
    <w:rsid w:val="00201966"/>
    <w:rsid w:val="002029DE"/>
    <w:rsid w:val="0020515E"/>
    <w:rsid w:val="002059AF"/>
    <w:rsid w:val="0020647F"/>
    <w:rsid w:val="002065AB"/>
    <w:rsid w:val="00207D1C"/>
    <w:rsid w:val="00212423"/>
    <w:rsid w:val="002167F1"/>
    <w:rsid w:val="0022069B"/>
    <w:rsid w:val="00222388"/>
    <w:rsid w:val="00222E06"/>
    <w:rsid w:val="002248F9"/>
    <w:rsid w:val="00225B3D"/>
    <w:rsid w:val="002275FD"/>
    <w:rsid w:val="00227C76"/>
    <w:rsid w:val="00227FC9"/>
    <w:rsid w:val="00231AA4"/>
    <w:rsid w:val="0023334E"/>
    <w:rsid w:val="00235169"/>
    <w:rsid w:val="0023523F"/>
    <w:rsid w:val="00235DF2"/>
    <w:rsid w:val="002367DD"/>
    <w:rsid w:val="00240C89"/>
    <w:rsid w:val="00240F8F"/>
    <w:rsid w:val="00242A5F"/>
    <w:rsid w:val="00244167"/>
    <w:rsid w:val="002464E5"/>
    <w:rsid w:val="00246C49"/>
    <w:rsid w:val="00250E68"/>
    <w:rsid w:val="002568D7"/>
    <w:rsid w:val="00256EFB"/>
    <w:rsid w:val="00260854"/>
    <w:rsid w:val="002652FF"/>
    <w:rsid w:val="00267F6F"/>
    <w:rsid w:val="00270E45"/>
    <w:rsid w:val="00271371"/>
    <w:rsid w:val="00273856"/>
    <w:rsid w:val="00273C22"/>
    <w:rsid w:val="00273FE4"/>
    <w:rsid w:val="00274039"/>
    <w:rsid w:val="00275B99"/>
    <w:rsid w:val="0027766F"/>
    <w:rsid w:val="00281068"/>
    <w:rsid w:val="0028275E"/>
    <w:rsid w:val="00282941"/>
    <w:rsid w:val="00284CF1"/>
    <w:rsid w:val="002860EE"/>
    <w:rsid w:val="00291876"/>
    <w:rsid w:val="002923F7"/>
    <w:rsid w:val="00295F22"/>
    <w:rsid w:val="002A0247"/>
    <w:rsid w:val="002A0572"/>
    <w:rsid w:val="002A06A7"/>
    <w:rsid w:val="002A1083"/>
    <w:rsid w:val="002A1726"/>
    <w:rsid w:val="002A1830"/>
    <w:rsid w:val="002A1F44"/>
    <w:rsid w:val="002A22C4"/>
    <w:rsid w:val="002A448E"/>
    <w:rsid w:val="002A5F19"/>
    <w:rsid w:val="002A7243"/>
    <w:rsid w:val="002A7FE9"/>
    <w:rsid w:val="002B2642"/>
    <w:rsid w:val="002B5AB4"/>
    <w:rsid w:val="002C0031"/>
    <w:rsid w:val="002C0B09"/>
    <w:rsid w:val="002C15D2"/>
    <w:rsid w:val="002C19F9"/>
    <w:rsid w:val="002C2EE7"/>
    <w:rsid w:val="002C4590"/>
    <w:rsid w:val="002C486A"/>
    <w:rsid w:val="002C63BE"/>
    <w:rsid w:val="002C77E9"/>
    <w:rsid w:val="002C7F0A"/>
    <w:rsid w:val="002D1ABE"/>
    <w:rsid w:val="002D71BA"/>
    <w:rsid w:val="002D7974"/>
    <w:rsid w:val="002E1BE5"/>
    <w:rsid w:val="002E4E0F"/>
    <w:rsid w:val="002E5074"/>
    <w:rsid w:val="002E5280"/>
    <w:rsid w:val="002E7C44"/>
    <w:rsid w:val="002F07FD"/>
    <w:rsid w:val="002F1C91"/>
    <w:rsid w:val="002F33C8"/>
    <w:rsid w:val="002F416A"/>
    <w:rsid w:val="002F5453"/>
    <w:rsid w:val="00300624"/>
    <w:rsid w:val="00300E8C"/>
    <w:rsid w:val="0030264F"/>
    <w:rsid w:val="003035CE"/>
    <w:rsid w:val="00303A62"/>
    <w:rsid w:val="00306EA3"/>
    <w:rsid w:val="00307430"/>
    <w:rsid w:val="00307E63"/>
    <w:rsid w:val="00311074"/>
    <w:rsid w:val="003128CC"/>
    <w:rsid w:val="00312D07"/>
    <w:rsid w:val="003139E3"/>
    <w:rsid w:val="0031508E"/>
    <w:rsid w:val="00323488"/>
    <w:rsid w:val="00324D34"/>
    <w:rsid w:val="003253C4"/>
    <w:rsid w:val="00326FB1"/>
    <w:rsid w:val="00330E82"/>
    <w:rsid w:val="00334171"/>
    <w:rsid w:val="00334CDD"/>
    <w:rsid w:val="00336C0A"/>
    <w:rsid w:val="003377B2"/>
    <w:rsid w:val="00337CF4"/>
    <w:rsid w:val="003401C2"/>
    <w:rsid w:val="003418C4"/>
    <w:rsid w:val="00343AA4"/>
    <w:rsid w:val="003448AC"/>
    <w:rsid w:val="00344CB2"/>
    <w:rsid w:val="00346159"/>
    <w:rsid w:val="003461FD"/>
    <w:rsid w:val="00347107"/>
    <w:rsid w:val="003475B6"/>
    <w:rsid w:val="00347BAA"/>
    <w:rsid w:val="0035001B"/>
    <w:rsid w:val="00350D34"/>
    <w:rsid w:val="00350F8A"/>
    <w:rsid w:val="003519BF"/>
    <w:rsid w:val="003537E1"/>
    <w:rsid w:val="00354535"/>
    <w:rsid w:val="003567A1"/>
    <w:rsid w:val="00356F3B"/>
    <w:rsid w:val="00363093"/>
    <w:rsid w:val="00363C7F"/>
    <w:rsid w:val="0036410F"/>
    <w:rsid w:val="0036504B"/>
    <w:rsid w:val="003666CF"/>
    <w:rsid w:val="00367100"/>
    <w:rsid w:val="00367D54"/>
    <w:rsid w:val="003704B3"/>
    <w:rsid w:val="00370592"/>
    <w:rsid w:val="00371466"/>
    <w:rsid w:val="003848E7"/>
    <w:rsid w:val="00386169"/>
    <w:rsid w:val="00386549"/>
    <w:rsid w:val="003872D9"/>
    <w:rsid w:val="00390378"/>
    <w:rsid w:val="003905CC"/>
    <w:rsid w:val="00390CC0"/>
    <w:rsid w:val="00392FDA"/>
    <w:rsid w:val="00393B7A"/>
    <w:rsid w:val="00396991"/>
    <w:rsid w:val="003A0171"/>
    <w:rsid w:val="003A075D"/>
    <w:rsid w:val="003A0CE4"/>
    <w:rsid w:val="003A0EA9"/>
    <w:rsid w:val="003A26B0"/>
    <w:rsid w:val="003A3446"/>
    <w:rsid w:val="003A3FB4"/>
    <w:rsid w:val="003A63ED"/>
    <w:rsid w:val="003B0671"/>
    <w:rsid w:val="003B4481"/>
    <w:rsid w:val="003B4A06"/>
    <w:rsid w:val="003B7B8E"/>
    <w:rsid w:val="003C0A7E"/>
    <w:rsid w:val="003C142D"/>
    <w:rsid w:val="003C465E"/>
    <w:rsid w:val="003C48AD"/>
    <w:rsid w:val="003C51B1"/>
    <w:rsid w:val="003C6EF5"/>
    <w:rsid w:val="003D157B"/>
    <w:rsid w:val="003D4F1F"/>
    <w:rsid w:val="003D503C"/>
    <w:rsid w:val="003D539D"/>
    <w:rsid w:val="003D5D6F"/>
    <w:rsid w:val="003D6415"/>
    <w:rsid w:val="003D7AA4"/>
    <w:rsid w:val="003E113C"/>
    <w:rsid w:val="003E16A5"/>
    <w:rsid w:val="003E4087"/>
    <w:rsid w:val="003E6BB1"/>
    <w:rsid w:val="003E6F12"/>
    <w:rsid w:val="003E712A"/>
    <w:rsid w:val="003F0050"/>
    <w:rsid w:val="003F0DDB"/>
    <w:rsid w:val="003F3405"/>
    <w:rsid w:val="003F443F"/>
    <w:rsid w:val="003F45A9"/>
    <w:rsid w:val="003F5A18"/>
    <w:rsid w:val="00401271"/>
    <w:rsid w:val="004117E6"/>
    <w:rsid w:val="00412824"/>
    <w:rsid w:val="00412FFF"/>
    <w:rsid w:val="00416C11"/>
    <w:rsid w:val="00421D0D"/>
    <w:rsid w:val="00423DEC"/>
    <w:rsid w:val="0042468A"/>
    <w:rsid w:val="00424F83"/>
    <w:rsid w:val="0042566F"/>
    <w:rsid w:val="00427495"/>
    <w:rsid w:val="004275EF"/>
    <w:rsid w:val="004312FE"/>
    <w:rsid w:val="00434233"/>
    <w:rsid w:val="004342B0"/>
    <w:rsid w:val="00434756"/>
    <w:rsid w:val="00434B7F"/>
    <w:rsid w:val="0043532F"/>
    <w:rsid w:val="00436256"/>
    <w:rsid w:val="00436417"/>
    <w:rsid w:val="00437696"/>
    <w:rsid w:val="0044264E"/>
    <w:rsid w:val="004448BC"/>
    <w:rsid w:val="004453AA"/>
    <w:rsid w:val="0045046F"/>
    <w:rsid w:val="00450691"/>
    <w:rsid w:val="00450A09"/>
    <w:rsid w:val="00455047"/>
    <w:rsid w:val="00455521"/>
    <w:rsid w:val="00461E34"/>
    <w:rsid w:val="0046476D"/>
    <w:rsid w:val="00464CF5"/>
    <w:rsid w:val="00467DD1"/>
    <w:rsid w:val="00470E8A"/>
    <w:rsid w:val="0047138F"/>
    <w:rsid w:val="00471428"/>
    <w:rsid w:val="00471DAB"/>
    <w:rsid w:val="004723C8"/>
    <w:rsid w:val="004766E0"/>
    <w:rsid w:val="00480369"/>
    <w:rsid w:val="0048039D"/>
    <w:rsid w:val="0048179F"/>
    <w:rsid w:val="004818C2"/>
    <w:rsid w:val="00485187"/>
    <w:rsid w:val="0048658F"/>
    <w:rsid w:val="00487625"/>
    <w:rsid w:val="004914EF"/>
    <w:rsid w:val="0049166E"/>
    <w:rsid w:val="004923A2"/>
    <w:rsid w:val="00493CCA"/>
    <w:rsid w:val="00493F8D"/>
    <w:rsid w:val="00497669"/>
    <w:rsid w:val="004A185C"/>
    <w:rsid w:val="004A22DE"/>
    <w:rsid w:val="004A6555"/>
    <w:rsid w:val="004A7186"/>
    <w:rsid w:val="004B0CFB"/>
    <w:rsid w:val="004B2057"/>
    <w:rsid w:val="004B3600"/>
    <w:rsid w:val="004B37F0"/>
    <w:rsid w:val="004B5874"/>
    <w:rsid w:val="004B7FEC"/>
    <w:rsid w:val="004C15A2"/>
    <w:rsid w:val="004C1DFF"/>
    <w:rsid w:val="004C20E3"/>
    <w:rsid w:val="004C221C"/>
    <w:rsid w:val="004C3364"/>
    <w:rsid w:val="004C339D"/>
    <w:rsid w:val="004C34CB"/>
    <w:rsid w:val="004C3874"/>
    <w:rsid w:val="004C5AB6"/>
    <w:rsid w:val="004D00D1"/>
    <w:rsid w:val="004D2BA8"/>
    <w:rsid w:val="004D3D35"/>
    <w:rsid w:val="004D4001"/>
    <w:rsid w:val="004D758F"/>
    <w:rsid w:val="004D7727"/>
    <w:rsid w:val="004E147F"/>
    <w:rsid w:val="004E175C"/>
    <w:rsid w:val="004E2C86"/>
    <w:rsid w:val="004E3EFA"/>
    <w:rsid w:val="004E3FF9"/>
    <w:rsid w:val="004E6A61"/>
    <w:rsid w:val="004F4A5D"/>
    <w:rsid w:val="004F56D5"/>
    <w:rsid w:val="004F6820"/>
    <w:rsid w:val="004F77ED"/>
    <w:rsid w:val="00504834"/>
    <w:rsid w:val="00505603"/>
    <w:rsid w:val="00507568"/>
    <w:rsid w:val="00510FE1"/>
    <w:rsid w:val="00512343"/>
    <w:rsid w:val="00520996"/>
    <w:rsid w:val="00521425"/>
    <w:rsid w:val="00522AFE"/>
    <w:rsid w:val="00523B10"/>
    <w:rsid w:val="005273AA"/>
    <w:rsid w:val="00530FDB"/>
    <w:rsid w:val="00531510"/>
    <w:rsid w:val="0053269B"/>
    <w:rsid w:val="00534913"/>
    <w:rsid w:val="00534A63"/>
    <w:rsid w:val="00535183"/>
    <w:rsid w:val="005352B3"/>
    <w:rsid w:val="005378FE"/>
    <w:rsid w:val="005402F5"/>
    <w:rsid w:val="005405CE"/>
    <w:rsid w:val="0054361C"/>
    <w:rsid w:val="00543FD4"/>
    <w:rsid w:val="00544982"/>
    <w:rsid w:val="00544F53"/>
    <w:rsid w:val="0054512C"/>
    <w:rsid w:val="0055112F"/>
    <w:rsid w:val="005513E7"/>
    <w:rsid w:val="00551D6E"/>
    <w:rsid w:val="0055245C"/>
    <w:rsid w:val="00552902"/>
    <w:rsid w:val="0055328B"/>
    <w:rsid w:val="00564199"/>
    <w:rsid w:val="00565968"/>
    <w:rsid w:val="005660F1"/>
    <w:rsid w:val="00566A33"/>
    <w:rsid w:val="00566C99"/>
    <w:rsid w:val="0056752D"/>
    <w:rsid w:val="0057139A"/>
    <w:rsid w:val="00572B76"/>
    <w:rsid w:val="00573374"/>
    <w:rsid w:val="00576A7E"/>
    <w:rsid w:val="00576E3C"/>
    <w:rsid w:val="00577B46"/>
    <w:rsid w:val="00580C01"/>
    <w:rsid w:val="005823C1"/>
    <w:rsid w:val="0058362D"/>
    <w:rsid w:val="0058443F"/>
    <w:rsid w:val="00585942"/>
    <w:rsid w:val="005870E5"/>
    <w:rsid w:val="0059225E"/>
    <w:rsid w:val="005957E8"/>
    <w:rsid w:val="005A0D22"/>
    <w:rsid w:val="005A0E7F"/>
    <w:rsid w:val="005A0FD2"/>
    <w:rsid w:val="005A2EF9"/>
    <w:rsid w:val="005A3F31"/>
    <w:rsid w:val="005A4AC6"/>
    <w:rsid w:val="005A4BD2"/>
    <w:rsid w:val="005A6E17"/>
    <w:rsid w:val="005A6E1B"/>
    <w:rsid w:val="005B1272"/>
    <w:rsid w:val="005B60F1"/>
    <w:rsid w:val="005B6347"/>
    <w:rsid w:val="005B7305"/>
    <w:rsid w:val="005B7678"/>
    <w:rsid w:val="005C08FB"/>
    <w:rsid w:val="005C2413"/>
    <w:rsid w:val="005C37F6"/>
    <w:rsid w:val="005C3857"/>
    <w:rsid w:val="005C3CE1"/>
    <w:rsid w:val="005C508E"/>
    <w:rsid w:val="005C7263"/>
    <w:rsid w:val="005C77CA"/>
    <w:rsid w:val="005C77DC"/>
    <w:rsid w:val="005C7AE0"/>
    <w:rsid w:val="005D0ADB"/>
    <w:rsid w:val="005D0BF2"/>
    <w:rsid w:val="005D24DB"/>
    <w:rsid w:val="005D27A2"/>
    <w:rsid w:val="005D40AA"/>
    <w:rsid w:val="005D4EEF"/>
    <w:rsid w:val="005D6D61"/>
    <w:rsid w:val="005D6E13"/>
    <w:rsid w:val="005D6F42"/>
    <w:rsid w:val="005E0589"/>
    <w:rsid w:val="005E10B7"/>
    <w:rsid w:val="005E1844"/>
    <w:rsid w:val="005E3F0F"/>
    <w:rsid w:val="005E4ADC"/>
    <w:rsid w:val="005E5509"/>
    <w:rsid w:val="005E5FED"/>
    <w:rsid w:val="005E65D6"/>
    <w:rsid w:val="005E737D"/>
    <w:rsid w:val="005F0142"/>
    <w:rsid w:val="005F3CF3"/>
    <w:rsid w:val="005F616A"/>
    <w:rsid w:val="005F7127"/>
    <w:rsid w:val="006003A0"/>
    <w:rsid w:val="006004A8"/>
    <w:rsid w:val="006007F5"/>
    <w:rsid w:val="00600923"/>
    <w:rsid w:val="00610848"/>
    <w:rsid w:val="00612534"/>
    <w:rsid w:val="00612C25"/>
    <w:rsid w:val="00617411"/>
    <w:rsid w:val="006238CD"/>
    <w:rsid w:val="00624A8D"/>
    <w:rsid w:val="00625730"/>
    <w:rsid w:val="0062662F"/>
    <w:rsid w:val="00626AF4"/>
    <w:rsid w:val="00627ABF"/>
    <w:rsid w:val="00627CFD"/>
    <w:rsid w:val="00630D9D"/>
    <w:rsid w:val="00632EDC"/>
    <w:rsid w:val="006367E2"/>
    <w:rsid w:val="00636D2D"/>
    <w:rsid w:val="00637370"/>
    <w:rsid w:val="00637F4E"/>
    <w:rsid w:val="00640A12"/>
    <w:rsid w:val="00641E52"/>
    <w:rsid w:val="00643AB6"/>
    <w:rsid w:val="00644EB4"/>
    <w:rsid w:val="0065161A"/>
    <w:rsid w:val="00651B5E"/>
    <w:rsid w:val="00653E7B"/>
    <w:rsid w:val="00653E8A"/>
    <w:rsid w:val="00655163"/>
    <w:rsid w:val="00655CB7"/>
    <w:rsid w:val="006566D7"/>
    <w:rsid w:val="00657158"/>
    <w:rsid w:val="00661186"/>
    <w:rsid w:val="00661A46"/>
    <w:rsid w:val="006620B4"/>
    <w:rsid w:val="00667AC7"/>
    <w:rsid w:val="00672DF6"/>
    <w:rsid w:val="00673DA3"/>
    <w:rsid w:val="00674D3A"/>
    <w:rsid w:val="00675604"/>
    <w:rsid w:val="00675AAD"/>
    <w:rsid w:val="006768A2"/>
    <w:rsid w:val="00680E90"/>
    <w:rsid w:val="00682FED"/>
    <w:rsid w:val="006832A9"/>
    <w:rsid w:val="0068331D"/>
    <w:rsid w:val="0068443D"/>
    <w:rsid w:val="00685826"/>
    <w:rsid w:val="00685ABA"/>
    <w:rsid w:val="00685B00"/>
    <w:rsid w:val="006865F4"/>
    <w:rsid w:val="006876E0"/>
    <w:rsid w:val="006934BD"/>
    <w:rsid w:val="00694B8F"/>
    <w:rsid w:val="006951CD"/>
    <w:rsid w:val="006957A2"/>
    <w:rsid w:val="00695842"/>
    <w:rsid w:val="00695B4D"/>
    <w:rsid w:val="00696E88"/>
    <w:rsid w:val="006970BE"/>
    <w:rsid w:val="006A0BE0"/>
    <w:rsid w:val="006A1271"/>
    <w:rsid w:val="006A18F8"/>
    <w:rsid w:val="006A2A4D"/>
    <w:rsid w:val="006A3CAC"/>
    <w:rsid w:val="006A68BB"/>
    <w:rsid w:val="006A6999"/>
    <w:rsid w:val="006A7316"/>
    <w:rsid w:val="006B025B"/>
    <w:rsid w:val="006B06B8"/>
    <w:rsid w:val="006B0783"/>
    <w:rsid w:val="006B27D0"/>
    <w:rsid w:val="006B34FC"/>
    <w:rsid w:val="006B669C"/>
    <w:rsid w:val="006C38B4"/>
    <w:rsid w:val="006C3986"/>
    <w:rsid w:val="006C40DA"/>
    <w:rsid w:val="006C70FA"/>
    <w:rsid w:val="006D1385"/>
    <w:rsid w:val="006D30AA"/>
    <w:rsid w:val="006D3F11"/>
    <w:rsid w:val="006D4C28"/>
    <w:rsid w:val="006D4CCF"/>
    <w:rsid w:val="006D588F"/>
    <w:rsid w:val="006D614F"/>
    <w:rsid w:val="006D6ADE"/>
    <w:rsid w:val="006E21B9"/>
    <w:rsid w:val="006E31B0"/>
    <w:rsid w:val="006E59D5"/>
    <w:rsid w:val="006E75A1"/>
    <w:rsid w:val="006F0345"/>
    <w:rsid w:val="006F7471"/>
    <w:rsid w:val="007028C8"/>
    <w:rsid w:val="00702EA3"/>
    <w:rsid w:val="00705BC2"/>
    <w:rsid w:val="0070624B"/>
    <w:rsid w:val="0070636E"/>
    <w:rsid w:val="00707B54"/>
    <w:rsid w:val="00707D32"/>
    <w:rsid w:val="00711B7D"/>
    <w:rsid w:val="00712CF4"/>
    <w:rsid w:val="0071382D"/>
    <w:rsid w:val="00715CF1"/>
    <w:rsid w:val="00716945"/>
    <w:rsid w:val="0071744E"/>
    <w:rsid w:val="00720E53"/>
    <w:rsid w:val="0072477E"/>
    <w:rsid w:val="00724BA7"/>
    <w:rsid w:val="00724EAD"/>
    <w:rsid w:val="00726848"/>
    <w:rsid w:val="007271DA"/>
    <w:rsid w:val="00727F1D"/>
    <w:rsid w:val="00730463"/>
    <w:rsid w:val="00732D54"/>
    <w:rsid w:val="00733EA3"/>
    <w:rsid w:val="0073456C"/>
    <w:rsid w:val="0073566F"/>
    <w:rsid w:val="007365B2"/>
    <w:rsid w:val="00736AE7"/>
    <w:rsid w:val="00740083"/>
    <w:rsid w:val="00741113"/>
    <w:rsid w:val="0074212E"/>
    <w:rsid w:val="00742DF9"/>
    <w:rsid w:val="00742E26"/>
    <w:rsid w:val="00743B47"/>
    <w:rsid w:val="00745F71"/>
    <w:rsid w:val="00746511"/>
    <w:rsid w:val="00746FED"/>
    <w:rsid w:val="00750F02"/>
    <w:rsid w:val="00755914"/>
    <w:rsid w:val="007608C7"/>
    <w:rsid w:val="00761F8A"/>
    <w:rsid w:val="00761F8C"/>
    <w:rsid w:val="007621DA"/>
    <w:rsid w:val="00762229"/>
    <w:rsid w:val="00763A32"/>
    <w:rsid w:val="00766B75"/>
    <w:rsid w:val="00771309"/>
    <w:rsid w:val="0077198E"/>
    <w:rsid w:val="00771CCC"/>
    <w:rsid w:val="00772020"/>
    <w:rsid w:val="0077265F"/>
    <w:rsid w:val="00772AB7"/>
    <w:rsid w:val="00772E71"/>
    <w:rsid w:val="00774FF9"/>
    <w:rsid w:val="007754CE"/>
    <w:rsid w:val="007770A8"/>
    <w:rsid w:val="00781371"/>
    <w:rsid w:val="00782188"/>
    <w:rsid w:val="00784807"/>
    <w:rsid w:val="00791867"/>
    <w:rsid w:val="007918D8"/>
    <w:rsid w:val="00792331"/>
    <w:rsid w:val="00792DD0"/>
    <w:rsid w:val="00792F24"/>
    <w:rsid w:val="00795265"/>
    <w:rsid w:val="00795618"/>
    <w:rsid w:val="00796B1A"/>
    <w:rsid w:val="007A3B2C"/>
    <w:rsid w:val="007A461E"/>
    <w:rsid w:val="007A493D"/>
    <w:rsid w:val="007A52D3"/>
    <w:rsid w:val="007A7E48"/>
    <w:rsid w:val="007B00D2"/>
    <w:rsid w:val="007B037B"/>
    <w:rsid w:val="007B0809"/>
    <w:rsid w:val="007B4702"/>
    <w:rsid w:val="007B48DF"/>
    <w:rsid w:val="007B53F8"/>
    <w:rsid w:val="007B5E52"/>
    <w:rsid w:val="007B6E67"/>
    <w:rsid w:val="007C11A4"/>
    <w:rsid w:val="007C1854"/>
    <w:rsid w:val="007C18C3"/>
    <w:rsid w:val="007C27CB"/>
    <w:rsid w:val="007C3F5D"/>
    <w:rsid w:val="007C59DC"/>
    <w:rsid w:val="007C74BB"/>
    <w:rsid w:val="007D0488"/>
    <w:rsid w:val="007D1B4F"/>
    <w:rsid w:val="007D2C7E"/>
    <w:rsid w:val="007D2D66"/>
    <w:rsid w:val="007D430C"/>
    <w:rsid w:val="007D4FF3"/>
    <w:rsid w:val="007D60F3"/>
    <w:rsid w:val="007E2699"/>
    <w:rsid w:val="007E4DF2"/>
    <w:rsid w:val="007E4E70"/>
    <w:rsid w:val="007F19FB"/>
    <w:rsid w:val="007F1F5A"/>
    <w:rsid w:val="007F22C4"/>
    <w:rsid w:val="007F38DC"/>
    <w:rsid w:val="007F59A8"/>
    <w:rsid w:val="007F7D83"/>
    <w:rsid w:val="0080265B"/>
    <w:rsid w:val="008035D1"/>
    <w:rsid w:val="00803939"/>
    <w:rsid w:val="008039BD"/>
    <w:rsid w:val="00804B19"/>
    <w:rsid w:val="00804DCE"/>
    <w:rsid w:val="0080645F"/>
    <w:rsid w:val="00806C48"/>
    <w:rsid w:val="00807D54"/>
    <w:rsid w:val="00810984"/>
    <w:rsid w:val="00810E15"/>
    <w:rsid w:val="00813A0F"/>
    <w:rsid w:val="00816AD6"/>
    <w:rsid w:val="008170C4"/>
    <w:rsid w:val="0081796D"/>
    <w:rsid w:val="00817D81"/>
    <w:rsid w:val="008221D5"/>
    <w:rsid w:val="0082555F"/>
    <w:rsid w:val="00826D80"/>
    <w:rsid w:val="00826F59"/>
    <w:rsid w:val="00830051"/>
    <w:rsid w:val="00830BCB"/>
    <w:rsid w:val="0083133E"/>
    <w:rsid w:val="00831FC5"/>
    <w:rsid w:val="00831FEE"/>
    <w:rsid w:val="00832522"/>
    <w:rsid w:val="00833076"/>
    <w:rsid w:val="00842F9F"/>
    <w:rsid w:val="00843082"/>
    <w:rsid w:val="0084336C"/>
    <w:rsid w:val="00843877"/>
    <w:rsid w:val="008454CA"/>
    <w:rsid w:val="00846FDF"/>
    <w:rsid w:val="0085091D"/>
    <w:rsid w:val="00852B95"/>
    <w:rsid w:val="00861281"/>
    <w:rsid w:val="008638BD"/>
    <w:rsid w:val="00865F08"/>
    <w:rsid w:val="008662FF"/>
    <w:rsid w:val="008664E3"/>
    <w:rsid w:val="00871C4C"/>
    <w:rsid w:val="00873917"/>
    <w:rsid w:val="00876BD5"/>
    <w:rsid w:val="00876C4D"/>
    <w:rsid w:val="008807E0"/>
    <w:rsid w:val="008826BE"/>
    <w:rsid w:val="0088277B"/>
    <w:rsid w:val="008831A4"/>
    <w:rsid w:val="008831F2"/>
    <w:rsid w:val="00883965"/>
    <w:rsid w:val="008839E6"/>
    <w:rsid w:val="008841B7"/>
    <w:rsid w:val="00884255"/>
    <w:rsid w:val="00885B2F"/>
    <w:rsid w:val="00887455"/>
    <w:rsid w:val="008877D6"/>
    <w:rsid w:val="00892C43"/>
    <w:rsid w:val="0089388D"/>
    <w:rsid w:val="008A2E41"/>
    <w:rsid w:val="008A3012"/>
    <w:rsid w:val="008A4554"/>
    <w:rsid w:val="008A51B3"/>
    <w:rsid w:val="008A6C51"/>
    <w:rsid w:val="008A7088"/>
    <w:rsid w:val="008A743D"/>
    <w:rsid w:val="008B0E0B"/>
    <w:rsid w:val="008B37D0"/>
    <w:rsid w:val="008B395B"/>
    <w:rsid w:val="008B46C9"/>
    <w:rsid w:val="008B4798"/>
    <w:rsid w:val="008B4866"/>
    <w:rsid w:val="008B554E"/>
    <w:rsid w:val="008B5CFE"/>
    <w:rsid w:val="008B7F21"/>
    <w:rsid w:val="008C16DF"/>
    <w:rsid w:val="008C3741"/>
    <w:rsid w:val="008C538A"/>
    <w:rsid w:val="008C5A32"/>
    <w:rsid w:val="008C62CA"/>
    <w:rsid w:val="008C6AC4"/>
    <w:rsid w:val="008C6B20"/>
    <w:rsid w:val="008D2B1D"/>
    <w:rsid w:val="008D4AA7"/>
    <w:rsid w:val="008D581A"/>
    <w:rsid w:val="008D5F0C"/>
    <w:rsid w:val="008D604B"/>
    <w:rsid w:val="008D6B9E"/>
    <w:rsid w:val="008E01F5"/>
    <w:rsid w:val="008E085C"/>
    <w:rsid w:val="008E1D65"/>
    <w:rsid w:val="008E285B"/>
    <w:rsid w:val="008E5A95"/>
    <w:rsid w:val="008E668B"/>
    <w:rsid w:val="008E7BBF"/>
    <w:rsid w:val="008F00C0"/>
    <w:rsid w:val="008F1176"/>
    <w:rsid w:val="008F118C"/>
    <w:rsid w:val="008F5849"/>
    <w:rsid w:val="008F7A76"/>
    <w:rsid w:val="00903778"/>
    <w:rsid w:val="0090602D"/>
    <w:rsid w:val="009071B8"/>
    <w:rsid w:val="00907CFC"/>
    <w:rsid w:val="009113B1"/>
    <w:rsid w:val="00911E5B"/>
    <w:rsid w:val="00911F13"/>
    <w:rsid w:val="00912906"/>
    <w:rsid w:val="00916C93"/>
    <w:rsid w:val="00916EA9"/>
    <w:rsid w:val="0092079F"/>
    <w:rsid w:val="0092173A"/>
    <w:rsid w:val="00926680"/>
    <w:rsid w:val="00930886"/>
    <w:rsid w:val="00931045"/>
    <w:rsid w:val="00933825"/>
    <w:rsid w:val="00934540"/>
    <w:rsid w:val="00937424"/>
    <w:rsid w:val="00945BF8"/>
    <w:rsid w:val="009477DB"/>
    <w:rsid w:val="00947A4B"/>
    <w:rsid w:val="00951B73"/>
    <w:rsid w:val="0095208F"/>
    <w:rsid w:val="009525E0"/>
    <w:rsid w:val="009548B5"/>
    <w:rsid w:val="0095498F"/>
    <w:rsid w:val="00955CDD"/>
    <w:rsid w:val="009620C9"/>
    <w:rsid w:val="0096234B"/>
    <w:rsid w:val="00962EA7"/>
    <w:rsid w:val="009639EE"/>
    <w:rsid w:val="009649F9"/>
    <w:rsid w:val="00965310"/>
    <w:rsid w:val="0097080F"/>
    <w:rsid w:val="009754E5"/>
    <w:rsid w:val="009754EC"/>
    <w:rsid w:val="009756A6"/>
    <w:rsid w:val="00975B3E"/>
    <w:rsid w:val="0097611B"/>
    <w:rsid w:val="009771E0"/>
    <w:rsid w:val="009800E4"/>
    <w:rsid w:val="00983948"/>
    <w:rsid w:val="00983FB6"/>
    <w:rsid w:val="00985234"/>
    <w:rsid w:val="009854B5"/>
    <w:rsid w:val="00987A2F"/>
    <w:rsid w:val="00990334"/>
    <w:rsid w:val="00991082"/>
    <w:rsid w:val="00991C28"/>
    <w:rsid w:val="009921E5"/>
    <w:rsid w:val="009922E5"/>
    <w:rsid w:val="00993AD4"/>
    <w:rsid w:val="009953EE"/>
    <w:rsid w:val="00995B86"/>
    <w:rsid w:val="00996416"/>
    <w:rsid w:val="00996EFF"/>
    <w:rsid w:val="00997B9F"/>
    <w:rsid w:val="009A0304"/>
    <w:rsid w:val="009A168C"/>
    <w:rsid w:val="009A186A"/>
    <w:rsid w:val="009A18AB"/>
    <w:rsid w:val="009A2E67"/>
    <w:rsid w:val="009A31D5"/>
    <w:rsid w:val="009A58CE"/>
    <w:rsid w:val="009A5B0F"/>
    <w:rsid w:val="009A66B8"/>
    <w:rsid w:val="009B35C3"/>
    <w:rsid w:val="009B6A0F"/>
    <w:rsid w:val="009C0417"/>
    <w:rsid w:val="009C0B9A"/>
    <w:rsid w:val="009C4951"/>
    <w:rsid w:val="009C4CC7"/>
    <w:rsid w:val="009C4E23"/>
    <w:rsid w:val="009C7686"/>
    <w:rsid w:val="009D1B2E"/>
    <w:rsid w:val="009D1F46"/>
    <w:rsid w:val="009D58EB"/>
    <w:rsid w:val="009D6D62"/>
    <w:rsid w:val="009D75E5"/>
    <w:rsid w:val="009E0FB6"/>
    <w:rsid w:val="009E1F64"/>
    <w:rsid w:val="009E2C71"/>
    <w:rsid w:val="009E3C26"/>
    <w:rsid w:val="009E4173"/>
    <w:rsid w:val="009E6413"/>
    <w:rsid w:val="009E724B"/>
    <w:rsid w:val="009E763B"/>
    <w:rsid w:val="009E7871"/>
    <w:rsid w:val="009E7B61"/>
    <w:rsid w:val="009F0411"/>
    <w:rsid w:val="009F0612"/>
    <w:rsid w:val="009F1462"/>
    <w:rsid w:val="009F628F"/>
    <w:rsid w:val="00A03965"/>
    <w:rsid w:val="00A03CCA"/>
    <w:rsid w:val="00A0473C"/>
    <w:rsid w:val="00A04824"/>
    <w:rsid w:val="00A050DB"/>
    <w:rsid w:val="00A05591"/>
    <w:rsid w:val="00A05FF9"/>
    <w:rsid w:val="00A06E5B"/>
    <w:rsid w:val="00A07985"/>
    <w:rsid w:val="00A1110A"/>
    <w:rsid w:val="00A13A4B"/>
    <w:rsid w:val="00A153F9"/>
    <w:rsid w:val="00A17346"/>
    <w:rsid w:val="00A210E7"/>
    <w:rsid w:val="00A22E3C"/>
    <w:rsid w:val="00A23093"/>
    <w:rsid w:val="00A237E2"/>
    <w:rsid w:val="00A25F04"/>
    <w:rsid w:val="00A25F11"/>
    <w:rsid w:val="00A30B98"/>
    <w:rsid w:val="00A31A25"/>
    <w:rsid w:val="00A34DF9"/>
    <w:rsid w:val="00A366D0"/>
    <w:rsid w:val="00A36A6B"/>
    <w:rsid w:val="00A40A4B"/>
    <w:rsid w:val="00A41B1F"/>
    <w:rsid w:val="00A42156"/>
    <w:rsid w:val="00A42847"/>
    <w:rsid w:val="00A42DEF"/>
    <w:rsid w:val="00A462B6"/>
    <w:rsid w:val="00A47966"/>
    <w:rsid w:val="00A47D78"/>
    <w:rsid w:val="00A50B2E"/>
    <w:rsid w:val="00A54987"/>
    <w:rsid w:val="00A55B3A"/>
    <w:rsid w:val="00A55E77"/>
    <w:rsid w:val="00A577F4"/>
    <w:rsid w:val="00A6145F"/>
    <w:rsid w:val="00A61A3F"/>
    <w:rsid w:val="00A63A97"/>
    <w:rsid w:val="00A63B41"/>
    <w:rsid w:val="00A67350"/>
    <w:rsid w:val="00A70AB8"/>
    <w:rsid w:val="00A7130D"/>
    <w:rsid w:val="00A71350"/>
    <w:rsid w:val="00A713DC"/>
    <w:rsid w:val="00A731C7"/>
    <w:rsid w:val="00A73A4B"/>
    <w:rsid w:val="00A75C33"/>
    <w:rsid w:val="00A77077"/>
    <w:rsid w:val="00A7767E"/>
    <w:rsid w:val="00A81598"/>
    <w:rsid w:val="00A81B5C"/>
    <w:rsid w:val="00A81DB0"/>
    <w:rsid w:val="00A835BB"/>
    <w:rsid w:val="00A84CB7"/>
    <w:rsid w:val="00A850A8"/>
    <w:rsid w:val="00A913DD"/>
    <w:rsid w:val="00A91F45"/>
    <w:rsid w:val="00A94645"/>
    <w:rsid w:val="00A94FB1"/>
    <w:rsid w:val="00A97D69"/>
    <w:rsid w:val="00AA0272"/>
    <w:rsid w:val="00AA1AF2"/>
    <w:rsid w:val="00AA34CC"/>
    <w:rsid w:val="00AA498A"/>
    <w:rsid w:val="00AA7A0C"/>
    <w:rsid w:val="00AA7C85"/>
    <w:rsid w:val="00AB05F3"/>
    <w:rsid w:val="00AB0E6D"/>
    <w:rsid w:val="00AB149E"/>
    <w:rsid w:val="00AB3293"/>
    <w:rsid w:val="00AC5900"/>
    <w:rsid w:val="00AC7F32"/>
    <w:rsid w:val="00AD0192"/>
    <w:rsid w:val="00AD2BFA"/>
    <w:rsid w:val="00AD3EC2"/>
    <w:rsid w:val="00AD5789"/>
    <w:rsid w:val="00AD5E24"/>
    <w:rsid w:val="00AD6524"/>
    <w:rsid w:val="00AD739B"/>
    <w:rsid w:val="00AE1508"/>
    <w:rsid w:val="00AE22F7"/>
    <w:rsid w:val="00AE466E"/>
    <w:rsid w:val="00AE4FBF"/>
    <w:rsid w:val="00AE532D"/>
    <w:rsid w:val="00AE5891"/>
    <w:rsid w:val="00AE67FD"/>
    <w:rsid w:val="00AE6979"/>
    <w:rsid w:val="00AF076B"/>
    <w:rsid w:val="00AF3E77"/>
    <w:rsid w:val="00AF75C0"/>
    <w:rsid w:val="00B00145"/>
    <w:rsid w:val="00B022D5"/>
    <w:rsid w:val="00B02326"/>
    <w:rsid w:val="00B02385"/>
    <w:rsid w:val="00B03F2A"/>
    <w:rsid w:val="00B04AFA"/>
    <w:rsid w:val="00B065E1"/>
    <w:rsid w:val="00B06F83"/>
    <w:rsid w:val="00B1028C"/>
    <w:rsid w:val="00B1081D"/>
    <w:rsid w:val="00B10B70"/>
    <w:rsid w:val="00B1152B"/>
    <w:rsid w:val="00B15467"/>
    <w:rsid w:val="00B15FFF"/>
    <w:rsid w:val="00B1763E"/>
    <w:rsid w:val="00B17C28"/>
    <w:rsid w:val="00B213B4"/>
    <w:rsid w:val="00B22513"/>
    <w:rsid w:val="00B23417"/>
    <w:rsid w:val="00B23F07"/>
    <w:rsid w:val="00B2775A"/>
    <w:rsid w:val="00B30D46"/>
    <w:rsid w:val="00B3119E"/>
    <w:rsid w:val="00B311B9"/>
    <w:rsid w:val="00B34CCA"/>
    <w:rsid w:val="00B52C5C"/>
    <w:rsid w:val="00B55F04"/>
    <w:rsid w:val="00B56930"/>
    <w:rsid w:val="00B57079"/>
    <w:rsid w:val="00B73A03"/>
    <w:rsid w:val="00B751FD"/>
    <w:rsid w:val="00B80353"/>
    <w:rsid w:val="00B82615"/>
    <w:rsid w:val="00B82DE6"/>
    <w:rsid w:val="00B8378C"/>
    <w:rsid w:val="00B86AB2"/>
    <w:rsid w:val="00B8742F"/>
    <w:rsid w:val="00B91117"/>
    <w:rsid w:val="00B94576"/>
    <w:rsid w:val="00B953E5"/>
    <w:rsid w:val="00B962BD"/>
    <w:rsid w:val="00B96B65"/>
    <w:rsid w:val="00BA2D4A"/>
    <w:rsid w:val="00BA2F13"/>
    <w:rsid w:val="00BA5180"/>
    <w:rsid w:val="00BA653A"/>
    <w:rsid w:val="00BA785E"/>
    <w:rsid w:val="00BB0567"/>
    <w:rsid w:val="00BB1D8A"/>
    <w:rsid w:val="00BB224F"/>
    <w:rsid w:val="00BB44B3"/>
    <w:rsid w:val="00BB5BCD"/>
    <w:rsid w:val="00BB771E"/>
    <w:rsid w:val="00BC0462"/>
    <w:rsid w:val="00BC0C95"/>
    <w:rsid w:val="00BC46DC"/>
    <w:rsid w:val="00BC6930"/>
    <w:rsid w:val="00BC6E36"/>
    <w:rsid w:val="00BD234F"/>
    <w:rsid w:val="00BD3296"/>
    <w:rsid w:val="00BD393E"/>
    <w:rsid w:val="00BD523B"/>
    <w:rsid w:val="00BE1A58"/>
    <w:rsid w:val="00BE21D2"/>
    <w:rsid w:val="00BE31AC"/>
    <w:rsid w:val="00BE4586"/>
    <w:rsid w:val="00BE46C9"/>
    <w:rsid w:val="00BE47FA"/>
    <w:rsid w:val="00BE5E39"/>
    <w:rsid w:val="00BF05A3"/>
    <w:rsid w:val="00BF1391"/>
    <w:rsid w:val="00BF1BC0"/>
    <w:rsid w:val="00BF311A"/>
    <w:rsid w:val="00BF506A"/>
    <w:rsid w:val="00BF5563"/>
    <w:rsid w:val="00BF58B0"/>
    <w:rsid w:val="00BF5E87"/>
    <w:rsid w:val="00BF6462"/>
    <w:rsid w:val="00BF727C"/>
    <w:rsid w:val="00BF7881"/>
    <w:rsid w:val="00BF7ACC"/>
    <w:rsid w:val="00C017E3"/>
    <w:rsid w:val="00C03E42"/>
    <w:rsid w:val="00C1306E"/>
    <w:rsid w:val="00C172DD"/>
    <w:rsid w:val="00C21F8E"/>
    <w:rsid w:val="00C2268B"/>
    <w:rsid w:val="00C22A33"/>
    <w:rsid w:val="00C23A4F"/>
    <w:rsid w:val="00C24CE9"/>
    <w:rsid w:val="00C26068"/>
    <w:rsid w:val="00C264CC"/>
    <w:rsid w:val="00C313C1"/>
    <w:rsid w:val="00C34F0C"/>
    <w:rsid w:val="00C35552"/>
    <w:rsid w:val="00C36A8E"/>
    <w:rsid w:val="00C372CC"/>
    <w:rsid w:val="00C4251F"/>
    <w:rsid w:val="00C43D7C"/>
    <w:rsid w:val="00C47D72"/>
    <w:rsid w:val="00C514CA"/>
    <w:rsid w:val="00C52F15"/>
    <w:rsid w:val="00C53E85"/>
    <w:rsid w:val="00C54618"/>
    <w:rsid w:val="00C546C1"/>
    <w:rsid w:val="00C54925"/>
    <w:rsid w:val="00C55C81"/>
    <w:rsid w:val="00C56AC3"/>
    <w:rsid w:val="00C60B14"/>
    <w:rsid w:val="00C61F18"/>
    <w:rsid w:val="00C62976"/>
    <w:rsid w:val="00C64223"/>
    <w:rsid w:val="00C67B0F"/>
    <w:rsid w:val="00C71336"/>
    <w:rsid w:val="00C7199F"/>
    <w:rsid w:val="00C739C5"/>
    <w:rsid w:val="00C75F5A"/>
    <w:rsid w:val="00C75FED"/>
    <w:rsid w:val="00C805E8"/>
    <w:rsid w:val="00C80D42"/>
    <w:rsid w:val="00C81CC0"/>
    <w:rsid w:val="00C82F6D"/>
    <w:rsid w:val="00C83A27"/>
    <w:rsid w:val="00C851A4"/>
    <w:rsid w:val="00C87464"/>
    <w:rsid w:val="00C90FCB"/>
    <w:rsid w:val="00C93001"/>
    <w:rsid w:val="00C930CD"/>
    <w:rsid w:val="00C96252"/>
    <w:rsid w:val="00C96B65"/>
    <w:rsid w:val="00CA1F5B"/>
    <w:rsid w:val="00CA2D2E"/>
    <w:rsid w:val="00CA2D9B"/>
    <w:rsid w:val="00CA704D"/>
    <w:rsid w:val="00CB05A0"/>
    <w:rsid w:val="00CB523A"/>
    <w:rsid w:val="00CB52C3"/>
    <w:rsid w:val="00CB7095"/>
    <w:rsid w:val="00CB7354"/>
    <w:rsid w:val="00CC1096"/>
    <w:rsid w:val="00CC1105"/>
    <w:rsid w:val="00CC1F86"/>
    <w:rsid w:val="00CC3E8A"/>
    <w:rsid w:val="00CC4A67"/>
    <w:rsid w:val="00CC566A"/>
    <w:rsid w:val="00CC6BD9"/>
    <w:rsid w:val="00CC720E"/>
    <w:rsid w:val="00CC75BF"/>
    <w:rsid w:val="00CC7B4E"/>
    <w:rsid w:val="00CD025A"/>
    <w:rsid w:val="00CD1CD0"/>
    <w:rsid w:val="00CD3B24"/>
    <w:rsid w:val="00CD4070"/>
    <w:rsid w:val="00CD7528"/>
    <w:rsid w:val="00CE0C7C"/>
    <w:rsid w:val="00CE1E10"/>
    <w:rsid w:val="00CE2D17"/>
    <w:rsid w:val="00CE38EE"/>
    <w:rsid w:val="00CE520B"/>
    <w:rsid w:val="00CE595A"/>
    <w:rsid w:val="00CE6767"/>
    <w:rsid w:val="00CE6EE1"/>
    <w:rsid w:val="00CF2D23"/>
    <w:rsid w:val="00CF3911"/>
    <w:rsid w:val="00CF3989"/>
    <w:rsid w:val="00CF519A"/>
    <w:rsid w:val="00CF5475"/>
    <w:rsid w:val="00CF5F27"/>
    <w:rsid w:val="00CF60D1"/>
    <w:rsid w:val="00D0000C"/>
    <w:rsid w:val="00D01426"/>
    <w:rsid w:val="00D01C37"/>
    <w:rsid w:val="00D06567"/>
    <w:rsid w:val="00D0726E"/>
    <w:rsid w:val="00D073B4"/>
    <w:rsid w:val="00D12627"/>
    <w:rsid w:val="00D134DC"/>
    <w:rsid w:val="00D1489B"/>
    <w:rsid w:val="00D16F7B"/>
    <w:rsid w:val="00D17678"/>
    <w:rsid w:val="00D204D4"/>
    <w:rsid w:val="00D231F4"/>
    <w:rsid w:val="00D24279"/>
    <w:rsid w:val="00D304AA"/>
    <w:rsid w:val="00D33886"/>
    <w:rsid w:val="00D33A9A"/>
    <w:rsid w:val="00D34DE5"/>
    <w:rsid w:val="00D3550F"/>
    <w:rsid w:val="00D4039A"/>
    <w:rsid w:val="00D40C4C"/>
    <w:rsid w:val="00D40D3E"/>
    <w:rsid w:val="00D45AC8"/>
    <w:rsid w:val="00D46E6F"/>
    <w:rsid w:val="00D47672"/>
    <w:rsid w:val="00D4796D"/>
    <w:rsid w:val="00D503D6"/>
    <w:rsid w:val="00D55AE5"/>
    <w:rsid w:val="00D603A3"/>
    <w:rsid w:val="00D610DF"/>
    <w:rsid w:val="00D62C4C"/>
    <w:rsid w:val="00D63138"/>
    <w:rsid w:val="00D678EC"/>
    <w:rsid w:val="00D701E6"/>
    <w:rsid w:val="00D721C9"/>
    <w:rsid w:val="00D74955"/>
    <w:rsid w:val="00D753B6"/>
    <w:rsid w:val="00D769B5"/>
    <w:rsid w:val="00D81C03"/>
    <w:rsid w:val="00D831A1"/>
    <w:rsid w:val="00D863EE"/>
    <w:rsid w:val="00D87A74"/>
    <w:rsid w:val="00D87E4A"/>
    <w:rsid w:val="00D906B9"/>
    <w:rsid w:val="00D91DA7"/>
    <w:rsid w:val="00D921AC"/>
    <w:rsid w:val="00D92FE7"/>
    <w:rsid w:val="00D9524F"/>
    <w:rsid w:val="00D95C1A"/>
    <w:rsid w:val="00D96486"/>
    <w:rsid w:val="00D9687B"/>
    <w:rsid w:val="00D96CFE"/>
    <w:rsid w:val="00DA277F"/>
    <w:rsid w:val="00DA4C42"/>
    <w:rsid w:val="00DA5409"/>
    <w:rsid w:val="00DA5864"/>
    <w:rsid w:val="00DA5A39"/>
    <w:rsid w:val="00DA5BCE"/>
    <w:rsid w:val="00DA73BC"/>
    <w:rsid w:val="00DA7C62"/>
    <w:rsid w:val="00DB0269"/>
    <w:rsid w:val="00DB0C18"/>
    <w:rsid w:val="00DB0FF2"/>
    <w:rsid w:val="00DB7EDC"/>
    <w:rsid w:val="00DC1389"/>
    <w:rsid w:val="00DC2D74"/>
    <w:rsid w:val="00DC5579"/>
    <w:rsid w:val="00DD7E62"/>
    <w:rsid w:val="00DE03AD"/>
    <w:rsid w:val="00DE0AE7"/>
    <w:rsid w:val="00DE17E7"/>
    <w:rsid w:val="00DE5C23"/>
    <w:rsid w:val="00DF0B87"/>
    <w:rsid w:val="00DF0C86"/>
    <w:rsid w:val="00DF1276"/>
    <w:rsid w:val="00DF17B4"/>
    <w:rsid w:val="00DF27CE"/>
    <w:rsid w:val="00E00C7C"/>
    <w:rsid w:val="00E0166B"/>
    <w:rsid w:val="00E0324A"/>
    <w:rsid w:val="00E035D1"/>
    <w:rsid w:val="00E05631"/>
    <w:rsid w:val="00E06CB5"/>
    <w:rsid w:val="00E06DD8"/>
    <w:rsid w:val="00E10B18"/>
    <w:rsid w:val="00E11564"/>
    <w:rsid w:val="00E11F3C"/>
    <w:rsid w:val="00E1211D"/>
    <w:rsid w:val="00E16243"/>
    <w:rsid w:val="00E17413"/>
    <w:rsid w:val="00E210D0"/>
    <w:rsid w:val="00E24416"/>
    <w:rsid w:val="00E24AD5"/>
    <w:rsid w:val="00E30790"/>
    <w:rsid w:val="00E3093C"/>
    <w:rsid w:val="00E30B54"/>
    <w:rsid w:val="00E3315A"/>
    <w:rsid w:val="00E34C53"/>
    <w:rsid w:val="00E35267"/>
    <w:rsid w:val="00E35313"/>
    <w:rsid w:val="00E355B9"/>
    <w:rsid w:val="00E35EBC"/>
    <w:rsid w:val="00E40E94"/>
    <w:rsid w:val="00E42BC7"/>
    <w:rsid w:val="00E43A46"/>
    <w:rsid w:val="00E47D15"/>
    <w:rsid w:val="00E51125"/>
    <w:rsid w:val="00E51256"/>
    <w:rsid w:val="00E51EFC"/>
    <w:rsid w:val="00E51F0E"/>
    <w:rsid w:val="00E53C83"/>
    <w:rsid w:val="00E55DDE"/>
    <w:rsid w:val="00E56697"/>
    <w:rsid w:val="00E56C09"/>
    <w:rsid w:val="00E57785"/>
    <w:rsid w:val="00E60DDC"/>
    <w:rsid w:val="00E62A9A"/>
    <w:rsid w:val="00E62F1A"/>
    <w:rsid w:val="00E63A2D"/>
    <w:rsid w:val="00E658CD"/>
    <w:rsid w:val="00E6617B"/>
    <w:rsid w:val="00E67669"/>
    <w:rsid w:val="00E7182E"/>
    <w:rsid w:val="00E733C6"/>
    <w:rsid w:val="00E73D50"/>
    <w:rsid w:val="00E754A7"/>
    <w:rsid w:val="00E76BC8"/>
    <w:rsid w:val="00E81D58"/>
    <w:rsid w:val="00E8525F"/>
    <w:rsid w:val="00E90CC5"/>
    <w:rsid w:val="00E91B57"/>
    <w:rsid w:val="00E92533"/>
    <w:rsid w:val="00E958BE"/>
    <w:rsid w:val="00E95E15"/>
    <w:rsid w:val="00E960FE"/>
    <w:rsid w:val="00EA0F43"/>
    <w:rsid w:val="00EA11EE"/>
    <w:rsid w:val="00EA7997"/>
    <w:rsid w:val="00EB0A33"/>
    <w:rsid w:val="00EB3DBC"/>
    <w:rsid w:val="00EC23EC"/>
    <w:rsid w:val="00EC2F14"/>
    <w:rsid w:val="00EC3BDE"/>
    <w:rsid w:val="00EC3D03"/>
    <w:rsid w:val="00EC3DDF"/>
    <w:rsid w:val="00EC47AC"/>
    <w:rsid w:val="00EC5F02"/>
    <w:rsid w:val="00EC685F"/>
    <w:rsid w:val="00ED14DD"/>
    <w:rsid w:val="00ED6270"/>
    <w:rsid w:val="00EE1BF2"/>
    <w:rsid w:val="00EE6BCF"/>
    <w:rsid w:val="00EE7AFF"/>
    <w:rsid w:val="00EF144C"/>
    <w:rsid w:val="00EF2A28"/>
    <w:rsid w:val="00EF374B"/>
    <w:rsid w:val="00EF3A18"/>
    <w:rsid w:val="00EF432B"/>
    <w:rsid w:val="00EF78C2"/>
    <w:rsid w:val="00F023BD"/>
    <w:rsid w:val="00F029D3"/>
    <w:rsid w:val="00F02ACF"/>
    <w:rsid w:val="00F03245"/>
    <w:rsid w:val="00F033F7"/>
    <w:rsid w:val="00F03ED2"/>
    <w:rsid w:val="00F04522"/>
    <w:rsid w:val="00F05DC4"/>
    <w:rsid w:val="00F05ED0"/>
    <w:rsid w:val="00F06500"/>
    <w:rsid w:val="00F07851"/>
    <w:rsid w:val="00F144A4"/>
    <w:rsid w:val="00F14CC2"/>
    <w:rsid w:val="00F1779A"/>
    <w:rsid w:val="00F17B44"/>
    <w:rsid w:val="00F233CB"/>
    <w:rsid w:val="00F2343B"/>
    <w:rsid w:val="00F2514F"/>
    <w:rsid w:val="00F25AC3"/>
    <w:rsid w:val="00F26EF6"/>
    <w:rsid w:val="00F325C1"/>
    <w:rsid w:val="00F3279B"/>
    <w:rsid w:val="00F32F5A"/>
    <w:rsid w:val="00F335F3"/>
    <w:rsid w:val="00F37CBF"/>
    <w:rsid w:val="00F4203B"/>
    <w:rsid w:val="00F4235C"/>
    <w:rsid w:val="00F42A60"/>
    <w:rsid w:val="00F4366A"/>
    <w:rsid w:val="00F44DE0"/>
    <w:rsid w:val="00F463F4"/>
    <w:rsid w:val="00F4679D"/>
    <w:rsid w:val="00F46BBA"/>
    <w:rsid w:val="00F50488"/>
    <w:rsid w:val="00F51071"/>
    <w:rsid w:val="00F542C6"/>
    <w:rsid w:val="00F54D1F"/>
    <w:rsid w:val="00F552F4"/>
    <w:rsid w:val="00F56EC5"/>
    <w:rsid w:val="00F6031B"/>
    <w:rsid w:val="00F6497D"/>
    <w:rsid w:val="00F66957"/>
    <w:rsid w:val="00F66B28"/>
    <w:rsid w:val="00F67160"/>
    <w:rsid w:val="00F721A2"/>
    <w:rsid w:val="00F7282F"/>
    <w:rsid w:val="00F75117"/>
    <w:rsid w:val="00F776D8"/>
    <w:rsid w:val="00F77B09"/>
    <w:rsid w:val="00F80D25"/>
    <w:rsid w:val="00F81FC5"/>
    <w:rsid w:val="00F830D3"/>
    <w:rsid w:val="00F8462D"/>
    <w:rsid w:val="00F84D07"/>
    <w:rsid w:val="00F86CC2"/>
    <w:rsid w:val="00F93F4A"/>
    <w:rsid w:val="00F94030"/>
    <w:rsid w:val="00F94A8A"/>
    <w:rsid w:val="00F94F6D"/>
    <w:rsid w:val="00F97682"/>
    <w:rsid w:val="00F97CE5"/>
    <w:rsid w:val="00F97E49"/>
    <w:rsid w:val="00FA2AAA"/>
    <w:rsid w:val="00FA2E68"/>
    <w:rsid w:val="00FA3BF5"/>
    <w:rsid w:val="00FA48AC"/>
    <w:rsid w:val="00FA540E"/>
    <w:rsid w:val="00FA6DAC"/>
    <w:rsid w:val="00FA7F48"/>
    <w:rsid w:val="00FB1A7F"/>
    <w:rsid w:val="00FB3A65"/>
    <w:rsid w:val="00FB4A95"/>
    <w:rsid w:val="00FB7B2A"/>
    <w:rsid w:val="00FC1339"/>
    <w:rsid w:val="00FC174A"/>
    <w:rsid w:val="00FC2286"/>
    <w:rsid w:val="00FC2E52"/>
    <w:rsid w:val="00FC491A"/>
    <w:rsid w:val="00FC51ED"/>
    <w:rsid w:val="00FC56DC"/>
    <w:rsid w:val="00FD0463"/>
    <w:rsid w:val="00FD0747"/>
    <w:rsid w:val="00FD2209"/>
    <w:rsid w:val="00FD49A5"/>
    <w:rsid w:val="00FD6681"/>
    <w:rsid w:val="00FD66F3"/>
    <w:rsid w:val="00FE319F"/>
    <w:rsid w:val="00FE5E9E"/>
    <w:rsid w:val="00FF005E"/>
    <w:rsid w:val="00FF1423"/>
    <w:rsid w:val="00FF200B"/>
    <w:rsid w:val="00FF227F"/>
    <w:rsid w:val="00FF3E1D"/>
    <w:rsid w:val="00FF49B6"/>
    <w:rsid w:val="00FF4F3F"/>
    <w:rsid w:val="00FF6047"/>
    <w:rsid w:val="00FF657E"/>
    <w:rsid w:val="00FF6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082105"/>
  <w15:chartTrackingRefBased/>
  <w15:docId w15:val="{0ABACAB5-ACE8-4991-BD41-E15089B2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1576"/>
    <w:pPr>
      <w:bidi/>
    </w:pPr>
    <w:rPr>
      <w:sz w:val="24"/>
      <w:szCs w:val="24"/>
    </w:rPr>
  </w:style>
  <w:style w:type="paragraph" w:styleId="Heading1">
    <w:name w:val="heading 1"/>
    <w:basedOn w:val="BodyText"/>
    <w:next w:val="BodyText"/>
    <w:autoRedefine/>
    <w:qFormat/>
    <w:rsid w:val="00E06DD8"/>
    <w:pPr>
      <w:keepNext/>
      <w:numPr>
        <w:numId w:val="12"/>
      </w:numPr>
      <w:spacing w:before="100" w:beforeAutospacing="1" w:after="100" w:afterAutospacing="1" w:line="240" w:lineRule="auto"/>
      <w:outlineLvl w:val="0"/>
    </w:pPr>
    <w:rPr>
      <w:b/>
      <w:bCs/>
      <w:kern w:val="32"/>
      <w:sz w:val="32"/>
      <w:szCs w:val="32"/>
    </w:rPr>
  </w:style>
  <w:style w:type="paragraph" w:styleId="Heading2">
    <w:name w:val="heading 2"/>
    <w:basedOn w:val="Heading1"/>
    <w:next w:val="BodyText2"/>
    <w:link w:val="Heading2Char"/>
    <w:autoRedefine/>
    <w:qFormat/>
    <w:rsid w:val="00707B54"/>
    <w:pPr>
      <w:numPr>
        <w:ilvl w:val="1"/>
      </w:numPr>
      <w:tabs>
        <w:tab w:val="right" w:pos="1016"/>
      </w:tabs>
      <w:spacing w:before="200" w:beforeAutospacing="0"/>
      <w:outlineLvl w:val="1"/>
    </w:pPr>
    <w:rPr>
      <w:sz w:val="28"/>
      <w:szCs w:val="28"/>
    </w:rPr>
  </w:style>
  <w:style w:type="paragraph" w:styleId="Heading3">
    <w:name w:val="heading 3"/>
    <w:basedOn w:val="Heading1"/>
    <w:next w:val="BodyText3"/>
    <w:autoRedefine/>
    <w:qFormat/>
    <w:rsid w:val="00782188"/>
    <w:pPr>
      <w:numPr>
        <w:ilvl w:val="2"/>
      </w:numPr>
      <w:pBdr>
        <w:top w:val="single" w:sz="2" w:space="0" w:color="FFFFFF"/>
        <w:left w:val="single" w:sz="2" w:space="0" w:color="FFFFFF"/>
        <w:bottom w:val="single" w:sz="2" w:space="0" w:color="FFFFFF"/>
        <w:right w:val="single" w:sz="2" w:space="0" w:color="FFFFFF"/>
      </w:pBdr>
      <w:tabs>
        <w:tab w:val="left" w:pos="1286"/>
        <w:tab w:val="right" w:pos="1988"/>
      </w:tabs>
      <w:spacing w:before="0" w:beforeAutospacing="0" w:after="144" w:afterAutospacing="0"/>
      <w:ind w:left="1410"/>
      <w:outlineLvl w:val="2"/>
    </w:pPr>
    <w:rPr>
      <w:rFonts w:cs="B Nazanin"/>
      <w:sz w:val="28"/>
      <w:szCs w:val="28"/>
    </w:rPr>
  </w:style>
  <w:style w:type="paragraph" w:styleId="Heading4">
    <w:name w:val="heading 4"/>
    <w:basedOn w:val="Heading1"/>
    <w:next w:val="BodyText4"/>
    <w:autoRedefine/>
    <w:qFormat/>
    <w:rsid w:val="003F0DDB"/>
    <w:pPr>
      <w:numPr>
        <w:ilvl w:val="3"/>
        <w:numId w:val="11"/>
      </w:numPr>
      <w:outlineLvl w:val="3"/>
    </w:pPr>
    <w:rPr>
      <w:sz w:val="26"/>
      <w:szCs w:val="28"/>
    </w:rPr>
  </w:style>
  <w:style w:type="paragraph" w:styleId="Heading5">
    <w:name w:val="heading 5"/>
    <w:basedOn w:val="Heading1"/>
    <w:next w:val="BodyText5"/>
    <w:autoRedefine/>
    <w:qFormat/>
    <w:rsid w:val="005957E8"/>
    <w:pPr>
      <w:numPr>
        <w:ilvl w:val="4"/>
        <w:numId w:val="11"/>
      </w:numPr>
      <w:outlineLvl w:val="4"/>
    </w:pPr>
    <w:rPr>
      <w:sz w:val="26"/>
      <w:szCs w:val="28"/>
    </w:rPr>
  </w:style>
  <w:style w:type="paragraph" w:styleId="Heading6">
    <w:name w:val="heading 6"/>
    <w:basedOn w:val="Normal"/>
    <w:next w:val="Normal"/>
    <w:qFormat/>
    <w:rsid w:val="005957E8"/>
    <w:pPr>
      <w:numPr>
        <w:ilvl w:val="5"/>
        <w:numId w:val="11"/>
      </w:numPr>
      <w:spacing w:before="240" w:after="60"/>
      <w:outlineLvl w:val="5"/>
    </w:pPr>
    <w:rPr>
      <w:b/>
      <w:bCs/>
      <w:sz w:val="22"/>
      <w:szCs w:val="22"/>
    </w:rPr>
  </w:style>
  <w:style w:type="paragraph" w:styleId="Heading7">
    <w:name w:val="heading 7"/>
    <w:basedOn w:val="Normal"/>
    <w:next w:val="Normal"/>
    <w:qFormat/>
    <w:rsid w:val="005957E8"/>
    <w:pPr>
      <w:numPr>
        <w:ilvl w:val="6"/>
        <w:numId w:val="11"/>
      </w:numPr>
      <w:spacing w:before="240" w:after="60"/>
      <w:outlineLvl w:val="6"/>
    </w:pPr>
  </w:style>
  <w:style w:type="paragraph" w:styleId="Heading8">
    <w:name w:val="heading 8"/>
    <w:basedOn w:val="Normal"/>
    <w:next w:val="Normal"/>
    <w:qFormat/>
    <w:rsid w:val="005957E8"/>
    <w:pPr>
      <w:numPr>
        <w:ilvl w:val="7"/>
        <w:numId w:val="11"/>
      </w:numPr>
      <w:spacing w:before="240" w:after="60"/>
      <w:outlineLvl w:val="7"/>
    </w:pPr>
    <w:rPr>
      <w:i/>
      <w:iCs/>
    </w:rPr>
  </w:style>
  <w:style w:type="paragraph" w:styleId="Heading9">
    <w:name w:val="heading 9"/>
    <w:basedOn w:val="Normal"/>
    <w:next w:val="Normal"/>
    <w:qFormat/>
    <w:rsid w:val="005957E8"/>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B767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lassic2">
    <w:name w:val="Table Classic 2"/>
    <w:basedOn w:val="TableNormal"/>
    <w:rsid w:val="00F830D3"/>
    <w:pPr>
      <w:bidi/>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Times New Roman" w:hAnsi="Times New Roman" w:cs="Arial Unicode MS"/>
        <w:b/>
        <w:bCs/>
        <w:i w:val="0"/>
        <w:iCs w:val="0"/>
        <w:color w:val="FFFFFF"/>
        <w:sz w:val="22"/>
        <w:szCs w:val="24"/>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BodyText">
    <w:name w:val="Body Text"/>
    <w:autoRedefine/>
    <w:rsid w:val="00636D2D"/>
    <w:pPr>
      <w:bidi/>
      <w:spacing w:line="240" w:lineRule="atLeast"/>
    </w:pPr>
    <w:rPr>
      <w:rFonts w:cs="Nazanin"/>
      <w:sz w:val="24"/>
      <w:szCs w:val="24"/>
      <w:lang w:bidi="fa-IR"/>
    </w:rPr>
  </w:style>
  <w:style w:type="paragraph" w:styleId="BodyText2">
    <w:name w:val="Body Text 2"/>
    <w:basedOn w:val="BodyText"/>
    <w:autoRedefine/>
    <w:rsid w:val="007271DA"/>
    <w:pPr>
      <w:ind w:left="26"/>
      <w:outlineLvl w:val="2"/>
    </w:pPr>
    <w:rPr>
      <w:b/>
      <w:bCs/>
      <w:i/>
      <w:iCs/>
      <w:color w:val="548DD4"/>
      <w:sz w:val="28"/>
    </w:rPr>
  </w:style>
  <w:style w:type="paragraph" w:styleId="BodyText3">
    <w:name w:val="Body Text 3"/>
    <w:basedOn w:val="BodyText"/>
    <w:autoRedefine/>
    <w:rsid w:val="00865F08"/>
    <w:pPr>
      <w:ind w:left="1159" w:firstLine="487"/>
    </w:pPr>
    <w:rPr>
      <w:rFonts w:cs="B Nazanin"/>
      <w:sz w:val="32"/>
      <w:szCs w:val="28"/>
    </w:rPr>
  </w:style>
  <w:style w:type="paragraph" w:customStyle="1" w:styleId="BodyText4">
    <w:name w:val="Body Text 4"/>
    <w:basedOn w:val="BodyText"/>
    <w:autoRedefine/>
    <w:rsid w:val="009620C9"/>
    <w:pPr>
      <w:ind w:left="851"/>
    </w:pPr>
  </w:style>
  <w:style w:type="paragraph" w:customStyle="1" w:styleId="BodyText5">
    <w:name w:val="Body Text 5"/>
    <w:basedOn w:val="BodyText"/>
    <w:autoRedefine/>
    <w:rsid w:val="009620C9"/>
    <w:pPr>
      <w:ind w:left="1134"/>
    </w:pPr>
  </w:style>
  <w:style w:type="paragraph" w:styleId="ListBullet">
    <w:name w:val="List Bullet"/>
    <w:basedOn w:val="BodyText"/>
    <w:autoRedefine/>
    <w:rsid w:val="005957E8"/>
    <w:pPr>
      <w:numPr>
        <w:numId w:val="7"/>
      </w:numPr>
    </w:pPr>
  </w:style>
  <w:style w:type="paragraph" w:styleId="ListBullet2">
    <w:name w:val="List Bullet 2"/>
    <w:basedOn w:val="ListBullet"/>
    <w:autoRedefine/>
    <w:rsid w:val="00F4679D"/>
    <w:pPr>
      <w:numPr>
        <w:numId w:val="0"/>
      </w:numPr>
      <w:ind w:left="284"/>
    </w:pPr>
  </w:style>
  <w:style w:type="paragraph" w:styleId="ListBullet3">
    <w:name w:val="List Bullet 3"/>
    <w:basedOn w:val="ListBullet"/>
    <w:autoRedefine/>
    <w:rsid w:val="005957E8"/>
    <w:pPr>
      <w:numPr>
        <w:numId w:val="8"/>
      </w:numPr>
    </w:pPr>
  </w:style>
  <w:style w:type="paragraph" w:styleId="ListBullet4">
    <w:name w:val="List Bullet 4"/>
    <w:basedOn w:val="ListBullet"/>
    <w:autoRedefine/>
    <w:rsid w:val="005957E8"/>
    <w:pPr>
      <w:numPr>
        <w:numId w:val="9"/>
      </w:numPr>
    </w:pPr>
  </w:style>
  <w:style w:type="paragraph" w:styleId="ListBullet5">
    <w:name w:val="List Bullet 5"/>
    <w:basedOn w:val="ListBullet"/>
    <w:autoRedefine/>
    <w:rsid w:val="005957E8"/>
    <w:pPr>
      <w:numPr>
        <w:numId w:val="10"/>
      </w:numPr>
    </w:pPr>
  </w:style>
  <w:style w:type="paragraph" w:styleId="ListNumber">
    <w:name w:val="List Number"/>
    <w:basedOn w:val="BodyText"/>
    <w:autoRedefine/>
    <w:rsid w:val="0077265F"/>
    <w:pPr>
      <w:numPr>
        <w:numId w:val="1"/>
      </w:numPr>
    </w:pPr>
  </w:style>
  <w:style w:type="paragraph" w:styleId="ListNumber2">
    <w:name w:val="List Number 2"/>
    <w:basedOn w:val="ListNumber"/>
    <w:autoRedefine/>
    <w:rsid w:val="0077265F"/>
    <w:pPr>
      <w:numPr>
        <w:numId w:val="2"/>
      </w:numPr>
    </w:pPr>
  </w:style>
  <w:style w:type="paragraph" w:styleId="ListNumber3">
    <w:name w:val="List Number 3"/>
    <w:basedOn w:val="ListNumber"/>
    <w:autoRedefine/>
    <w:rsid w:val="0077265F"/>
    <w:pPr>
      <w:numPr>
        <w:numId w:val="3"/>
      </w:numPr>
    </w:pPr>
  </w:style>
  <w:style w:type="paragraph" w:styleId="ListNumber4">
    <w:name w:val="List Number 4"/>
    <w:basedOn w:val="ListNumber"/>
    <w:autoRedefine/>
    <w:rsid w:val="0077265F"/>
    <w:pPr>
      <w:numPr>
        <w:numId w:val="4"/>
      </w:numPr>
    </w:pPr>
  </w:style>
  <w:style w:type="paragraph" w:styleId="ListNumber5">
    <w:name w:val="List Number 5"/>
    <w:basedOn w:val="ListNumber"/>
    <w:autoRedefine/>
    <w:rsid w:val="0077265F"/>
    <w:pPr>
      <w:numPr>
        <w:numId w:val="5"/>
      </w:numPr>
    </w:pPr>
  </w:style>
  <w:style w:type="paragraph" w:styleId="Header">
    <w:name w:val="header"/>
    <w:basedOn w:val="Normal"/>
    <w:link w:val="HeaderChar"/>
    <w:autoRedefine/>
    <w:rsid w:val="009E0FB6"/>
    <w:pPr>
      <w:tabs>
        <w:tab w:val="center" w:pos="4153"/>
        <w:tab w:val="right" w:pos="8306"/>
      </w:tabs>
    </w:pPr>
    <w:rPr>
      <w:rFonts w:cs="B Nazanin"/>
      <w:sz w:val="20"/>
      <w:szCs w:val="20"/>
      <w:lang w:bidi="fa-IR"/>
    </w:rPr>
  </w:style>
  <w:style w:type="paragraph" w:styleId="Footer">
    <w:name w:val="footer"/>
    <w:basedOn w:val="Normal"/>
    <w:autoRedefine/>
    <w:rsid w:val="00AB05F3"/>
    <w:pPr>
      <w:tabs>
        <w:tab w:val="left" w:pos="1156"/>
        <w:tab w:val="center" w:pos="4153"/>
        <w:tab w:val="right" w:pos="8306"/>
      </w:tabs>
      <w:ind w:right="4"/>
    </w:pPr>
    <w:rPr>
      <w:rFonts w:cs="Zar"/>
      <w:sz w:val="20"/>
      <w:szCs w:val="20"/>
    </w:rPr>
  </w:style>
  <w:style w:type="paragraph" w:styleId="FootnoteText">
    <w:name w:val="footnote text"/>
    <w:link w:val="FootnoteTextChar"/>
    <w:autoRedefine/>
    <w:uiPriority w:val="99"/>
    <w:semiHidden/>
    <w:rsid w:val="00C1306E"/>
    <w:rPr>
      <w:rFonts w:cs="Zar"/>
    </w:rPr>
  </w:style>
  <w:style w:type="character" w:styleId="FootnoteReference">
    <w:name w:val="footnote reference"/>
    <w:uiPriority w:val="99"/>
    <w:semiHidden/>
    <w:rsid w:val="00C1306E"/>
    <w:rPr>
      <w:vertAlign w:val="superscript"/>
    </w:rPr>
  </w:style>
  <w:style w:type="paragraph" w:styleId="TOC1">
    <w:name w:val="toc 1"/>
    <w:basedOn w:val="Normal"/>
    <w:next w:val="Normal"/>
    <w:autoRedefine/>
    <w:uiPriority w:val="39"/>
    <w:rsid w:val="005D24DB"/>
    <w:pPr>
      <w:tabs>
        <w:tab w:val="left" w:pos="288"/>
        <w:tab w:val="right" w:leader="dot" w:pos="8576"/>
      </w:tabs>
      <w:spacing w:line="240" w:lineRule="atLeast"/>
      <w:ind w:left="26"/>
      <w:jc w:val="center"/>
    </w:pPr>
    <w:rPr>
      <w:rFonts w:cs="Zar"/>
      <w:b/>
      <w:bCs/>
      <w:sz w:val="26"/>
      <w:szCs w:val="28"/>
      <w:lang w:bidi="fa-IR"/>
    </w:rPr>
  </w:style>
  <w:style w:type="paragraph" w:styleId="TOC2">
    <w:name w:val="toc 2"/>
    <w:basedOn w:val="Normal"/>
    <w:next w:val="Normal"/>
    <w:autoRedefine/>
    <w:uiPriority w:val="39"/>
    <w:rsid w:val="005D24DB"/>
    <w:pPr>
      <w:tabs>
        <w:tab w:val="left" w:pos="-514"/>
        <w:tab w:val="right" w:leader="dot" w:pos="8296"/>
      </w:tabs>
      <w:spacing w:line="240" w:lineRule="atLeast"/>
      <w:ind w:left="-334"/>
    </w:pPr>
    <w:rPr>
      <w:rFonts w:cs="Zar"/>
      <w:noProof/>
      <w:sz w:val="26"/>
      <w:szCs w:val="28"/>
      <w:lang w:bidi="fa-IR"/>
    </w:rPr>
  </w:style>
  <w:style w:type="paragraph" w:styleId="TOC3">
    <w:name w:val="toc 3"/>
    <w:basedOn w:val="Normal"/>
    <w:next w:val="Normal"/>
    <w:autoRedefine/>
    <w:uiPriority w:val="39"/>
    <w:rsid w:val="00156E7A"/>
    <w:pPr>
      <w:tabs>
        <w:tab w:val="left" w:pos="576"/>
        <w:tab w:val="right" w:leader="dot" w:pos="8296"/>
      </w:tabs>
      <w:spacing w:line="240" w:lineRule="atLeast"/>
      <w:ind w:left="651"/>
    </w:pPr>
    <w:rPr>
      <w:rFonts w:cs="Zar"/>
      <w:sz w:val="26"/>
      <w:szCs w:val="28"/>
      <w:lang w:bidi="fa-IR"/>
    </w:rPr>
  </w:style>
  <w:style w:type="paragraph" w:styleId="TOC4">
    <w:name w:val="toc 4"/>
    <w:basedOn w:val="Normal"/>
    <w:next w:val="Normal"/>
    <w:autoRedefine/>
    <w:uiPriority w:val="39"/>
    <w:rsid w:val="0077265F"/>
    <w:pPr>
      <w:tabs>
        <w:tab w:val="left" w:pos="792"/>
        <w:tab w:val="right" w:leader="dot" w:pos="8306"/>
      </w:tabs>
    </w:pPr>
    <w:rPr>
      <w:rFonts w:cs="Zar"/>
      <w:sz w:val="26"/>
      <w:szCs w:val="28"/>
      <w:lang w:bidi="fa-IR"/>
    </w:rPr>
  </w:style>
  <w:style w:type="paragraph" w:styleId="TOC5">
    <w:name w:val="toc 5"/>
    <w:basedOn w:val="Normal"/>
    <w:next w:val="Normal"/>
    <w:autoRedefine/>
    <w:uiPriority w:val="39"/>
    <w:rsid w:val="00D33A9A"/>
    <w:rPr>
      <w:lang w:bidi="fa-IR"/>
    </w:rPr>
  </w:style>
  <w:style w:type="character" w:styleId="Hyperlink">
    <w:name w:val="Hyperlink"/>
    <w:uiPriority w:val="99"/>
    <w:rsid w:val="00D33A9A"/>
    <w:rPr>
      <w:color w:val="0000FF"/>
      <w:u w:val="single"/>
      <w:lang w:bidi="fa-IR"/>
    </w:rPr>
  </w:style>
  <w:style w:type="character" w:styleId="PageNumber">
    <w:name w:val="page number"/>
    <w:rsid w:val="00934540"/>
    <w:rPr>
      <w:rFonts w:ascii="Times New Roman" w:hAnsi="Times New Roman" w:cs="Zar"/>
      <w:color w:val="auto"/>
      <w:spacing w:val="0"/>
      <w:w w:val="100"/>
      <w:position w:val="0"/>
      <w:sz w:val="20"/>
      <w:szCs w:val="20"/>
      <w:u w:val="none"/>
      <w:effect w:val="none"/>
      <w:lang w:bidi="fa-IR"/>
    </w:rPr>
  </w:style>
  <w:style w:type="character" w:styleId="FollowedHyperlink">
    <w:name w:val="FollowedHyperlink"/>
    <w:rsid w:val="00D33A9A"/>
    <w:rPr>
      <w:color w:val="800080"/>
      <w:u w:val="single"/>
      <w:lang w:bidi="fa-IR"/>
    </w:rPr>
  </w:style>
  <w:style w:type="character" w:styleId="CommentReference">
    <w:name w:val="annotation reference"/>
    <w:semiHidden/>
    <w:rsid w:val="00566A33"/>
    <w:rPr>
      <w:sz w:val="16"/>
      <w:szCs w:val="16"/>
    </w:rPr>
  </w:style>
  <w:style w:type="paragraph" w:styleId="CommentText">
    <w:name w:val="annotation text"/>
    <w:basedOn w:val="Normal"/>
    <w:semiHidden/>
    <w:rsid w:val="00566A33"/>
    <w:rPr>
      <w:sz w:val="20"/>
      <w:szCs w:val="20"/>
    </w:rPr>
  </w:style>
  <w:style w:type="paragraph" w:styleId="CommentSubject">
    <w:name w:val="annotation subject"/>
    <w:basedOn w:val="CommentText"/>
    <w:next w:val="CommentText"/>
    <w:semiHidden/>
    <w:rsid w:val="00566A33"/>
    <w:rPr>
      <w:b/>
      <w:bCs/>
    </w:rPr>
  </w:style>
  <w:style w:type="paragraph" w:styleId="BalloonText">
    <w:name w:val="Balloon Text"/>
    <w:basedOn w:val="Normal"/>
    <w:semiHidden/>
    <w:rsid w:val="00566A33"/>
    <w:rPr>
      <w:rFonts w:ascii="Tahoma" w:hAnsi="Tahoma" w:cs="Tahoma"/>
      <w:sz w:val="16"/>
      <w:szCs w:val="16"/>
    </w:rPr>
  </w:style>
  <w:style w:type="paragraph" w:styleId="Title">
    <w:name w:val="Title"/>
    <w:basedOn w:val="Normal"/>
    <w:next w:val="Normal"/>
    <w:link w:val="TitleChar"/>
    <w:qFormat/>
    <w:rsid w:val="00816AD6"/>
    <w:pPr>
      <w:widowControl w:val="0"/>
      <w:jc w:val="center"/>
    </w:pPr>
    <w:rPr>
      <w:rFonts w:ascii="Arial" w:hAnsi="Arial" w:cs="Zar"/>
      <w:b/>
      <w:bCs/>
      <w:sz w:val="36"/>
      <w:szCs w:val="32"/>
    </w:rPr>
  </w:style>
  <w:style w:type="paragraph" w:customStyle="1" w:styleId="MainTitle">
    <w:name w:val="Main Title"/>
    <w:basedOn w:val="Normal"/>
    <w:rsid w:val="00816AD6"/>
    <w:pPr>
      <w:widowControl w:val="0"/>
      <w:spacing w:before="480" w:after="60"/>
      <w:jc w:val="center"/>
    </w:pPr>
    <w:rPr>
      <w:rFonts w:ascii="Arial" w:hAnsi="Arial" w:cs="Zar"/>
      <w:b/>
      <w:bCs/>
      <w:kern w:val="28"/>
      <w:sz w:val="32"/>
      <w:szCs w:val="40"/>
    </w:rPr>
  </w:style>
  <w:style w:type="paragraph" w:customStyle="1" w:styleId="StyleTitleLatin16ptComplex20ptLeftKernat14pt">
    <w:name w:val="Style Title + (Latin) 16 pt (Complex) 20 pt Left Kern at 14 pt"/>
    <w:basedOn w:val="Title"/>
    <w:autoRedefine/>
    <w:rsid w:val="002A448E"/>
    <w:pPr>
      <w:jc w:val="right"/>
    </w:pPr>
    <w:rPr>
      <w:kern w:val="28"/>
      <w:sz w:val="32"/>
      <w:szCs w:val="40"/>
      <w:lang w:bidi="fa-IR"/>
    </w:rPr>
  </w:style>
  <w:style w:type="paragraph" w:customStyle="1" w:styleId="HelpText">
    <w:name w:val="Help Text"/>
    <w:basedOn w:val="BodyText"/>
    <w:autoRedefine/>
    <w:rsid w:val="00B8378C"/>
    <w:pPr>
      <w:spacing w:before="100" w:beforeAutospacing="1" w:after="100" w:afterAutospacing="1" w:line="360" w:lineRule="auto"/>
      <w:ind w:left="288"/>
      <w:contextualSpacing/>
      <w:jc w:val="lowKashida"/>
    </w:pPr>
    <w:rPr>
      <w:sz w:val="28"/>
      <w:szCs w:val="28"/>
    </w:rPr>
  </w:style>
  <w:style w:type="paragraph" w:customStyle="1" w:styleId="HelpList">
    <w:name w:val="Help List"/>
    <w:basedOn w:val="HelpText"/>
    <w:autoRedefine/>
    <w:rsid w:val="00117108"/>
    <w:pPr>
      <w:numPr>
        <w:numId w:val="6"/>
      </w:numPr>
    </w:pPr>
  </w:style>
  <w:style w:type="paragraph" w:customStyle="1" w:styleId="TabelBodyRit">
    <w:name w:val="Tabel Body Rit"/>
    <w:basedOn w:val="BodyText"/>
    <w:autoRedefine/>
    <w:rsid w:val="00F830D3"/>
    <w:rPr>
      <w:sz w:val="22"/>
    </w:rPr>
  </w:style>
  <w:style w:type="paragraph" w:customStyle="1" w:styleId="TabelBodyCen">
    <w:name w:val="Tabel Body Cen"/>
    <w:basedOn w:val="TabelBodyRit"/>
    <w:autoRedefine/>
    <w:rsid w:val="00A462B6"/>
    <w:pPr>
      <w:jc w:val="center"/>
    </w:pPr>
  </w:style>
  <w:style w:type="paragraph" w:customStyle="1" w:styleId="TabelBodyLef">
    <w:name w:val="Tabel Body Lef"/>
    <w:basedOn w:val="TabelBodyCen"/>
    <w:autoRedefine/>
    <w:rsid w:val="00F830D3"/>
    <w:pPr>
      <w:jc w:val="right"/>
    </w:pPr>
  </w:style>
  <w:style w:type="paragraph" w:customStyle="1" w:styleId="TabelHeader">
    <w:name w:val="Tabel Header"/>
    <w:basedOn w:val="TabelBodyRit"/>
    <w:autoRedefine/>
    <w:rsid w:val="00A462B6"/>
    <w:pPr>
      <w:jc w:val="center"/>
    </w:pPr>
    <w:rPr>
      <w:b/>
      <w:bCs/>
    </w:rPr>
  </w:style>
  <w:style w:type="paragraph" w:customStyle="1" w:styleId="Tabletext">
    <w:name w:val="Tabletext"/>
    <w:basedOn w:val="Normal"/>
    <w:rsid w:val="00A462B6"/>
    <w:pPr>
      <w:keepLines/>
      <w:widowControl w:val="0"/>
      <w:spacing w:after="120" w:line="240" w:lineRule="atLeast"/>
      <w:jc w:val="both"/>
    </w:pPr>
    <w:rPr>
      <w:rFonts w:cs="Zar"/>
      <w:szCs w:val="28"/>
    </w:rPr>
  </w:style>
  <w:style w:type="paragraph" w:customStyle="1" w:styleId="StyleTabletextCentered">
    <w:name w:val="Style Tabletext + Centered"/>
    <w:basedOn w:val="Tabletext"/>
    <w:autoRedefine/>
    <w:rsid w:val="00A462B6"/>
    <w:pPr>
      <w:jc w:val="center"/>
    </w:pPr>
    <w:rPr>
      <w:lang w:bidi="fa-IR"/>
    </w:rPr>
  </w:style>
  <w:style w:type="paragraph" w:styleId="ListParagraph">
    <w:name w:val="List Paragraph"/>
    <w:basedOn w:val="Normal"/>
    <w:uiPriority w:val="34"/>
    <w:qFormat/>
    <w:rsid w:val="006876E0"/>
    <w:pPr>
      <w:ind w:left="720"/>
    </w:pPr>
  </w:style>
  <w:style w:type="paragraph" w:styleId="TOCHeading">
    <w:name w:val="TOC Heading"/>
    <w:basedOn w:val="Heading1"/>
    <w:next w:val="Normal"/>
    <w:uiPriority w:val="39"/>
    <w:semiHidden/>
    <w:unhideWhenUsed/>
    <w:qFormat/>
    <w:rsid w:val="00FF200B"/>
    <w:pPr>
      <w:keepLines/>
      <w:numPr>
        <w:numId w:val="0"/>
      </w:numPr>
      <w:bidi w:val="0"/>
      <w:spacing w:before="480" w:line="276" w:lineRule="auto"/>
      <w:outlineLvl w:val="9"/>
    </w:pPr>
    <w:rPr>
      <w:rFonts w:ascii="Cambria" w:hAnsi="Cambria" w:cs="Times New Roman"/>
      <w:color w:val="365F91"/>
      <w:kern w:val="0"/>
      <w:sz w:val="28"/>
      <w:szCs w:val="28"/>
      <w:lang w:bidi="ar-SA"/>
    </w:rPr>
  </w:style>
  <w:style w:type="character" w:customStyle="1" w:styleId="FootnoteTextChar">
    <w:name w:val="Footnote Text Char"/>
    <w:link w:val="FootnoteText"/>
    <w:uiPriority w:val="99"/>
    <w:semiHidden/>
    <w:rsid w:val="004F77ED"/>
    <w:rPr>
      <w:rFonts w:cs="Zar"/>
      <w:lang w:val="en-US" w:eastAsia="en-US" w:bidi="ar-SA"/>
    </w:rPr>
  </w:style>
  <w:style w:type="paragraph" w:customStyle="1" w:styleId="infoblue">
    <w:name w:val="infoblue"/>
    <w:basedOn w:val="Normal"/>
    <w:rsid w:val="00CD3B24"/>
    <w:pPr>
      <w:bidi w:val="0"/>
      <w:spacing w:after="120" w:line="240" w:lineRule="atLeast"/>
      <w:ind w:left="720"/>
    </w:pPr>
    <w:rPr>
      <w:i/>
      <w:iCs/>
      <w:color w:val="0000FF"/>
      <w:sz w:val="20"/>
      <w:szCs w:val="20"/>
    </w:rPr>
  </w:style>
  <w:style w:type="character" w:styleId="Strong">
    <w:name w:val="Strong"/>
    <w:uiPriority w:val="22"/>
    <w:qFormat/>
    <w:rsid w:val="00865F08"/>
    <w:rPr>
      <w:b/>
      <w:bCs/>
    </w:rPr>
  </w:style>
  <w:style w:type="paragraph" w:styleId="TOC6">
    <w:name w:val="toc 6"/>
    <w:basedOn w:val="Normal"/>
    <w:next w:val="Normal"/>
    <w:autoRedefine/>
    <w:uiPriority w:val="39"/>
    <w:unhideWhenUsed/>
    <w:rsid w:val="00E733C6"/>
    <w:pPr>
      <w:bidi w:val="0"/>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E733C6"/>
    <w:pPr>
      <w:bidi w:val="0"/>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E733C6"/>
    <w:pPr>
      <w:bidi w:val="0"/>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E733C6"/>
    <w:pPr>
      <w:bidi w:val="0"/>
      <w:spacing w:after="100" w:line="259" w:lineRule="auto"/>
      <w:ind w:left="1760"/>
    </w:pPr>
    <w:rPr>
      <w:rFonts w:ascii="Calibri" w:hAnsi="Calibri" w:cs="Arial"/>
      <w:sz w:val="22"/>
      <w:szCs w:val="22"/>
    </w:rPr>
  </w:style>
  <w:style w:type="character" w:customStyle="1" w:styleId="TitleChar">
    <w:name w:val="Title Char"/>
    <w:link w:val="Title"/>
    <w:rsid w:val="000360E6"/>
    <w:rPr>
      <w:rFonts w:ascii="Arial" w:hAnsi="Arial" w:cs="Zar"/>
      <w:b/>
      <w:bCs/>
      <w:sz w:val="36"/>
      <w:szCs w:val="32"/>
    </w:rPr>
  </w:style>
  <w:style w:type="character" w:customStyle="1" w:styleId="HeaderChar">
    <w:name w:val="Header Char"/>
    <w:link w:val="Header"/>
    <w:rsid w:val="000360E6"/>
    <w:rPr>
      <w:rFonts w:cs="B Nazanin"/>
      <w:lang w:bidi="fa-IR"/>
    </w:rPr>
  </w:style>
  <w:style w:type="paragraph" w:customStyle="1" w:styleId="Text">
    <w:name w:val="Text"/>
    <w:basedOn w:val="Normal"/>
    <w:rsid w:val="006A3CAC"/>
    <w:pPr>
      <w:jc w:val="both"/>
    </w:pPr>
    <w:rPr>
      <w:rFonts w:cs="Lotus"/>
      <w:i/>
      <w:iCs/>
      <w:color w:val="0000FF"/>
      <w:sz w:val="20"/>
      <w:szCs w:val="20"/>
    </w:rPr>
  </w:style>
  <w:style w:type="paragraph" w:customStyle="1" w:styleId="Head2">
    <w:name w:val="Head 2"/>
    <w:basedOn w:val="Heading2"/>
    <w:next w:val="Normal"/>
    <w:rsid w:val="00FB3A65"/>
    <w:pPr>
      <w:numPr>
        <w:ilvl w:val="0"/>
        <w:numId w:val="0"/>
      </w:numPr>
      <w:tabs>
        <w:tab w:val="clear" w:pos="1016"/>
        <w:tab w:val="num" w:pos="360"/>
      </w:tabs>
      <w:spacing w:before="100" w:beforeAutospacing="1"/>
      <w:jc w:val="both"/>
    </w:pPr>
    <w:rPr>
      <w:kern w:val="0"/>
      <w:sz w:val="24"/>
      <w:lang w:bidi="ar-SA"/>
    </w:rPr>
  </w:style>
  <w:style w:type="paragraph" w:customStyle="1" w:styleId="Head1">
    <w:name w:val="Head1"/>
    <w:basedOn w:val="Heading1"/>
    <w:next w:val="Normal"/>
    <w:rsid w:val="00FB3A65"/>
    <w:pPr>
      <w:numPr>
        <w:numId w:val="0"/>
      </w:numPr>
      <w:tabs>
        <w:tab w:val="num" w:pos="360"/>
      </w:tabs>
      <w:jc w:val="both"/>
    </w:pPr>
    <w:rPr>
      <w:rFonts w:cs="Lotus"/>
      <w:sz w:val="28"/>
    </w:rPr>
  </w:style>
  <w:style w:type="character" w:customStyle="1" w:styleId="Heading2Char">
    <w:name w:val="Heading 2 Char"/>
    <w:link w:val="Heading2"/>
    <w:rsid w:val="00A050DB"/>
    <w:rPr>
      <w:rFonts w:cs="Nazanin"/>
      <w:b/>
      <w:bCs/>
      <w:kern w:val="32"/>
      <w:sz w:val="28"/>
      <w:szCs w:val="28"/>
      <w:lang w:bidi="fa-IR"/>
    </w:rPr>
  </w:style>
  <w:style w:type="paragraph" w:styleId="NormalWeb">
    <w:name w:val="Normal (Web)"/>
    <w:basedOn w:val="Normal"/>
    <w:uiPriority w:val="99"/>
    <w:unhideWhenUsed/>
    <w:rsid w:val="00032BE9"/>
    <w:pPr>
      <w:bidi w:val="0"/>
      <w:spacing w:before="100" w:beforeAutospacing="1" w:after="100" w:afterAutospacing="1"/>
    </w:pPr>
  </w:style>
  <w:style w:type="paragraph" w:styleId="z-TopofForm">
    <w:name w:val="HTML Top of Form"/>
    <w:basedOn w:val="Normal"/>
    <w:next w:val="Normal"/>
    <w:link w:val="z-TopofFormChar"/>
    <w:hidden/>
    <w:uiPriority w:val="99"/>
    <w:unhideWhenUsed/>
    <w:rsid w:val="00782188"/>
    <w:pPr>
      <w:pBdr>
        <w:bottom w:val="single" w:sz="6" w:space="1" w:color="auto"/>
      </w:pBdr>
      <w:bidi w:val="0"/>
      <w:jc w:val="center"/>
    </w:pPr>
    <w:rPr>
      <w:rFonts w:ascii="Arial" w:hAnsi="Arial" w:cs="Arial"/>
      <w:vanish/>
      <w:sz w:val="16"/>
      <w:szCs w:val="16"/>
      <w:lang/>
    </w:rPr>
  </w:style>
  <w:style w:type="character" w:customStyle="1" w:styleId="z-TopofFormChar">
    <w:name w:val="z-Top of Form Char"/>
    <w:basedOn w:val="DefaultParagraphFont"/>
    <w:link w:val="z-TopofForm"/>
    <w:uiPriority w:val="99"/>
    <w:rsid w:val="00782188"/>
    <w:rPr>
      <w:rFonts w:ascii="Arial" w:hAnsi="Arial" w:cs="Arial"/>
      <w:vanish/>
      <w:sz w:val="16"/>
      <w:szCs w:val="16"/>
      <w:lang/>
    </w:rPr>
  </w:style>
  <w:style w:type="paragraph" w:customStyle="1" w:styleId="is-empty">
    <w:name w:val="is-empty"/>
    <w:basedOn w:val="Normal"/>
    <w:rsid w:val="00782188"/>
    <w:pPr>
      <w:bidi w:val="0"/>
      <w:spacing w:before="100" w:beforeAutospacing="1" w:after="100" w:afterAutospacing="1"/>
    </w:pPr>
    <w:rPr>
      <w:lang/>
    </w:rPr>
  </w:style>
  <w:style w:type="paragraph" w:styleId="z-BottomofForm">
    <w:name w:val="HTML Bottom of Form"/>
    <w:basedOn w:val="Normal"/>
    <w:next w:val="Normal"/>
    <w:link w:val="z-BottomofFormChar"/>
    <w:hidden/>
    <w:uiPriority w:val="99"/>
    <w:unhideWhenUsed/>
    <w:rsid w:val="00782188"/>
    <w:pPr>
      <w:pBdr>
        <w:top w:val="single" w:sz="6" w:space="1" w:color="auto"/>
      </w:pBdr>
      <w:bidi w:val="0"/>
      <w:jc w:val="center"/>
    </w:pPr>
    <w:rPr>
      <w:rFonts w:ascii="Arial" w:hAnsi="Arial" w:cs="Arial"/>
      <w:vanish/>
      <w:sz w:val="16"/>
      <w:szCs w:val="16"/>
      <w:lang/>
    </w:rPr>
  </w:style>
  <w:style w:type="character" w:customStyle="1" w:styleId="z-BottomofFormChar">
    <w:name w:val="z-Bottom of Form Char"/>
    <w:basedOn w:val="DefaultParagraphFont"/>
    <w:link w:val="z-BottomofForm"/>
    <w:uiPriority w:val="99"/>
    <w:rsid w:val="00782188"/>
    <w:rPr>
      <w:rFonts w:ascii="Arial" w:hAnsi="Arial" w:cs="Arial"/>
      <w:vanish/>
      <w:sz w:val="16"/>
      <w:szCs w:val="16"/>
      <w:lang/>
    </w:rPr>
  </w:style>
  <w:style w:type="character" w:styleId="Emphasis">
    <w:name w:val="Emphasis"/>
    <w:basedOn w:val="DefaultParagraphFont"/>
    <w:qFormat/>
    <w:rsid w:val="002B5A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08375">
      <w:bodyDiv w:val="1"/>
      <w:marLeft w:val="0"/>
      <w:marRight w:val="0"/>
      <w:marTop w:val="0"/>
      <w:marBottom w:val="0"/>
      <w:divBdr>
        <w:top w:val="none" w:sz="0" w:space="0" w:color="auto"/>
        <w:left w:val="none" w:sz="0" w:space="0" w:color="auto"/>
        <w:bottom w:val="none" w:sz="0" w:space="0" w:color="auto"/>
        <w:right w:val="none" w:sz="0" w:space="0" w:color="auto"/>
      </w:divBdr>
      <w:divsChild>
        <w:div w:id="575212941">
          <w:marLeft w:val="0"/>
          <w:marRight w:val="0"/>
          <w:marTop w:val="0"/>
          <w:marBottom w:val="0"/>
          <w:divBdr>
            <w:top w:val="single" w:sz="2" w:space="0" w:color="ECECEC"/>
            <w:left w:val="single" w:sz="2" w:space="0" w:color="ECECEC"/>
            <w:bottom w:val="single" w:sz="2" w:space="0" w:color="ECECEC"/>
            <w:right w:val="single" w:sz="2" w:space="0" w:color="ECECEC"/>
          </w:divBdr>
        </w:div>
        <w:div w:id="745876953">
          <w:marLeft w:val="0"/>
          <w:marRight w:val="0"/>
          <w:marTop w:val="60"/>
          <w:marBottom w:val="0"/>
          <w:divBdr>
            <w:top w:val="single" w:sz="2" w:space="0" w:color="ECECEC"/>
            <w:left w:val="single" w:sz="2" w:space="0" w:color="ECECEC"/>
            <w:bottom w:val="single" w:sz="2" w:space="0" w:color="ECECEC"/>
            <w:right w:val="single" w:sz="2" w:space="0" w:color="ECECEC"/>
          </w:divBdr>
          <w:divsChild>
            <w:div w:id="1651397499">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144200138">
      <w:bodyDiv w:val="1"/>
      <w:marLeft w:val="0"/>
      <w:marRight w:val="0"/>
      <w:marTop w:val="0"/>
      <w:marBottom w:val="0"/>
      <w:divBdr>
        <w:top w:val="none" w:sz="0" w:space="0" w:color="auto"/>
        <w:left w:val="none" w:sz="0" w:space="0" w:color="auto"/>
        <w:bottom w:val="none" w:sz="0" w:space="0" w:color="auto"/>
        <w:right w:val="none" w:sz="0" w:space="0" w:color="auto"/>
      </w:divBdr>
    </w:div>
    <w:div w:id="196478299">
      <w:bodyDiv w:val="1"/>
      <w:marLeft w:val="0"/>
      <w:marRight w:val="0"/>
      <w:marTop w:val="0"/>
      <w:marBottom w:val="0"/>
      <w:divBdr>
        <w:top w:val="none" w:sz="0" w:space="0" w:color="auto"/>
        <w:left w:val="none" w:sz="0" w:space="0" w:color="auto"/>
        <w:bottom w:val="none" w:sz="0" w:space="0" w:color="auto"/>
        <w:right w:val="none" w:sz="0" w:space="0" w:color="auto"/>
      </w:divBdr>
      <w:divsChild>
        <w:div w:id="530070993">
          <w:marLeft w:val="0"/>
          <w:marRight w:val="0"/>
          <w:marTop w:val="0"/>
          <w:marBottom w:val="0"/>
          <w:divBdr>
            <w:top w:val="single" w:sz="2" w:space="0" w:color="ECECEC"/>
            <w:left w:val="single" w:sz="2" w:space="0" w:color="ECECEC"/>
            <w:bottom w:val="single" w:sz="2" w:space="0" w:color="ECECEC"/>
            <w:right w:val="single" w:sz="2" w:space="0" w:color="ECECEC"/>
          </w:divBdr>
        </w:div>
        <w:div w:id="1740326794">
          <w:marLeft w:val="0"/>
          <w:marRight w:val="0"/>
          <w:marTop w:val="60"/>
          <w:marBottom w:val="0"/>
          <w:divBdr>
            <w:top w:val="single" w:sz="2" w:space="0" w:color="ECECEC"/>
            <w:left w:val="single" w:sz="2" w:space="0" w:color="ECECEC"/>
            <w:bottom w:val="single" w:sz="2" w:space="0" w:color="ECECEC"/>
            <w:right w:val="single" w:sz="2" w:space="0" w:color="ECECEC"/>
          </w:divBdr>
          <w:divsChild>
            <w:div w:id="561215479">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475729372">
      <w:bodyDiv w:val="1"/>
      <w:marLeft w:val="0"/>
      <w:marRight w:val="0"/>
      <w:marTop w:val="0"/>
      <w:marBottom w:val="0"/>
      <w:divBdr>
        <w:top w:val="none" w:sz="0" w:space="0" w:color="auto"/>
        <w:left w:val="none" w:sz="0" w:space="0" w:color="auto"/>
        <w:bottom w:val="none" w:sz="0" w:space="0" w:color="auto"/>
        <w:right w:val="none" w:sz="0" w:space="0" w:color="auto"/>
      </w:divBdr>
      <w:divsChild>
        <w:div w:id="440882359">
          <w:marLeft w:val="0"/>
          <w:marRight w:val="0"/>
          <w:marTop w:val="0"/>
          <w:marBottom w:val="0"/>
          <w:divBdr>
            <w:top w:val="single" w:sz="2" w:space="0" w:color="FFFFFF"/>
            <w:left w:val="single" w:sz="2" w:space="0" w:color="FFFFFF"/>
            <w:bottom w:val="single" w:sz="2" w:space="0" w:color="FFFFFF"/>
            <w:right w:val="single" w:sz="2" w:space="0" w:color="FFFFFF"/>
          </w:divBdr>
          <w:divsChild>
            <w:div w:id="179490859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754277786">
          <w:marLeft w:val="0"/>
          <w:marRight w:val="0"/>
          <w:marTop w:val="0"/>
          <w:marBottom w:val="0"/>
          <w:divBdr>
            <w:top w:val="single" w:sz="2" w:space="0" w:color="FFFFFF"/>
            <w:left w:val="single" w:sz="2" w:space="0" w:color="FFFFFF"/>
            <w:bottom w:val="single" w:sz="2" w:space="0" w:color="FFFFFF"/>
            <w:right w:val="single" w:sz="2" w:space="0" w:color="FFFFFF"/>
          </w:divBdr>
          <w:divsChild>
            <w:div w:id="49079993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78086389">
          <w:marLeft w:val="0"/>
          <w:marRight w:val="0"/>
          <w:marTop w:val="0"/>
          <w:marBottom w:val="0"/>
          <w:divBdr>
            <w:top w:val="single" w:sz="2" w:space="0" w:color="FFFFFF"/>
            <w:left w:val="single" w:sz="2" w:space="0" w:color="FFFFFF"/>
            <w:bottom w:val="single" w:sz="2" w:space="0" w:color="FFFFFF"/>
            <w:right w:val="single" w:sz="2" w:space="0" w:color="FFFFFF"/>
          </w:divBdr>
        </w:div>
        <w:div w:id="445777755">
          <w:marLeft w:val="0"/>
          <w:marRight w:val="0"/>
          <w:marTop w:val="0"/>
          <w:marBottom w:val="0"/>
          <w:divBdr>
            <w:top w:val="single" w:sz="2" w:space="0" w:color="FFFFFF"/>
            <w:left w:val="single" w:sz="2" w:space="0" w:color="FFFFFF"/>
            <w:bottom w:val="single" w:sz="2" w:space="0" w:color="FFFFFF"/>
            <w:right w:val="single" w:sz="2" w:space="0" w:color="FFFFFF"/>
          </w:divBdr>
        </w:div>
        <w:div w:id="658340228">
          <w:marLeft w:val="0"/>
          <w:marRight w:val="0"/>
          <w:marTop w:val="0"/>
          <w:marBottom w:val="0"/>
          <w:divBdr>
            <w:top w:val="single" w:sz="2" w:space="0" w:color="FFFFFF"/>
            <w:left w:val="single" w:sz="2" w:space="0" w:color="FFFFFF"/>
            <w:bottom w:val="single" w:sz="2" w:space="0" w:color="FFFFFF"/>
            <w:right w:val="single" w:sz="2" w:space="0" w:color="FFFFFF"/>
          </w:divBdr>
        </w:div>
        <w:div w:id="1897668260">
          <w:marLeft w:val="0"/>
          <w:marRight w:val="0"/>
          <w:marTop w:val="0"/>
          <w:marBottom w:val="0"/>
          <w:divBdr>
            <w:top w:val="single" w:sz="2" w:space="0" w:color="FFFFFF"/>
            <w:left w:val="single" w:sz="2" w:space="0" w:color="FFFFFF"/>
            <w:bottom w:val="single" w:sz="2" w:space="0" w:color="FFFFFF"/>
            <w:right w:val="single" w:sz="2" w:space="0" w:color="FFFFFF"/>
          </w:divBdr>
        </w:div>
        <w:div w:id="306085734">
          <w:marLeft w:val="0"/>
          <w:marRight w:val="0"/>
          <w:marTop w:val="0"/>
          <w:marBottom w:val="0"/>
          <w:divBdr>
            <w:top w:val="single" w:sz="2" w:space="0" w:color="FFFFFF"/>
            <w:left w:val="single" w:sz="2" w:space="0" w:color="FFFFFF"/>
            <w:bottom w:val="single" w:sz="2" w:space="0" w:color="FFFFFF"/>
            <w:right w:val="single" w:sz="2" w:space="0" w:color="FFFFFF"/>
          </w:divBdr>
        </w:div>
        <w:div w:id="430704053">
          <w:marLeft w:val="0"/>
          <w:marRight w:val="0"/>
          <w:marTop w:val="0"/>
          <w:marBottom w:val="0"/>
          <w:divBdr>
            <w:top w:val="single" w:sz="2" w:space="0" w:color="FFFFFF"/>
            <w:left w:val="single" w:sz="2" w:space="0" w:color="FFFFFF"/>
            <w:bottom w:val="single" w:sz="2" w:space="0" w:color="FFFFFF"/>
            <w:right w:val="single" w:sz="2" w:space="0" w:color="FFFFFF"/>
          </w:divBdr>
        </w:div>
        <w:div w:id="213978012">
          <w:marLeft w:val="0"/>
          <w:marRight w:val="0"/>
          <w:marTop w:val="0"/>
          <w:marBottom w:val="0"/>
          <w:divBdr>
            <w:top w:val="single" w:sz="2" w:space="0" w:color="FFFFFF"/>
            <w:left w:val="single" w:sz="2" w:space="0" w:color="FFFFFF"/>
            <w:bottom w:val="single" w:sz="2" w:space="0" w:color="FFFFFF"/>
            <w:right w:val="single" w:sz="2" w:space="0" w:color="FFFFFF"/>
          </w:divBdr>
        </w:div>
        <w:div w:id="1577126870">
          <w:marLeft w:val="0"/>
          <w:marRight w:val="0"/>
          <w:marTop w:val="0"/>
          <w:marBottom w:val="0"/>
          <w:divBdr>
            <w:top w:val="single" w:sz="2" w:space="0" w:color="FFFFFF"/>
            <w:left w:val="single" w:sz="2" w:space="0" w:color="FFFFFF"/>
            <w:bottom w:val="single" w:sz="2" w:space="0" w:color="FFFFFF"/>
            <w:right w:val="single" w:sz="2" w:space="0" w:color="FFFFFF"/>
          </w:divBdr>
        </w:div>
        <w:div w:id="166333484">
          <w:marLeft w:val="0"/>
          <w:marRight w:val="0"/>
          <w:marTop w:val="0"/>
          <w:marBottom w:val="0"/>
          <w:divBdr>
            <w:top w:val="single" w:sz="2" w:space="0" w:color="FFFFFF"/>
            <w:left w:val="single" w:sz="2" w:space="0" w:color="FFFFFF"/>
            <w:bottom w:val="single" w:sz="2" w:space="0" w:color="FFFFFF"/>
            <w:right w:val="single" w:sz="2" w:space="0" w:color="FFFFFF"/>
          </w:divBdr>
        </w:div>
        <w:div w:id="1965573747">
          <w:marLeft w:val="0"/>
          <w:marRight w:val="0"/>
          <w:marTop w:val="0"/>
          <w:marBottom w:val="0"/>
          <w:divBdr>
            <w:top w:val="single" w:sz="2" w:space="0" w:color="FFFFFF"/>
            <w:left w:val="single" w:sz="2" w:space="0" w:color="FFFFFF"/>
            <w:bottom w:val="single" w:sz="2" w:space="0" w:color="FFFFFF"/>
            <w:right w:val="single" w:sz="2" w:space="0" w:color="FFFFFF"/>
          </w:divBdr>
        </w:div>
        <w:div w:id="1465657791">
          <w:marLeft w:val="0"/>
          <w:marRight w:val="0"/>
          <w:marTop w:val="0"/>
          <w:marBottom w:val="0"/>
          <w:divBdr>
            <w:top w:val="single" w:sz="2" w:space="0" w:color="FFFFFF"/>
            <w:left w:val="single" w:sz="2" w:space="0" w:color="FFFFFF"/>
            <w:bottom w:val="single" w:sz="2" w:space="0" w:color="FFFFFF"/>
            <w:right w:val="single" w:sz="2" w:space="0" w:color="FFFFFF"/>
          </w:divBdr>
        </w:div>
        <w:div w:id="102189828">
          <w:marLeft w:val="0"/>
          <w:marRight w:val="0"/>
          <w:marTop w:val="0"/>
          <w:marBottom w:val="0"/>
          <w:divBdr>
            <w:top w:val="single" w:sz="2" w:space="0" w:color="FFFFFF"/>
            <w:left w:val="single" w:sz="2" w:space="0" w:color="FFFFFF"/>
            <w:bottom w:val="single" w:sz="2" w:space="0" w:color="FFFFFF"/>
            <w:right w:val="single" w:sz="2" w:space="0" w:color="FFFFFF"/>
          </w:divBdr>
        </w:div>
        <w:div w:id="43994731">
          <w:marLeft w:val="0"/>
          <w:marRight w:val="0"/>
          <w:marTop w:val="0"/>
          <w:marBottom w:val="0"/>
          <w:divBdr>
            <w:top w:val="single" w:sz="2" w:space="0" w:color="FFFFFF"/>
            <w:left w:val="single" w:sz="2" w:space="0" w:color="FFFFFF"/>
            <w:bottom w:val="single" w:sz="2" w:space="0" w:color="FFFFFF"/>
            <w:right w:val="single" w:sz="2" w:space="0" w:color="FFFFFF"/>
          </w:divBdr>
        </w:div>
        <w:div w:id="264266031">
          <w:marLeft w:val="0"/>
          <w:marRight w:val="0"/>
          <w:marTop w:val="0"/>
          <w:marBottom w:val="0"/>
          <w:divBdr>
            <w:top w:val="single" w:sz="2" w:space="0" w:color="FFFFFF"/>
            <w:left w:val="single" w:sz="2" w:space="0" w:color="FFFFFF"/>
            <w:bottom w:val="single" w:sz="2" w:space="0" w:color="FFFFFF"/>
            <w:right w:val="single" w:sz="2" w:space="0" w:color="FFFFFF"/>
          </w:divBdr>
        </w:div>
        <w:div w:id="1816678116">
          <w:marLeft w:val="0"/>
          <w:marRight w:val="0"/>
          <w:marTop w:val="0"/>
          <w:marBottom w:val="0"/>
          <w:divBdr>
            <w:top w:val="single" w:sz="2" w:space="0" w:color="FFFFFF"/>
            <w:left w:val="single" w:sz="2" w:space="0" w:color="FFFFFF"/>
            <w:bottom w:val="single" w:sz="2" w:space="0" w:color="FFFFFF"/>
            <w:right w:val="single" w:sz="2" w:space="0" w:color="FFFFFF"/>
          </w:divBdr>
        </w:div>
        <w:div w:id="274366309">
          <w:marLeft w:val="0"/>
          <w:marRight w:val="0"/>
          <w:marTop w:val="0"/>
          <w:marBottom w:val="0"/>
          <w:divBdr>
            <w:top w:val="single" w:sz="2" w:space="0" w:color="FFFFFF"/>
            <w:left w:val="single" w:sz="2" w:space="0" w:color="FFFFFF"/>
            <w:bottom w:val="single" w:sz="2" w:space="0" w:color="FFFFFF"/>
            <w:right w:val="single" w:sz="2" w:space="0" w:color="FFFFFF"/>
          </w:divBdr>
        </w:div>
        <w:div w:id="1919711246">
          <w:marLeft w:val="0"/>
          <w:marRight w:val="0"/>
          <w:marTop w:val="0"/>
          <w:marBottom w:val="0"/>
          <w:divBdr>
            <w:top w:val="single" w:sz="2" w:space="0" w:color="FFFFFF"/>
            <w:left w:val="single" w:sz="2" w:space="0" w:color="FFFFFF"/>
            <w:bottom w:val="single" w:sz="2" w:space="0" w:color="FFFFFF"/>
            <w:right w:val="single" w:sz="2" w:space="0" w:color="FFFFFF"/>
          </w:divBdr>
        </w:div>
        <w:div w:id="1251160117">
          <w:marLeft w:val="0"/>
          <w:marRight w:val="0"/>
          <w:marTop w:val="0"/>
          <w:marBottom w:val="0"/>
          <w:divBdr>
            <w:top w:val="single" w:sz="2" w:space="0" w:color="FFFFFF"/>
            <w:left w:val="single" w:sz="2" w:space="0" w:color="FFFFFF"/>
            <w:bottom w:val="single" w:sz="2" w:space="0" w:color="FFFFFF"/>
            <w:right w:val="single" w:sz="2" w:space="0" w:color="FFFFFF"/>
          </w:divBdr>
        </w:div>
        <w:div w:id="126364982">
          <w:marLeft w:val="0"/>
          <w:marRight w:val="0"/>
          <w:marTop w:val="0"/>
          <w:marBottom w:val="0"/>
          <w:divBdr>
            <w:top w:val="single" w:sz="2" w:space="0" w:color="FFFFFF"/>
            <w:left w:val="single" w:sz="2" w:space="0" w:color="FFFFFF"/>
            <w:bottom w:val="single" w:sz="2" w:space="0" w:color="FFFFFF"/>
            <w:right w:val="single" w:sz="2" w:space="0" w:color="FFFFFF"/>
          </w:divBdr>
        </w:div>
        <w:div w:id="5335949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500969805">
      <w:bodyDiv w:val="1"/>
      <w:marLeft w:val="0"/>
      <w:marRight w:val="0"/>
      <w:marTop w:val="0"/>
      <w:marBottom w:val="0"/>
      <w:divBdr>
        <w:top w:val="none" w:sz="0" w:space="0" w:color="auto"/>
        <w:left w:val="none" w:sz="0" w:space="0" w:color="auto"/>
        <w:bottom w:val="none" w:sz="0" w:space="0" w:color="auto"/>
        <w:right w:val="none" w:sz="0" w:space="0" w:color="auto"/>
      </w:divBdr>
      <w:divsChild>
        <w:div w:id="920217972">
          <w:marLeft w:val="2625"/>
          <w:marRight w:val="4290"/>
          <w:marTop w:val="0"/>
          <w:marBottom w:val="600"/>
          <w:divBdr>
            <w:top w:val="none" w:sz="0" w:space="0" w:color="auto"/>
            <w:left w:val="single" w:sz="6" w:space="0" w:color="B6BABF"/>
            <w:bottom w:val="single" w:sz="6" w:space="0" w:color="B6BABF"/>
            <w:right w:val="single" w:sz="6" w:space="0" w:color="B6BABF"/>
          </w:divBdr>
          <w:divsChild>
            <w:div w:id="1499689106">
              <w:marLeft w:val="0"/>
              <w:marRight w:val="0"/>
              <w:marTop w:val="0"/>
              <w:marBottom w:val="0"/>
              <w:divBdr>
                <w:top w:val="none" w:sz="0" w:space="0" w:color="auto"/>
                <w:left w:val="none" w:sz="0" w:space="0" w:color="auto"/>
                <w:bottom w:val="none" w:sz="0" w:space="0" w:color="auto"/>
                <w:right w:val="none" w:sz="0" w:space="0" w:color="auto"/>
              </w:divBdr>
              <w:divsChild>
                <w:div w:id="124810981">
                  <w:marLeft w:val="0"/>
                  <w:marRight w:val="0"/>
                  <w:marTop w:val="0"/>
                  <w:marBottom w:val="0"/>
                  <w:divBdr>
                    <w:top w:val="none" w:sz="0" w:space="0" w:color="auto"/>
                    <w:left w:val="none" w:sz="0" w:space="0" w:color="auto"/>
                    <w:bottom w:val="none" w:sz="0" w:space="0" w:color="auto"/>
                    <w:right w:val="none" w:sz="0" w:space="0" w:color="auto"/>
                  </w:divBdr>
                  <w:divsChild>
                    <w:div w:id="156965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775204">
      <w:bodyDiv w:val="1"/>
      <w:marLeft w:val="0"/>
      <w:marRight w:val="0"/>
      <w:marTop w:val="0"/>
      <w:marBottom w:val="0"/>
      <w:divBdr>
        <w:top w:val="none" w:sz="0" w:space="0" w:color="auto"/>
        <w:left w:val="none" w:sz="0" w:space="0" w:color="auto"/>
        <w:bottom w:val="none" w:sz="0" w:space="0" w:color="auto"/>
        <w:right w:val="none" w:sz="0" w:space="0" w:color="auto"/>
      </w:divBdr>
      <w:divsChild>
        <w:div w:id="2015111097">
          <w:marLeft w:val="0"/>
          <w:marRight w:val="0"/>
          <w:marTop w:val="0"/>
          <w:marBottom w:val="0"/>
          <w:divBdr>
            <w:top w:val="single" w:sz="2" w:space="0" w:color="ECECEC"/>
            <w:left w:val="single" w:sz="2" w:space="0" w:color="ECECEC"/>
            <w:bottom w:val="single" w:sz="2" w:space="8" w:color="ECECEC"/>
            <w:right w:val="single" w:sz="2" w:space="0" w:color="ECECEC"/>
          </w:divBdr>
          <w:divsChild>
            <w:div w:id="961499999">
              <w:marLeft w:val="0"/>
              <w:marRight w:val="0"/>
              <w:marTop w:val="0"/>
              <w:marBottom w:val="0"/>
              <w:divBdr>
                <w:top w:val="single" w:sz="2" w:space="0" w:color="ECECEC"/>
                <w:left w:val="single" w:sz="2" w:space="0" w:color="ECECEC"/>
                <w:bottom w:val="single" w:sz="2" w:space="0" w:color="ECECEC"/>
                <w:right w:val="single" w:sz="2" w:space="0" w:color="ECECEC"/>
              </w:divBdr>
              <w:divsChild>
                <w:div w:id="106312919">
                  <w:marLeft w:val="0"/>
                  <w:marRight w:val="0"/>
                  <w:marTop w:val="0"/>
                  <w:marBottom w:val="0"/>
                  <w:divBdr>
                    <w:top w:val="single" w:sz="2" w:space="24" w:color="ECECEC"/>
                    <w:left w:val="single" w:sz="2" w:space="0" w:color="ECECEC"/>
                    <w:bottom w:val="single" w:sz="2" w:space="0" w:color="ECECEC"/>
                    <w:right w:val="single" w:sz="2" w:space="0" w:color="ECECEC"/>
                  </w:divBdr>
                  <w:divsChild>
                    <w:div w:id="1176964844">
                      <w:marLeft w:val="0"/>
                      <w:marRight w:val="0"/>
                      <w:marTop w:val="0"/>
                      <w:marBottom w:val="0"/>
                      <w:divBdr>
                        <w:top w:val="single" w:sz="2" w:space="6" w:color="ECECEC"/>
                        <w:left w:val="single" w:sz="2" w:space="0" w:color="ECECEC"/>
                        <w:bottom w:val="single" w:sz="2" w:space="0" w:color="ECECEC"/>
                        <w:right w:val="single" w:sz="2" w:space="0" w:color="ECECEC"/>
                      </w:divBdr>
                      <w:divsChild>
                        <w:div w:id="870648127">
                          <w:marLeft w:val="0"/>
                          <w:marRight w:val="0"/>
                          <w:marTop w:val="0"/>
                          <w:marBottom w:val="0"/>
                          <w:divBdr>
                            <w:top w:val="single" w:sz="2" w:space="0" w:color="ECECEC"/>
                            <w:left w:val="single" w:sz="2" w:space="0" w:color="ECECEC"/>
                            <w:bottom w:val="single" w:sz="2" w:space="0" w:color="ECECEC"/>
                            <w:right w:val="single" w:sz="2" w:space="0" w:color="ECECEC"/>
                          </w:divBdr>
                          <w:divsChild>
                            <w:div w:id="159930262">
                              <w:marLeft w:val="0"/>
                              <w:marRight w:val="0"/>
                              <w:marTop w:val="0"/>
                              <w:marBottom w:val="180"/>
                              <w:divBdr>
                                <w:top w:val="single" w:sz="2" w:space="0" w:color="ECECEC"/>
                                <w:left w:val="single" w:sz="2" w:space="0" w:color="ECECEC"/>
                                <w:bottom w:val="single" w:sz="2" w:space="0" w:color="ECECEC"/>
                                <w:right w:val="single" w:sz="2" w:space="0" w:color="ECECEC"/>
                              </w:divBdr>
                              <w:divsChild>
                                <w:div w:id="360907733">
                                  <w:marLeft w:val="0"/>
                                  <w:marRight w:val="0"/>
                                  <w:marTop w:val="0"/>
                                  <w:marBottom w:val="0"/>
                                  <w:divBdr>
                                    <w:top w:val="single" w:sz="2" w:space="0" w:color="ECECEC"/>
                                    <w:left w:val="single" w:sz="2" w:space="0" w:color="ECECEC"/>
                                    <w:bottom w:val="single" w:sz="2" w:space="0" w:color="ECECEC"/>
                                    <w:right w:val="single" w:sz="2" w:space="0" w:color="ECECEC"/>
                                  </w:divBdr>
                                  <w:divsChild>
                                    <w:div w:id="243416829">
                                      <w:marLeft w:val="0"/>
                                      <w:marRight w:val="0"/>
                                      <w:marTop w:val="0"/>
                                      <w:marBottom w:val="0"/>
                                      <w:divBdr>
                                        <w:top w:val="single" w:sz="2" w:space="0" w:color="ECECEC"/>
                                        <w:left w:val="single" w:sz="2" w:space="3" w:color="ECECEC"/>
                                        <w:bottom w:val="single" w:sz="2" w:space="0" w:color="ECECEC"/>
                                        <w:right w:val="single" w:sz="2" w:space="0" w:color="ECECEC"/>
                                      </w:divBdr>
                                      <w:divsChild>
                                        <w:div w:id="53552421">
                                          <w:marLeft w:val="0"/>
                                          <w:marRight w:val="0"/>
                                          <w:marTop w:val="0"/>
                                          <w:marBottom w:val="0"/>
                                          <w:divBdr>
                                            <w:top w:val="single" w:sz="2" w:space="0" w:color="ECECEC"/>
                                            <w:left w:val="single" w:sz="2" w:space="0" w:color="ECECEC"/>
                                            <w:bottom w:val="single" w:sz="2" w:space="0" w:color="ECECEC"/>
                                            <w:right w:val="single" w:sz="2" w:space="0" w:color="ECECEC"/>
                                          </w:divBdr>
                                          <w:divsChild>
                                            <w:div w:id="1257330374">
                                              <w:marLeft w:val="0"/>
                                              <w:marRight w:val="0"/>
                                              <w:marTop w:val="0"/>
                                              <w:marBottom w:val="0"/>
                                              <w:divBdr>
                                                <w:top w:val="single" w:sz="2" w:space="0" w:color="ECECEC"/>
                                                <w:left w:val="single" w:sz="2" w:space="0" w:color="ECECEC"/>
                                                <w:bottom w:val="single" w:sz="2" w:space="0" w:color="ECECEC"/>
                                                <w:right w:val="single" w:sz="2" w:space="0" w:color="ECECEC"/>
                                              </w:divBdr>
                                              <w:divsChild>
                                                <w:div w:id="1782720700">
                                                  <w:marLeft w:val="0"/>
                                                  <w:marRight w:val="0"/>
                                                  <w:marTop w:val="0"/>
                                                  <w:marBottom w:val="0"/>
                                                  <w:divBdr>
                                                    <w:top w:val="single" w:sz="2" w:space="0" w:color="ECECEC"/>
                                                    <w:left w:val="single" w:sz="2" w:space="0" w:color="ECECEC"/>
                                                    <w:bottom w:val="single" w:sz="2" w:space="0" w:color="ECECEC"/>
                                                    <w:right w:val="single" w:sz="2" w:space="0" w:color="ECECEC"/>
                                                  </w:divBdr>
                                                  <w:divsChild>
                                                    <w:div w:id="190534214">
                                                      <w:marLeft w:val="0"/>
                                                      <w:marRight w:val="0"/>
                                                      <w:marTop w:val="0"/>
                                                      <w:marBottom w:val="0"/>
                                                      <w:divBdr>
                                                        <w:top w:val="single" w:sz="2" w:space="0" w:color="ECECEC"/>
                                                        <w:left w:val="single" w:sz="2" w:space="0" w:color="ECECEC"/>
                                                        <w:bottom w:val="single" w:sz="2" w:space="0" w:color="ECECEC"/>
                                                        <w:right w:val="single" w:sz="2" w:space="0" w:color="ECECEC"/>
                                                      </w:divBdr>
                                                      <w:divsChild>
                                                        <w:div w:id="1911226875">
                                                          <w:marLeft w:val="0"/>
                                                          <w:marRight w:val="0"/>
                                                          <w:marTop w:val="0"/>
                                                          <w:marBottom w:val="0"/>
                                                          <w:divBdr>
                                                            <w:top w:val="single" w:sz="2" w:space="0" w:color="ECECEC"/>
                                                            <w:left w:val="single" w:sz="2" w:space="0" w:color="ECECEC"/>
                                                            <w:bottom w:val="single" w:sz="2" w:space="0" w:color="ECECEC"/>
                                                            <w:right w:val="single" w:sz="2" w:space="0" w:color="ECECEC"/>
                                                          </w:divBdr>
                                                          <w:divsChild>
                                                            <w:div w:id="1911040696">
                                                              <w:marLeft w:val="0"/>
                                                              <w:marRight w:val="0"/>
                                                              <w:marTop w:val="0"/>
                                                              <w:marBottom w:val="0"/>
                                                              <w:divBdr>
                                                                <w:top w:val="single" w:sz="2" w:space="0" w:color="ECECEC"/>
                                                                <w:left w:val="single" w:sz="2" w:space="0" w:color="ECECEC"/>
                                                                <w:bottom w:val="single" w:sz="2" w:space="0" w:color="ECECEC"/>
                                                                <w:right w:val="single" w:sz="2" w:space="0" w:color="ECECEC"/>
                                                              </w:divBdr>
                                                              <w:divsChild>
                                                                <w:div w:id="1190680655">
                                                                  <w:marLeft w:val="0"/>
                                                                  <w:marRight w:val="0"/>
                                                                  <w:marTop w:val="0"/>
                                                                  <w:marBottom w:val="0"/>
                                                                  <w:divBdr>
                                                                    <w:top w:val="single" w:sz="2" w:space="0" w:color="ECECEC"/>
                                                                    <w:left w:val="single" w:sz="2" w:space="0" w:color="ECECEC"/>
                                                                    <w:bottom w:val="single" w:sz="2" w:space="0" w:color="ECECEC"/>
                                                                    <w:right w:val="single" w:sz="2" w:space="0" w:color="ECECEC"/>
                                                                  </w:divBdr>
                                                                  <w:divsChild>
                                                                    <w:div w:id="2063016501">
                                                                      <w:marLeft w:val="0"/>
                                                                      <w:marRight w:val="0"/>
                                                                      <w:marTop w:val="0"/>
                                                                      <w:marBottom w:val="0"/>
                                                                      <w:divBdr>
                                                                        <w:top w:val="single" w:sz="2" w:space="0" w:color="FFFFFF"/>
                                                                        <w:left w:val="single" w:sz="2" w:space="0" w:color="FFFFFF"/>
                                                                        <w:bottom w:val="single" w:sz="2" w:space="0" w:color="FFFFFF"/>
                                                                        <w:right w:val="single" w:sz="2" w:space="0" w:color="FFFFFF"/>
                                                                      </w:divBdr>
                                                                      <w:divsChild>
                                                                        <w:div w:id="162091094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20820095">
                                                                      <w:marLeft w:val="0"/>
                                                                      <w:marRight w:val="0"/>
                                                                      <w:marTop w:val="0"/>
                                                                      <w:marBottom w:val="0"/>
                                                                      <w:divBdr>
                                                                        <w:top w:val="single" w:sz="2" w:space="0" w:color="FFFFFF"/>
                                                                        <w:left w:val="single" w:sz="2" w:space="0" w:color="FFFFFF"/>
                                                                        <w:bottom w:val="single" w:sz="2" w:space="0" w:color="FFFFFF"/>
                                                                        <w:right w:val="single" w:sz="2" w:space="0" w:color="FFFFFF"/>
                                                                      </w:divBdr>
                                                                      <w:divsChild>
                                                                        <w:div w:id="128689198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95016285">
                                                                      <w:marLeft w:val="0"/>
                                                                      <w:marRight w:val="0"/>
                                                                      <w:marTop w:val="0"/>
                                                                      <w:marBottom w:val="0"/>
                                                                      <w:divBdr>
                                                                        <w:top w:val="single" w:sz="2" w:space="0" w:color="FFFFFF"/>
                                                                        <w:left w:val="single" w:sz="2" w:space="0" w:color="FFFFFF"/>
                                                                        <w:bottom w:val="single" w:sz="2" w:space="0" w:color="FFFFFF"/>
                                                                        <w:right w:val="single" w:sz="2" w:space="0" w:color="FFFFFF"/>
                                                                      </w:divBdr>
                                                                      <w:divsChild>
                                                                        <w:div w:id="29622982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896010622">
                                                                      <w:marLeft w:val="0"/>
                                                                      <w:marRight w:val="0"/>
                                                                      <w:marTop w:val="0"/>
                                                                      <w:marBottom w:val="0"/>
                                                                      <w:divBdr>
                                                                        <w:top w:val="single" w:sz="2" w:space="0" w:color="FFFFFF"/>
                                                                        <w:left w:val="single" w:sz="2" w:space="0" w:color="FFFFFF"/>
                                                                        <w:bottom w:val="single" w:sz="2" w:space="0" w:color="FFFFFF"/>
                                                                        <w:right w:val="single" w:sz="2" w:space="0" w:color="FFFFFF"/>
                                                                      </w:divBdr>
                                                                      <w:divsChild>
                                                                        <w:div w:id="178985466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109274769">
                                                                      <w:marLeft w:val="0"/>
                                                                      <w:marRight w:val="0"/>
                                                                      <w:marTop w:val="0"/>
                                                                      <w:marBottom w:val="0"/>
                                                                      <w:divBdr>
                                                                        <w:top w:val="single" w:sz="2" w:space="0" w:color="FFFFFF"/>
                                                                        <w:left w:val="single" w:sz="2" w:space="0" w:color="FFFFFF"/>
                                                                        <w:bottom w:val="single" w:sz="2" w:space="0" w:color="FFFFFF"/>
                                                                        <w:right w:val="single" w:sz="2" w:space="0" w:color="FFFFFF"/>
                                                                      </w:divBdr>
                                                                    </w:div>
                                                                    <w:div w:id="1170219162">
                                                                      <w:marLeft w:val="0"/>
                                                                      <w:marRight w:val="0"/>
                                                                      <w:marTop w:val="0"/>
                                                                      <w:marBottom w:val="0"/>
                                                                      <w:divBdr>
                                                                        <w:top w:val="single" w:sz="2" w:space="0" w:color="FFFFFF"/>
                                                                        <w:left w:val="single" w:sz="2" w:space="0" w:color="FFFFFF"/>
                                                                        <w:bottom w:val="single" w:sz="2" w:space="0" w:color="FFFFFF"/>
                                                                        <w:right w:val="single" w:sz="2" w:space="0" w:color="FFFFFF"/>
                                                                      </w:divBdr>
                                                                    </w:div>
                                                                    <w:div w:id="1342202223">
                                                                      <w:marLeft w:val="0"/>
                                                                      <w:marRight w:val="0"/>
                                                                      <w:marTop w:val="0"/>
                                                                      <w:marBottom w:val="0"/>
                                                                      <w:divBdr>
                                                                        <w:top w:val="single" w:sz="2" w:space="0" w:color="FFFFFF"/>
                                                                        <w:left w:val="single" w:sz="2" w:space="0" w:color="FFFFFF"/>
                                                                        <w:bottom w:val="single" w:sz="2" w:space="0" w:color="FFFFFF"/>
                                                                        <w:right w:val="single" w:sz="2" w:space="0" w:color="FFFFFF"/>
                                                                      </w:divBdr>
                                                                    </w:div>
                                                                    <w:div w:id="40984240">
                                                                      <w:marLeft w:val="0"/>
                                                                      <w:marRight w:val="0"/>
                                                                      <w:marTop w:val="0"/>
                                                                      <w:marBottom w:val="0"/>
                                                                      <w:divBdr>
                                                                        <w:top w:val="single" w:sz="2" w:space="0" w:color="FFFFFF"/>
                                                                        <w:left w:val="single" w:sz="2" w:space="0" w:color="FFFFFF"/>
                                                                        <w:bottom w:val="single" w:sz="2" w:space="0" w:color="FFFFFF"/>
                                                                        <w:right w:val="single" w:sz="2" w:space="0" w:color="FFFFFF"/>
                                                                      </w:divBdr>
                                                                    </w:div>
                                                                    <w:div w:id="946888590">
                                                                      <w:marLeft w:val="0"/>
                                                                      <w:marRight w:val="0"/>
                                                                      <w:marTop w:val="0"/>
                                                                      <w:marBottom w:val="0"/>
                                                                      <w:divBdr>
                                                                        <w:top w:val="single" w:sz="2" w:space="0" w:color="FFFFFF"/>
                                                                        <w:left w:val="single" w:sz="2" w:space="0" w:color="FFFFFF"/>
                                                                        <w:bottom w:val="single" w:sz="2" w:space="0" w:color="FFFFFF"/>
                                                                        <w:right w:val="single" w:sz="2" w:space="0" w:color="FFFFFF"/>
                                                                      </w:divBdr>
                                                                    </w:div>
                                                                    <w:div w:id="1747847636">
                                                                      <w:marLeft w:val="0"/>
                                                                      <w:marRight w:val="0"/>
                                                                      <w:marTop w:val="0"/>
                                                                      <w:marBottom w:val="0"/>
                                                                      <w:divBdr>
                                                                        <w:top w:val="single" w:sz="2" w:space="0" w:color="FFFFFF"/>
                                                                        <w:left w:val="single" w:sz="2" w:space="0" w:color="FFFFFF"/>
                                                                        <w:bottom w:val="single" w:sz="2" w:space="0" w:color="FFFFFF"/>
                                                                        <w:right w:val="single" w:sz="2" w:space="0" w:color="FFFFFF"/>
                                                                      </w:divBdr>
                                                                    </w:div>
                                                                    <w:div w:id="633171949">
                                                                      <w:marLeft w:val="0"/>
                                                                      <w:marRight w:val="0"/>
                                                                      <w:marTop w:val="0"/>
                                                                      <w:marBottom w:val="0"/>
                                                                      <w:divBdr>
                                                                        <w:top w:val="single" w:sz="2" w:space="0" w:color="FFFFFF"/>
                                                                        <w:left w:val="single" w:sz="2" w:space="0" w:color="FFFFFF"/>
                                                                        <w:bottom w:val="single" w:sz="2" w:space="0" w:color="FFFFFF"/>
                                                                        <w:right w:val="single" w:sz="2" w:space="0" w:color="FFFFFF"/>
                                                                      </w:divBdr>
                                                                    </w:div>
                                                                    <w:div w:id="229116971">
                                                                      <w:marLeft w:val="0"/>
                                                                      <w:marRight w:val="0"/>
                                                                      <w:marTop w:val="0"/>
                                                                      <w:marBottom w:val="0"/>
                                                                      <w:divBdr>
                                                                        <w:top w:val="single" w:sz="2" w:space="0" w:color="FFFFFF"/>
                                                                        <w:left w:val="single" w:sz="2" w:space="0" w:color="FFFFFF"/>
                                                                        <w:bottom w:val="single" w:sz="2" w:space="0" w:color="FFFFFF"/>
                                                                        <w:right w:val="single" w:sz="2" w:space="0" w:color="FFFFFF"/>
                                                                      </w:divBdr>
                                                                    </w:div>
                                                                    <w:div w:id="1212570411">
                                                                      <w:marLeft w:val="0"/>
                                                                      <w:marRight w:val="0"/>
                                                                      <w:marTop w:val="0"/>
                                                                      <w:marBottom w:val="0"/>
                                                                      <w:divBdr>
                                                                        <w:top w:val="single" w:sz="2" w:space="0" w:color="FFFFFF"/>
                                                                        <w:left w:val="single" w:sz="2" w:space="0" w:color="FFFFFF"/>
                                                                        <w:bottom w:val="single" w:sz="2" w:space="0" w:color="FFFFFF"/>
                                                                        <w:right w:val="single" w:sz="2" w:space="0" w:color="FFFFFF"/>
                                                                      </w:divBdr>
                                                                    </w:div>
                                                                    <w:div w:id="748886852">
                                                                      <w:marLeft w:val="0"/>
                                                                      <w:marRight w:val="0"/>
                                                                      <w:marTop w:val="0"/>
                                                                      <w:marBottom w:val="0"/>
                                                                      <w:divBdr>
                                                                        <w:top w:val="single" w:sz="2" w:space="0" w:color="FFFFFF"/>
                                                                        <w:left w:val="single" w:sz="2" w:space="0" w:color="FFFFFF"/>
                                                                        <w:bottom w:val="single" w:sz="2" w:space="0" w:color="FFFFFF"/>
                                                                        <w:right w:val="single" w:sz="2" w:space="0" w:color="FFFFFF"/>
                                                                      </w:divBdr>
                                                                    </w:div>
                                                                    <w:div w:id="420178522">
                                                                      <w:marLeft w:val="0"/>
                                                                      <w:marRight w:val="0"/>
                                                                      <w:marTop w:val="0"/>
                                                                      <w:marBottom w:val="0"/>
                                                                      <w:divBdr>
                                                                        <w:top w:val="single" w:sz="2" w:space="0" w:color="FFFFFF"/>
                                                                        <w:left w:val="single" w:sz="2" w:space="0" w:color="FFFFFF"/>
                                                                        <w:bottom w:val="single" w:sz="2" w:space="0" w:color="FFFFFF"/>
                                                                        <w:right w:val="single" w:sz="2" w:space="0" w:color="FFFFFF"/>
                                                                      </w:divBdr>
                                                                    </w:div>
                                                                    <w:div w:id="953364000">
                                                                      <w:marLeft w:val="0"/>
                                                                      <w:marRight w:val="0"/>
                                                                      <w:marTop w:val="0"/>
                                                                      <w:marBottom w:val="0"/>
                                                                      <w:divBdr>
                                                                        <w:top w:val="single" w:sz="2" w:space="0" w:color="FFFFFF"/>
                                                                        <w:left w:val="single" w:sz="2" w:space="0" w:color="FFFFFF"/>
                                                                        <w:bottom w:val="single" w:sz="2" w:space="0" w:color="FFFFFF"/>
                                                                        <w:right w:val="single" w:sz="2" w:space="0" w:color="FFFFFF"/>
                                                                      </w:divBdr>
                                                                    </w:div>
                                                                    <w:div w:id="603614469">
                                                                      <w:marLeft w:val="0"/>
                                                                      <w:marRight w:val="0"/>
                                                                      <w:marTop w:val="0"/>
                                                                      <w:marBottom w:val="0"/>
                                                                      <w:divBdr>
                                                                        <w:top w:val="single" w:sz="2" w:space="0" w:color="FFFFFF"/>
                                                                        <w:left w:val="single" w:sz="2" w:space="0" w:color="FFFFFF"/>
                                                                        <w:bottom w:val="single" w:sz="2" w:space="0" w:color="FFFFFF"/>
                                                                        <w:right w:val="single" w:sz="2" w:space="0" w:color="FFFFFF"/>
                                                                      </w:divBdr>
                                                                    </w:div>
                                                                    <w:div w:id="263807996">
                                                                      <w:marLeft w:val="0"/>
                                                                      <w:marRight w:val="0"/>
                                                                      <w:marTop w:val="0"/>
                                                                      <w:marBottom w:val="0"/>
                                                                      <w:divBdr>
                                                                        <w:top w:val="single" w:sz="2" w:space="0" w:color="FFFFFF"/>
                                                                        <w:left w:val="single" w:sz="2" w:space="0" w:color="FFFFFF"/>
                                                                        <w:bottom w:val="single" w:sz="2" w:space="0" w:color="FFFFFF"/>
                                                                        <w:right w:val="single" w:sz="2" w:space="0" w:color="FFFFFF"/>
                                                                      </w:divBdr>
                                                                    </w:div>
                                                                    <w:div w:id="1836872214">
                                                                      <w:marLeft w:val="0"/>
                                                                      <w:marRight w:val="0"/>
                                                                      <w:marTop w:val="0"/>
                                                                      <w:marBottom w:val="0"/>
                                                                      <w:divBdr>
                                                                        <w:top w:val="single" w:sz="2" w:space="0" w:color="FFFFFF"/>
                                                                        <w:left w:val="single" w:sz="2" w:space="0" w:color="FFFFFF"/>
                                                                        <w:bottom w:val="single" w:sz="2" w:space="0" w:color="FFFFFF"/>
                                                                        <w:right w:val="single" w:sz="2" w:space="0" w:color="FFFFFF"/>
                                                                      </w:divBdr>
                                                                    </w:div>
                                                                    <w:div w:id="1637876239">
                                                                      <w:marLeft w:val="0"/>
                                                                      <w:marRight w:val="0"/>
                                                                      <w:marTop w:val="0"/>
                                                                      <w:marBottom w:val="0"/>
                                                                      <w:divBdr>
                                                                        <w:top w:val="single" w:sz="2" w:space="0" w:color="FFFFFF"/>
                                                                        <w:left w:val="single" w:sz="2" w:space="0" w:color="FFFFFF"/>
                                                                        <w:bottom w:val="single" w:sz="2" w:space="0" w:color="FFFFFF"/>
                                                                        <w:right w:val="single" w:sz="2" w:space="0" w:color="FFFFFF"/>
                                                                      </w:divBdr>
                                                                    </w:div>
                                                                    <w:div w:id="2078671756">
                                                                      <w:marLeft w:val="0"/>
                                                                      <w:marRight w:val="0"/>
                                                                      <w:marTop w:val="0"/>
                                                                      <w:marBottom w:val="0"/>
                                                                      <w:divBdr>
                                                                        <w:top w:val="single" w:sz="2" w:space="0" w:color="FFFFFF"/>
                                                                        <w:left w:val="single" w:sz="2" w:space="0" w:color="FFFFFF"/>
                                                                        <w:bottom w:val="single" w:sz="2" w:space="0" w:color="FFFFFF"/>
                                                                        <w:right w:val="single" w:sz="2" w:space="0" w:color="FFFFFF"/>
                                                                      </w:divBdr>
                                                                    </w:div>
                                                                    <w:div w:id="650251492">
                                                                      <w:marLeft w:val="0"/>
                                                                      <w:marRight w:val="0"/>
                                                                      <w:marTop w:val="0"/>
                                                                      <w:marBottom w:val="0"/>
                                                                      <w:divBdr>
                                                                        <w:top w:val="single" w:sz="2" w:space="0" w:color="FFFFFF"/>
                                                                        <w:left w:val="single" w:sz="2" w:space="0" w:color="FFFFFF"/>
                                                                        <w:bottom w:val="single" w:sz="2" w:space="0" w:color="FFFFFF"/>
                                                                        <w:right w:val="single" w:sz="2" w:space="0" w:color="FFFFFF"/>
                                                                      </w:divBdr>
                                                                    </w:div>
                                                                    <w:div w:id="262299356">
                                                                      <w:marLeft w:val="0"/>
                                                                      <w:marRight w:val="0"/>
                                                                      <w:marTop w:val="0"/>
                                                                      <w:marBottom w:val="0"/>
                                                                      <w:divBdr>
                                                                        <w:top w:val="single" w:sz="2" w:space="0" w:color="FFFFFF"/>
                                                                        <w:left w:val="single" w:sz="2" w:space="0" w:color="FFFFFF"/>
                                                                        <w:bottom w:val="single" w:sz="2" w:space="0" w:color="FFFFFF"/>
                                                                        <w:right w:val="single" w:sz="2" w:space="0" w:color="FFFFFF"/>
                                                                      </w:divBdr>
                                                                    </w:div>
                                                                    <w:div w:id="1141773643">
                                                                      <w:marLeft w:val="0"/>
                                                                      <w:marRight w:val="0"/>
                                                                      <w:marTop w:val="0"/>
                                                                      <w:marBottom w:val="0"/>
                                                                      <w:divBdr>
                                                                        <w:top w:val="single" w:sz="2" w:space="0" w:color="FFFFFF"/>
                                                                        <w:left w:val="single" w:sz="2" w:space="0" w:color="FFFFFF"/>
                                                                        <w:bottom w:val="single" w:sz="2" w:space="0" w:color="FFFFFF"/>
                                                                        <w:right w:val="single" w:sz="2" w:space="0" w:color="FFFFFF"/>
                                                                      </w:divBdr>
                                                                    </w:div>
                                                                    <w:div w:id="1830705781">
                                                                      <w:marLeft w:val="0"/>
                                                                      <w:marRight w:val="0"/>
                                                                      <w:marTop w:val="0"/>
                                                                      <w:marBottom w:val="0"/>
                                                                      <w:divBdr>
                                                                        <w:top w:val="single" w:sz="2" w:space="0" w:color="FFFFFF"/>
                                                                        <w:left w:val="single" w:sz="2" w:space="0" w:color="FFFFFF"/>
                                                                        <w:bottom w:val="single" w:sz="2" w:space="0" w:color="FFFFFF"/>
                                                                        <w:right w:val="single" w:sz="2" w:space="0" w:color="FFFFFF"/>
                                                                      </w:divBdr>
                                                                    </w:div>
                                                                    <w:div w:id="1428113724">
                                                                      <w:marLeft w:val="0"/>
                                                                      <w:marRight w:val="0"/>
                                                                      <w:marTop w:val="0"/>
                                                                      <w:marBottom w:val="0"/>
                                                                      <w:divBdr>
                                                                        <w:top w:val="single" w:sz="2" w:space="0" w:color="FFFFFF"/>
                                                                        <w:left w:val="single" w:sz="2" w:space="0" w:color="FFFFFF"/>
                                                                        <w:bottom w:val="single" w:sz="2" w:space="0" w:color="FFFFFF"/>
                                                                        <w:right w:val="single" w:sz="2" w:space="0" w:color="FFFFFF"/>
                                                                      </w:divBdr>
                                                                    </w:div>
                                                                    <w:div w:id="276985403">
                                                                      <w:marLeft w:val="0"/>
                                                                      <w:marRight w:val="0"/>
                                                                      <w:marTop w:val="0"/>
                                                                      <w:marBottom w:val="0"/>
                                                                      <w:divBdr>
                                                                        <w:top w:val="single" w:sz="2" w:space="0" w:color="FFFFFF"/>
                                                                        <w:left w:val="single" w:sz="2" w:space="0" w:color="FFFFFF"/>
                                                                        <w:bottom w:val="single" w:sz="2" w:space="0" w:color="FFFFFF"/>
                                                                        <w:right w:val="single" w:sz="2" w:space="0" w:color="FFFFFF"/>
                                                                      </w:divBdr>
                                                                    </w:div>
                                                                    <w:div w:id="1459103945">
                                                                      <w:marLeft w:val="0"/>
                                                                      <w:marRight w:val="0"/>
                                                                      <w:marTop w:val="0"/>
                                                                      <w:marBottom w:val="0"/>
                                                                      <w:divBdr>
                                                                        <w:top w:val="single" w:sz="2" w:space="0" w:color="FFFFFF"/>
                                                                        <w:left w:val="single" w:sz="2" w:space="0" w:color="FFFFFF"/>
                                                                        <w:bottom w:val="single" w:sz="2" w:space="0" w:color="FFFFFF"/>
                                                                        <w:right w:val="single" w:sz="2" w:space="0" w:color="FFFFFF"/>
                                                                      </w:divBdr>
                                                                    </w:div>
                                                                    <w:div w:id="797917835">
                                                                      <w:marLeft w:val="0"/>
                                                                      <w:marRight w:val="0"/>
                                                                      <w:marTop w:val="0"/>
                                                                      <w:marBottom w:val="0"/>
                                                                      <w:divBdr>
                                                                        <w:top w:val="single" w:sz="2" w:space="0" w:color="FFFFFF"/>
                                                                        <w:left w:val="single" w:sz="2" w:space="0" w:color="FFFFFF"/>
                                                                        <w:bottom w:val="single" w:sz="2" w:space="0" w:color="FFFFFF"/>
                                                                        <w:right w:val="single" w:sz="2" w:space="0" w:color="FFFFFF"/>
                                                                      </w:divBdr>
                                                                    </w:div>
                                                                    <w:div w:id="1928734519">
                                                                      <w:marLeft w:val="0"/>
                                                                      <w:marRight w:val="0"/>
                                                                      <w:marTop w:val="0"/>
                                                                      <w:marBottom w:val="0"/>
                                                                      <w:divBdr>
                                                                        <w:top w:val="single" w:sz="2" w:space="0" w:color="FFFFFF"/>
                                                                        <w:left w:val="single" w:sz="2" w:space="0" w:color="FFFFFF"/>
                                                                        <w:bottom w:val="single" w:sz="2" w:space="0" w:color="FFFFFF"/>
                                                                        <w:right w:val="single" w:sz="2" w:space="0" w:color="FFFFFF"/>
                                                                      </w:divBdr>
                                                                    </w:div>
                                                                    <w:div w:id="1889410837">
                                                                      <w:marLeft w:val="0"/>
                                                                      <w:marRight w:val="0"/>
                                                                      <w:marTop w:val="0"/>
                                                                      <w:marBottom w:val="0"/>
                                                                      <w:divBdr>
                                                                        <w:top w:val="single" w:sz="2" w:space="0" w:color="FFFFFF"/>
                                                                        <w:left w:val="single" w:sz="2" w:space="0" w:color="FFFFFF"/>
                                                                        <w:bottom w:val="single" w:sz="2" w:space="0" w:color="FFFFFF"/>
                                                                        <w:right w:val="single" w:sz="2" w:space="0" w:color="FFFFFF"/>
                                                                      </w:divBdr>
                                                                    </w:div>
                                                                    <w:div w:id="1772510310">
                                                                      <w:marLeft w:val="0"/>
                                                                      <w:marRight w:val="0"/>
                                                                      <w:marTop w:val="0"/>
                                                                      <w:marBottom w:val="0"/>
                                                                      <w:divBdr>
                                                                        <w:top w:val="single" w:sz="2" w:space="0" w:color="FFFFFF"/>
                                                                        <w:left w:val="single" w:sz="2" w:space="0" w:color="FFFFFF"/>
                                                                        <w:bottom w:val="single" w:sz="2" w:space="0" w:color="FFFFFF"/>
                                                                        <w:right w:val="single" w:sz="2" w:space="0" w:color="FFFFFF"/>
                                                                      </w:divBdr>
                                                                    </w:div>
                                                                    <w:div w:id="1308049522">
                                                                      <w:marLeft w:val="0"/>
                                                                      <w:marRight w:val="0"/>
                                                                      <w:marTop w:val="0"/>
                                                                      <w:marBottom w:val="0"/>
                                                                      <w:divBdr>
                                                                        <w:top w:val="single" w:sz="2" w:space="0" w:color="FFFFFF"/>
                                                                        <w:left w:val="single" w:sz="2" w:space="0" w:color="FFFFFF"/>
                                                                        <w:bottom w:val="single" w:sz="2" w:space="0" w:color="FFFFFF"/>
                                                                        <w:right w:val="single" w:sz="2" w:space="0" w:color="FFFFFF"/>
                                                                      </w:divBdr>
                                                                    </w:div>
                                                                    <w:div w:id="2130513167">
                                                                      <w:marLeft w:val="0"/>
                                                                      <w:marRight w:val="0"/>
                                                                      <w:marTop w:val="0"/>
                                                                      <w:marBottom w:val="0"/>
                                                                      <w:divBdr>
                                                                        <w:top w:val="single" w:sz="2" w:space="0" w:color="FFFFFF"/>
                                                                        <w:left w:val="single" w:sz="2" w:space="0" w:color="FFFFFF"/>
                                                                        <w:bottom w:val="single" w:sz="2" w:space="0" w:color="FFFFFF"/>
                                                                        <w:right w:val="single" w:sz="2" w:space="0" w:color="FFFFFF"/>
                                                                      </w:divBdr>
                                                                    </w:div>
                                                                    <w:div w:id="255403700">
                                                                      <w:marLeft w:val="0"/>
                                                                      <w:marRight w:val="0"/>
                                                                      <w:marTop w:val="0"/>
                                                                      <w:marBottom w:val="0"/>
                                                                      <w:divBdr>
                                                                        <w:top w:val="single" w:sz="2" w:space="0" w:color="FFFFFF"/>
                                                                        <w:left w:val="single" w:sz="2" w:space="0" w:color="FFFFFF"/>
                                                                        <w:bottom w:val="single" w:sz="2" w:space="0" w:color="FFFFFF"/>
                                                                        <w:right w:val="single" w:sz="2" w:space="0" w:color="FFFFFF"/>
                                                                      </w:divBdr>
                                                                    </w:div>
                                                                    <w:div w:id="1780446637">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sChild>
                            </w:div>
                          </w:divsChild>
                        </w:div>
                      </w:divsChild>
                    </w:div>
                  </w:divsChild>
                </w:div>
              </w:divsChild>
            </w:div>
          </w:divsChild>
        </w:div>
        <w:div w:id="1034111479">
          <w:marLeft w:val="0"/>
          <w:marRight w:val="0"/>
          <w:marTop w:val="0"/>
          <w:marBottom w:val="0"/>
          <w:divBdr>
            <w:top w:val="single" w:sz="2" w:space="0" w:color="ECECEC"/>
            <w:left w:val="single" w:sz="2" w:space="0" w:color="ECECEC"/>
            <w:bottom w:val="single" w:sz="2" w:space="0" w:color="ECECEC"/>
            <w:right w:val="single" w:sz="2" w:space="0" w:color="ECECEC"/>
          </w:divBdr>
          <w:divsChild>
            <w:div w:id="1256792955">
              <w:marLeft w:val="0"/>
              <w:marRight w:val="0"/>
              <w:marTop w:val="0"/>
              <w:marBottom w:val="0"/>
              <w:divBdr>
                <w:top w:val="single" w:sz="2" w:space="0" w:color="ECECEC"/>
                <w:left w:val="single" w:sz="2" w:space="0" w:color="ECECEC"/>
                <w:bottom w:val="single" w:sz="2" w:space="0" w:color="ECECEC"/>
                <w:right w:val="single" w:sz="2" w:space="0" w:color="ECECEC"/>
              </w:divBdr>
              <w:divsChild>
                <w:div w:id="1240794798">
                  <w:marLeft w:val="0"/>
                  <w:marRight w:val="0"/>
                  <w:marTop w:val="0"/>
                  <w:marBottom w:val="0"/>
                  <w:divBdr>
                    <w:top w:val="single" w:sz="2" w:space="0" w:color="ECECEC"/>
                    <w:left w:val="single" w:sz="2" w:space="0" w:color="ECECEC"/>
                    <w:bottom w:val="single" w:sz="2" w:space="0" w:color="ECECEC"/>
                    <w:right w:val="single" w:sz="2" w:space="0" w:color="ECECEC"/>
                  </w:divBdr>
                  <w:divsChild>
                    <w:div w:id="371733463">
                      <w:marLeft w:val="0"/>
                      <w:marRight w:val="0"/>
                      <w:marTop w:val="0"/>
                      <w:marBottom w:val="0"/>
                      <w:divBdr>
                        <w:top w:val="single" w:sz="2" w:space="0" w:color="ECECEC"/>
                        <w:left w:val="single" w:sz="2" w:space="0" w:color="ECECEC"/>
                        <w:bottom w:val="single" w:sz="2" w:space="0" w:color="ECECEC"/>
                        <w:right w:val="single" w:sz="2" w:space="0" w:color="ECECEC"/>
                      </w:divBdr>
                      <w:divsChild>
                        <w:div w:id="1093626918">
                          <w:marLeft w:val="0"/>
                          <w:marRight w:val="0"/>
                          <w:marTop w:val="0"/>
                          <w:marBottom w:val="0"/>
                          <w:divBdr>
                            <w:top w:val="single" w:sz="2" w:space="0" w:color="ECECEC"/>
                            <w:left w:val="single" w:sz="2" w:space="0" w:color="ECECEC"/>
                            <w:bottom w:val="single" w:sz="2" w:space="0" w:color="ECECEC"/>
                            <w:right w:val="single" w:sz="2" w:space="0" w:color="ECECEC"/>
                          </w:divBdr>
                          <w:divsChild>
                            <w:div w:id="1063063078">
                              <w:marLeft w:val="0"/>
                              <w:marRight w:val="0"/>
                              <w:marTop w:val="0"/>
                              <w:marBottom w:val="0"/>
                              <w:divBdr>
                                <w:top w:val="single" w:sz="6" w:space="0" w:color="262626"/>
                                <w:left w:val="single" w:sz="6" w:space="0" w:color="262626"/>
                                <w:bottom w:val="single" w:sz="6" w:space="0" w:color="262626"/>
                                <w:right w:val="single" w:sz="6" w:space="0" w:color="262626"/>
                              </w:divBdr>
                              <w:divsChild>
                                <w:div w:id="285163299">
                                  <w:marLeft w:val="0"/>
                                  <w:marRight w:val="0"/>
                                  <w:marTop w:val="0"/>
                                  <w:marBottom w:val="0"/>
                                  <w:divBdr>
                                    <w:top w:val="single" w:sz="2" w:space="0" w:color="ECECEC"/>
                                    <w:left w:val="single" w:sz="2" w:space="0" w:color="ECECEC"/>
                                    <w:bottom w:val="single" w:sz="2" w:space="0" w:color="ECECEC"/>
                                    <w:right w:val="single" w:sz="2" w:space="0" w:color="ECECEC"/>
                                  </w:divBdr>
                                  <w:divsChild>
                                    <w:div w:id="1926110010">
                                      <w:marLeft w:val="0"/>
                                      <w:marRight w:val="0"/>
                                      <w:marTop w:val="0"/>
                                      <w:marBottom w:val="0"/>
                                      <w:divBdr>
                                        <w:top w:val="single" w:sz="2" w:space="9" w:color="ECECEC"/>
                                        <w:left w:val="single" w:sz="2" w:space="0" w:color="ECECEC"/>
                                        <w:bottom w:val="single" w:sz="2" w:space="0" w:color="ECECEC"/>
                                        <w:right w:val="single" w:sz="2" w:space="0" w:color="ECECEC"/>
                                      </w:divBdr>
                                      <w:divsChild>
                                        <w:div w:id="1601909813">
                                          <w:marLeft w:val="0"/>
                                          <w:marRight w:val="0"/>
                                          <w:marTop w:val="0"/>
                                          <w:marBottom w:val="0"/>
                                          <w:divBdr>
                                            <w:top w:val="single" w:sz="2" w:space="0" w:color="ECECEC"/>
                                            <w:left w:val="single" w:sz="2" w:space="0" w:color="ECECEC"/>
                                            <w:bottom w:val="single" w:sz="2" w:space="0" w:color="ECECEC"/>
                                            <w:right w:val="single" w:sz="2" w:space="0" w:color="ECECEC"/>
                                          </w:divBdr>
                                          <w:divsChild>
                                            <w:div w:id="2112554590">
                                              <w:marLeft w:val="0"/>
                                              <w:marRight w:val="0"/>
                                              <w:marTop w:val="0"/>
                                              <w:marBottom w:val="0"/>
                                              <w:divBdr>
                                                <w:top w:val="single" w:sz="2" w:space="0" w:color="ECECEC"/>
                                                <w:left w:val="single" w:sz="2" w:space="0" w:color="ECECEC"/>
                                                <w:bottom w:val="single" w:sz="2" w:space="0" w:color="ECECEC"/>
                                                <w:right w:val="single" w:sz="2" w:space="0" w:color="ECECEC"/>
                                              </w:divBdr>
                                            </w:div>
                                          </w:divsChild>
                                        </w:div>
                                      </w:divsChild>
                                    </w:div>
                                  </w:divsChild>
                                </w:div>
                              </w:divsChild>
                            </w:div>
                          </w:divsChild>
                        </w:div>
                      </w:divsChild>
                    </w:div>
                  </w:divsChild>
                </w:div>
              </w:divsChild>
            </w:div>
          </w:divsChild>
        </w:div>
      </w:divsChild>
    </w:div>
    <w:div w:id="883519372">
      <w:bodyDiv w:val="1"/>
      <w:marLeft w:val="0"/>
      <w:marRight w:val="0"/>
      <w:marTop w:val="0"/>
      <w:marBottom w:val="0"/>
      <w:divBdr>
        <w:top w:val="none" w:sz="0" w:space="0" w:color="auto"/>
        <w:left w:val="none" w:sz="0" w:space="0" w:color="auto"/>
        <w:bottom w:val="none" w:sz="0" w:space="0" w:color="auto"/>
        <w:right w:val="none" w:sz="0" w:space="0" w:color="auto"/>
      </w:divBdr>
    </w:div>
    <w:div w:id="926035196">
      <w:bodyDiv w:val="1"/>
      <w:marLeft w:val="0"/>
      <w:marRight w:val="0"/>
      <w:marTop w:val="0"/>
      <w:marBottom w:val="0"/>
      <w:divBdr>
        <w:top w:val="none" w:sz="0" w:space="0" w:color="auto"/>
        <w:left w:val="none" w:sz="0" w:space="0" w:color="auto"/>
        <w:bottom w:val="none" w:sz="0" w:space="0" w:color="auto"/>
        <w:right w:val="none" w:sz="0" w:space="0" w:color="auto"/>
      </w:divBdr>
    </w:div>
    <w:div w:id="926496201">
      <w:bodyDiv w:val="1"/>
      <w:marLeft w:val="0"/>
      <w:marRight w:val="0"/>
      <w:marTop w:val="0"/>
      <w:marBottom w:val="0"/>
      <w:divBdr>
        <w:top w:val="none" w:sz="0" w:space="0" w:color="auto"/>
        <w:left w:val="none" w:sz="0" w:space="0" w:color="auto"/>
        <w:bottom w:val="none" w:sz="0" w:space="0" w:color="auto"/>
        <w:right w:val="none" w:sz="0" w:space="0" w:color="auto"/>
      </w:divBdr>
      <w:divsChild>
        <w:div w:id="1047143635">
          <w:marLeft w:val="0"/>
          <w:marRight w:val="0"/>
          <w:marTop w:val="0"/>
          <w:marBottom w:val="0"/>
          <w:divBdr>
            <w:top w:val="none" w:sz="0" w:space="0" w:color="auto"/>
            <w:left w:val="none" w:sz="0" w:space="0" w:color="auto"/>
            <w:bottom w:val="none" w:sz="0" w:space="0" w:color="auto"/>
            <w:right w:val="none" w:sz="0" w:space="0" w:color="auto"/>
          </w:divBdr>
        </w:div>
      </w:divsChild>
    </w:div>
    <w:div w:id="998770464">
      <w:bodyDiv w:val="1"/>
      <w:marLeft w:val="0"/>
      <w:marRight w:val="0"/>
      <w:marTop w:val="0"/>
      <w:marBottom w:val="0"/>
      <w:divBdr>
        <w:top w:val="none" w:sz="0" w:space="0" w:color="auto"/>
        <w:left w:val="none" w:sz="0" w:space="0" w:color="auto"/>
        <w:bottom w:val="none" w:sz="0" w:space="0" w:color="auto"/>
        <w:right w:val="none" w:sz="0" w:space="0" w:color="auto"/>
      </w:divBdr>
      <w:divsChild>
        <w:div w:id="1753042176">
          <w:marLeft w:val="0"/>
          <w:marRight w:val="0"/>
          <w:marTop w:val="0"/>
          <w:marBottom w:val="0"/>
          <w:divBdr>
            <w:top w:val="single" w:sz="2" w:space="0" w:color="ECECEC"/>
            <w:left w:val="single" w:sz="2" w:space="0" w:color="ECECEC"/>
            <w:bottom w:val="single" w:sz="2" w:space="0" w:color="ECECEC"/>
            <w:right w:val="single" w:sz="2" w:space="0" w:color="ECECEC"/>
          </w:divBdr>
        </w:div>
        <w:div w:id="563026464">
          <w:marLeft w:val="0"/>
          <w:marRight w:val="0"/>
          <w:marTop w:val="60"/>
          <w:marBottom w:val="0"/>
          <w:divBdr>
            <w:top w:val="single" w:sz="2" w:space="0" w:color="ECECEC"/>
            <w:left w:val="single" w:sz="2" w:space="0" w:color="ECECEC"/>
            <w:bottom w:val="single" w:sz="2" w:space="0" w:color="ECECEC"/>
            <w:right w:val="single" w:sz="2" w:space="0" w:color="ECECEC"/>
          </w:divBdr>
          <w:divsChild>
            <w:div w:id="402142559">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1012104109">
      <w:bodyDiv w:val="1"/>
      <w:marLeft w:val="0"/>
      <w:marRight w:val="0"/>
      <w:marTop w:val="0"/>
      <w:marBottom w:val="0"/>
      <w:divBdr>
        <w:top w:val="none" w:sz="0" w:space="0" w:color="auto"/>
        <w:left w:val="none" w:sz="0" w:space="0" w:color="auto"/>
        <w:bottom w:val="none" w:sz="0" w:space="0" w:color="auto"/>
        <w:right w:val="none" w:sz="0" w:space="0" w:color="auto"/>
      </w:divBdr>
      <w:divsChild>
        <w:div w:id="1926839225">
          <w:marLeft w:val="0"/>
          <w:marRight w:val="0"/>
          <w:marTop w:val="0"/>
          <w:marBottom w:val="0"/>
          <w:divBdr>
            <w:top w:val="none" w:sz="0" w:space="0" w:color="auto"/>
            <w:left w:val="none" w:sz="0" w:space="0" w:color="auto"/>
            <w:bottom w:val="none" w:sz="0" w:space="0" w:color="auto"/>
            <w:right w:val="none" w:sz="0" w:space="0" w:color="auto"/>
          </w:divBdr>
        </w:div>
      </w:divsChild>
    </w:div>
    <w:div w:id="1174031778">
      <w:bodyDiv w:val="1"/>
      <w:marLeft w:val="0"/>
      <w:marRight w:val="0"/>
      <w:marTop w:val="0"/>
      <w:marBottom w:val="0"/>
      <w:divBdr>
        <w:top w:val="none" w:sz="0" w:space="0" w:color="auto"/>
        <w:left w:val="none" w:sz="0" w:space="0" w:color="auto"/>
        <w:bottom w:val="none" w:sz="0" w:space="0" w:color="auto"/>
        <w:right w:val="none" w:sz="0" w:space="0" w:color="auto"/>
      </w:divBdr>
      <w:divsChild>
        <w:div w:id="2038385416">
          <w:marLeft w:val="0"/>
          <w:marRight w:val="0"/>
          <w:marTop w:val="0"/>
          <w:marBottom w:val="0"/>
          <w:divBdr>
            <w:top w:val="single" w:sz="2" w:space="0" w:color="ECECEC"/>
            <w:left w:val="single" w:sz="2" w:space="0" w:color="ECECEC"/>
            <w:bottom w:val="single" w:sz="2" w:space="0" w:color="ECECEC"/>
            <w:right w:val="single" w:sz="2" w:space="0" w:color="ECECEC"/>
          </w:divBdr>
        </w:div>
        <w:div w:id="65493630">
          <w:marLeft w:val="0"/>
          <w:marRight w:val="0"/>
          <w:marTop w:val="60"/>
          <w:marBottom w:val="0"/>
          <w:divBdr>
            <w:top w:val="single" w:sz="2" w:space="0" w:color="ECECEC"/>
            <w:left w:val="single" w:sz="2" w:space="0" w:color="ECECEC"/>
            <w:bottom w:val="single" w:sz="2" w:space="0" w:color="ECECEC"/>
            <w:right w:val="single" w:sz="2" w:space="0" w:color="ECECEC"/>
          </w:divBdr>
          <w:divsChild>
            <w:div w:id="368117213">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1194925540">
      <w:bodyDiv w:val="1"/>
      <w:marLeft w:val="0"/>
      <w:marRight w:val="0"/>
      <w:marTop w:val="0"/>
      <w:marBottom w:val="0"/>
      <w:divBdr>
        <w:top w:val="none" w:sz="0" w:space="0" w:color="auto"/>
        <w:left w:val="none" w:sz="0" w:space="0" w:color="auto"/>
        <w:bottom w:val="none" w:sz="0" w:space="0" w:color="auto"/>
        <w:right w:val="none" w:sz="0" w:space="0" w:color="auto"/>
      </w:divBdr>
      <w:divsChild>
        <w:div w:id="220021115">
          <w:marLeft w:val="0"/>
          <w:marRight w:val="0"/>
          <w:marTop w:val="0"/>
          <w:marBottom w:val="0"/>
          <w:divBdr>
            <w:top w:val="single" w:sz="2" w:space="0" w:color="ECECEC"/>
            <w:left w:val="single" w:sz="2" w:space="0" w:color="ECECEC"/>
            <w:bottom w:val="single" w:sz="2" w:space="0" w:color="ECECEC"/>
            <w:right w:val="single" w:sz="2" w:space="0" w:color="ECECEC"/>
          </w:divBdr>
          <w:divsChild>
            <w:div w:id="1583029250">
              <w:marLeft w:val="0"/>
              <w:marRight w:val="0"/>
              <w:marTop w:val="0"/>
              <w:marBottom w:val="0"/>
              <w:divBdr>
                <w:top w:val="single" w:sz="2" w:space="0" w:color="ECECEC"/>
                <w:left w:val="single" w:sz="2" w:space="0" w:color="ECECEC"/>
                <w:bottom w:val="single" w:sz="2" w:space="0" w:color="ECECEC"/>
                <w:right w:val="single" w:sz="2" w:space="0" w:color="ECECEC"/>
              </w:divBdr>
              <w:divsChild>
                <w:div w:id="71045110">
                  <w:marLeft w:val="0"/>
                  <w:marRight w:val="0"/>
                  <w:marTop w:val="0"/>
                  <w:marBottom w:val="0"/>
                  <w:divBdr>
                    <w:top w:val="single" w:sz="2" w:space="0" w:color="ECECEC"/>
                    <w:left w:val="single" w:sz="2" w:space="0" w:color="ECECEC"/>
                    <w:bottom w:val="single" w:sz="2" w:space="0" w:color="ECECEC"/>
                    <w:right w:val="single" w:sz="2" w:space="0" w:color="ECECEC"/>
                  </w:divBdr>
                  <w:divsChild>
                    <w:div w:id="1757752797">
                      <w:marLeft w:val="0"/>
                      <w:marRight w:val="0"/>
                      <w:marTop w:val="0"/>
                      <w:marBottom w:val="0"/>
                      <w:divBdr>
                        <w:top w:val="single" w:sz="2" w:space="0" w:color="FFFFFF"/>
                        <w:left w:val="single" w:sz="2" w:space="0" w:color="FFFFFF"/>
                        <w:bottom w:val="single" w:sz="2" w:space="0" w:color="FFFFFF"/>
                        <w:right w:val="single" w:sz="2" w:space="0" w:color="FFFFFF"/>
                      </w:divBdr>
                      <w:divsChild>
                        <w:div w:id="167032981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79671835">
                      <w:marLeft w:val="0"/>
                      <w:marRight w:val="0"/>
                      <w:marTop w:val="0"/>
                      <w:marBottom w:val="0"/>
                      <w:divBdr>
                        <w:top w:val="single" w:sz="2" w:space="0" w:color="FFFFFF"/>
                        <w:left w:val="single" w:sz="2" w:space="0" w:color="FFFFFF"/>
                        <w:bottom w:val="single" w:sz="2" w:space="0" w:color="FFFFFF"/>
                        <w:right w:val="single" w:sz="2" w:space="0" w:color="FFFFFF"/>
                      </w:divBdr>
                      <w:divsChild>
                        <w:div w:id="1284662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413820943">
                      <w:marLeft w:val="0"/>
                      <w:marRight w:val="0"/>
                      <w:marTop w:val="0"/>
                      <w:marBottom w:val="0"/>
                      <w:divBdr>
                        <w:top w:val="single" w:sz="2" w:space="0" w:color="FFFFFF"/>
                        <w:left w:val="single" w:sz="2" w:space="0" w:color="FFFFFF"/>
                        <w:bottom w:val="single" w:sz="2" w:space="0" w:color="FFFFFF"/>
                        <w:right w:val="single" w:sz="2" w:space="0" w:color="FFFFFF"/>
                      </w:divBdr>
                      <w:divsChild>
                        <w:div w:id="44619432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970739267">
                      <w:marLeft w:val="0"/>
                      <w:marRight w:val="0"/>
                      <w:marTop w:val="0"/>
                      <w:marBottom w:val="0"/>
                      <w:divBdr>
                        <w:top w:val="single" w:sz="2" w:space="0" w:color="FFFFFF"/>
                        <w:left w:val="single" w:sz="2" w:space="0" w:color="FFFFFF"/>
                        <w:bottom w:val="single" w:sz="2" w:space="0" w:color="FFFFFF"/>
                        <w:right w:val="single" w:sz="2" w:space="0" w:color="FFFFFF"/>
                      </w:divBdr>
                    </w:div>
                    <w:div w:id="1222592783">
                      <w:marLeft w:val="0"/>
                      <w:marRight w:val="0"/>
                      <w:marTop w:val="0"/>
                      <w:marBottom w:val="0"/>
                      <w:divBdr>
                        <w:top w:val="single" w:sz="2" w:space="0" w:color="FFFFFF"/>
                        <w:left w:val="single" w:sz="2" w:space="0" w:color="FFFFFF"/>
                        <w:bottom w:val="single" w:sz="2" w:space="0" w:color="FFFFFF"/>
                        <w:right w:val="single" w:sz="2" w:space="0" w:color="FFFFFF"/>
                      </w:divBdr>
                    </w:div>
                    <w:div w:id="1635476796">
                      <w:marLeft w:val="0"/>
                      <w:marRight w:val="0"/>
                      <w:marTop w:val="0"/>
                      <w:marBottom w:val="0"/>
                      <w:divBdr>
                        <w:top w:val="single" w:sz="2" w:space="0" w:color="FFFFFF"/>
                        <w:left w:val="single" w:sz="2" w:space="0" w:color="FFFFFF"/>
                        <w:bottom w:val="single" w:sz="2" w:space="0" w:color="FFFFFF"/>
                        <w:right w:val="single" w:sz="2" w:space="0" w:color="FFFFFF"/>
                      </w:divBdr>
                    </w:div>
                    <w:div w:id="1181696318">
                      <w:marLeft w:val="0"/>
                      <w:marRight w:val="0"/>
                      <w:marTop w:val="0"/>
                      <w:marBottom w:val="0"/>
                      <w:divBdr>
                        <w:top w:val="single" w:sz="2" w:space="0" w:color="FFFFFF"/>
                        <w:left w:val="single" w:sz="2" w:space="0" w:color="FFFFFF"/>
                        <w:bottom w:val="single" w:sz="2" w:space="0" w:color="FFFFFF"/>
                        <w:right w:val="single" w:sz="2" w:space="0" w:color="FFFFFF"/>
                      </w:divBdr>
                    </w:div>
                    <w:div w:id="1964725948">
                      <w:marLeft w:val="0"/>
                      <w:marRight w:val="0"/>
                      <w:marTop w:val="0"/>
                      <w:marBottom w:val="0"/>
                      <w:divBdr>
                        <w:top w:val="single" w:sz="2" w:space="0" w:color="FFFFFF"/>
                        <w:left w:val="single" w:sz="2" w:space="0" w:color="FFFFFF"/>
                        <w:bottom w:val="single" w:sz="2" w:space="0" w:color="FFFFFF"/>
                        <w:right w:val="single" w:sz="2" w:space="0" w:color="FFFFFF"/>
                      </w:divBdr>
                    </w:div>
                    <w:div w:id="80567638">
                      <w:marLeft w:val="0"/>
                      <w:marRight w:val="0"/>
                      <w:marTop w:val="0"/>
                      <w:marBottom w:val="0"/>
                      <w:divBdr>
                        <w:top w:val="single" w:sz="2" w:space="0" w:color="FFFFFF"/>
                        <w:left w:val="single" w:sz="2" w:space="0" w:color="FFFFFF"/>
                        <w:bottom w:val="single" w:sz="2" w:space="0" w:color="FFFFFF"/>
                        <w:right w:val="single" w:sz="2" w:space="0" w:color="FFFFFF"/>
                      </w:divBdr>
                    </w:div>
                    <w:div w:id="1370372720">
                      <w:marLeft w:val="0"/>
                      <w:marRight w:val="0"/>
                      <w:marTop w:val="0"/>
                      <w:marBottom w:val="0"/>
                      <w:divBdr>
                        <w:top w:val="single" w:sz="2" w:space="0" w:color="FFFFFF"/>
                        <w:left w:val="single" w:sz="2" w:space="0" w:color="FFFFFF"/>
                        <w:bottom w:val="single" w:sz="2" w:space="0" w:color="FFFFFF"/>
                        <w:right w:val="single" w:sz="2" w:space="0" w:color="FFFFFF"/>
                      </w:divBdr>
                    </w:div>
                    <w:div w:id="1678388391">
                      <w:marLeft w:val="0"/>
                      <w:marRight w:val="0"/>
                      <w:marTop w:val="0"/>
                      <w:marBottom w:val="0"/>
                      <w:divBdr>
                        <w:top w:val="single" w:sz="2" w:space="0" w:color="FFFFFF"/>
                        <w:left w:val="single" w:sz="2" w:space="0" w:color="FFFFFF"/>
                        <w:bottom w:val="single" w:sz="2" w:space="0" w:color="FFFFFF"/>
                        <w:right w:val="single" w:sz="2" w:space="0" w:color="FFFFFF"/>
                      </w:divBdr>
                    </w:div>
                    <w:div w:id="376053041">
                      <w:marLeft w:val="0"/>
                      <w:marRight w:val="0"/>
                      <w:marTop w:val="0"/>
                      <w:marBottom w:val="0"/>
                      <w:divBdr>
                        <w:top w:val="single" w:sz="2" w:space="0" w:color="FFFFFF"/>
                        <w:left w:val="single" w:sz="2" w:space="0" w:color="FFFFFF"/>
                        <w:bottom w:val="single" w:sz="2" w:space="0" w:color="FFFFFF"/>
                        <w:right w:val="single" w:sz="2" w:space="0" w:color="FFFFFF"/>
                      </w:divBdr>
                    </w:div>
                    <w:div w:id="2052654584">
                      <w:marLeft w:val="0"/>
                      <w:marRight w:val="0"/>
                      <w:marTop w:val="0"/>
                      <w:marBottom w:val="0"/>
                      <w:divBdr>
                        <w:top w:val="single" w:sz="2" w:space="0" w:color="FFFFFF"/>
                        <w:left w:val="single" w:sz="2" w:space="0" w:color="FFFFFF"/>
                        <w:bottom w:val="single" w:sz="2" w:space="0" w:color="FFFFFF"/>
                        <w:right w:val="single" w:sz="2" w:space="0" w:color="FFFFFF"/>
                      </w:divBdr>
                    </w:div>
                    <w:div w:id="1956058832">
                      <w:marLeft w:val="0"/>
                      <w:marRight w:val="0"/>
                      <w:marTop w:val="0"/>
                      <w:marBottom w:val="0"/>
                      <w:divBdr>
                        <w:top w:val="single" w:sz="2" w:space="0" w:color="FFFFFF"/>
                        <w:left w:val="single" w:sz="2" w:space="0" w:color="FFFFFF"/>
                        <w:bottom w:val="single" w:sz="2" w:space="0" w:color="FFFFFF"/>
                        <w:right w:val="single" w:sz="2" w:space="0" w:color="FFFFFF"/>
                      </w:divBdr>
                    </w:div>
                    <w:div w:id="631402819">
                      <w:marLeft w:val="0"/>
                      <w:marRight w:val="0"/>
                      <w:marTop w:val="0"/>
                      <w:marBottom w:val="0"/>
                      <w:divBdr>
                        <w:top w:val="single" w:sz="2" w:space="0" w:color="FFFFFF"/>
                        <w:left w:val="single" w:sz="2" w:space="0" w:color="FFFFFF"/>
                        <w:bottom w:val="single" w:sz="2" w:space="0" w:color="FFFFFF"/>
                        <w:right w:val="single" w:sz="2" w:space="0" w:color="FFFFFF"/>
                      </w:divBdr>
                    </w:div>
                    <w:div w:id="1241676116">
                      <w:marLeft w:val="0"/>
                      <w:marRight w:val="0"/>
                      <w:marTop w:val="0"/>
                      <w:marBottom w:val="0"/>
                      <w:divBdr>
                        <w:top w:val="single" w:sz="2" w:space="0" w:color="FFFFFF"/>
                        <w:left w:val="single" w:sz="2" w:space="0" w:color="FFFFFF"/>
                        <w:bottom w:val="single" w:sz="2" w:space="0" w:color="FFFFFF"/>
                        <w:right w:val="single" w:sz="2" w:space="0" w:color="FFFFFF"/>
                      </w:divBdr>
                    </w:div>
                    <w:div w:id="876165139">
                      <w:marLeft w:val="0"/>
                      <w:marRight w:val="0"/>
                      <w:marTop w:val="0"/>
                      <w:marBottom w:val="0"/>
                      <w:divBdr>
                        <w:top w:val="single" w:sz="2" w:space="0" w:color="FFFFFF"/>
                        <w:left w:val="single" w:sz="2" w:space="0" w:color="FFFFFF"/>
                        <w:bottom w:val="single" w:sz="2" w:space="0" w:color="FFFFFF"/>
                        <w:right w:val="single" w:sz="2" w:space="0" w:color="FFFFFF"/>
                      </w:divBdr>
                    </w:div>
                    <w:div w:id="1161239423">
                      <w:marLeft w:val="0"/>
                      <w:marRight w:val="0"/>
                      <w:marTop w:val="0"/>
                      <w:marBottom w:val="0"/>
                      <w:divBdr>
                        <w:top w:val="single" w:sz="2" w:space="0" w:color="FFFFFF"/>
                        <w:left w:val="single" w:sz="2" w:space="0" w:color="FFFFFF"/>
                        <w:bottom w:val="single" w:sz="2" w:space="0" w:color="FFFFFF"/>
                        <w:right w:val="single" w:sz="2" w:space="0" w:color="FFFFFF"/>
                      </w:divBdr>
                    </w:div>
                    <w:div w:id="1821926576">
                      <w:marLeft w:val="0"/>
                      <w:marRight w:val="0"/>
                      <w:marTop w:val="0"/>
                      <w:marBottom w:val="0"/>
                      <w:divBdr>
                        <w:top w:val="single" w:sz="2" w:space="0" w:color="FFFFFF"/>
                        <w:left w:val="single" w:sz="2" w:space="0" w:color="FFFFFF"/>
                        <w:bottom w:val="single" w:sz="2" w:space="0" w:color="FFFFFF"/>
                        <w:right w:val="single" w:sz="2" w:space="0" w:color="FFFFFF"/>
                      </w:divBdr>
                    </w:div>
                    <w:div w:id="1289778712">
                      <w:marLeft w:val="0"/>
                      <w:marRight w:val="0"/>
                      <w:marTop w:val="0"/>
                      <w:marBottom w:val="0"/>
                      <w:divBdr>
                        <w:top w:val="single" w:sz="2" w:space="0" w:color="FFFFFF"/>
                        <w:left w:val="single" w:sz="2" w:space="0" w:color="FFFFFF"/>
                        <w:bottom w:val="single" w:sz="2" w:space="0" w:color="FFFFFF"/>
                        <w:right w:val="single" w:sz="2" w:space="0" w:color="FFFFFF"/>
                      </w:divBdr>
                    </w:div>
                    <w:div w:id="826897345">
                      <w:marLeft w:val="0"/>
                      <w:marRight w:val="0"/>
                      <w:marTop w:val="0"/>
                      <w:marBottom w:val="0"/>
                      <w:divBdr>
                        <w:top w:val="single" w:sz="2" w:space="0" w:color="FFFFFF"/>
                        <w:left w:val="single" w:sz="2" w:space="0" w:color="FFFFFF"/>
                        <w:bottom w:val="single" w:sz="2" w:space="0" w:color="FFFFFF"/>
                        <w:right w:val="single" w:sz="2" w:space="0" w:color="FFFFFF"/>
                      </w:divBdr>
                    </w:div>
                    <w:div w:id="1510758352">
                      <w:marLeft w:val="0"/>
                      <w:marRight w:val="0"/>
                      <w:marTop w:val="0"/>
                      <w:marBottom w:val="0"/>
                      <w:divBdr>
                        <w:top w:val="single" w:sz="2" w:space="0" w:color="FFFFFF"/>
                        <w:left w:val="single" w:sz="2" w:space="0" w:color="FFFFFF"/>
                        <w:bottom w:val="single" w:sz="2" w:space="0" w:color="FFFFFF"/>
                        <w:right w:val="single" w:sz="2" w:space="0" w:color="FFFFFF"/>
                      </w:divBdr>
                    </w:div>
                    <w:div w:id="1446266006">
                      <w:marLeft w:val="0"/>
                      <w:marRight w:val="0"/>
                      <w:marTop w:val="0"/>
                      <w:marBottom w:val="0"/>
                      <w:divBdr>
                        <w:top w:val="single" w:sz="2" w:space="0" w:color="FFFFFF"/>
                        <w:left w:val="single" w:sz="2" w:space="0" w:color="FFFFFF"/>
                        <w:bottom w:val="single" w:sz="2" w:space="0" w:color="FFFFFF"/>
                        <w:right w:val="single" w:sz="2" w:space="0" w:color="FFFFFF"/>
                      </w:divBdr>
                    </w:div>
                    <w:div w:id="1170409225">
                      <w:marLeft w:val="0"/>
                      <w:marRight w:val="0"/>
                      <w:marTop w:val="0"/>
                      <w:marBottom w:val="0"/>
                      <w:divBdr>
                        <w:top w:val="single" w:sz="2" w:space="0" w:color="FFFFFF"/>
                        <w:left w:val="single" w:sz="2" w:space="0" w:color="FFFFFF"/>
                        <w:bottom w:val="single" w:sz="2" w:space="0" w:color="FFFFFF"/>
                        <w:right w:val="single" w:sz="2" w:space="0" w:color="FFFFFF"/>
                      </w:divBdr>
                    </w:div>
                    <w:div w:id="1952737439">
                      <w:marLeft w:val="0"/>
                      <w:marRight w:val="0"/>
                      <w:marTop w:val="0"/>
                      <w:marBottom w:val="0"/>
                      <w:divBdr>
                        <w:top w:val="single" w:sz="2" w:space="0" w:color="FFFFFF"/>
                        <w:left w:val="single" w:sz="2" w:space="0" w:color="FFFFFF"/>
                        <w:bottom w:val="single" w:sz="2" w:space="0" w:color="FFFFFF"/>
                        <w:right w:val="single" w:sz="2" w:space="0" w:color="FFFFFF"/>
                      </w:divBdr>
                    </w:div>
                    <w:div w:id="1265305519">
                      <w:marLeft w:val="0"/>
                      <w:marRight w:val="0"/>
                      <w:marTop w:val="0"/>
                      <w:marBottom w:val="0"/>
                      <w:divBdr>
                        <w:top w:val="single" w:sz="2" w:space="0" w:color="FFFFFF"/>
                        <w:left w:val="single" w:sz="2" w:space="0" w:color="FFFFFF"/>
                        <w:bottom w:val="single" w:sz="2" w:space="0" w:color="FFFFFF"/>
                        <w:right w:val="single" w:sz="2" w:space="0" w:color="FFFFFF"/>
                      </w:divBdr>
                    </w:div>
                    <w:div w:id="1336374753">
                      <w:marLeft w:val="0"/>
                      <w:marRight w:val="0"/>
                      <w:marTop w:val="0"/>
                      <w:marBottom w:val="0"/>
                      <w:divBdr>
                        <w:top w:val="single" w:sz="2" w:space="0" w:color="FFFFFF"/>
                        <w:left w:val="single" w:sz="2" w:space="0" w:color="FFFFFF"/>
                        <w:bottom w:val="single" w:sz="2" w:space="0" w:color="FFFFFF"/>
                        <w:right w:val="single" w:sz="2" w:space="0" w:color="FFFFFF"/>
                      </w:divBdr>
                    </w:div>
                    <w:div w:id="1866358790">
                      <w:marLeft w:val="0"/>
                      <w:marRight w:val="0"/>
                      <w:marTop w:val="0"/>
                      <w:marBottom w:val="0"/>
                      <w:divBdr>
                        <w:top w:val="single" w:sz="2" w:space="0" w:color="FFFFFF"/>
                        <w:left w:val="single" w:sz="2" w:space="0" w:color="FFFFFF"/>
                        <w:bottom w:val="single" w:sz="2" w:space="0" w:color="FFFFFF"/>
                        <w:right w:val="single" w:sz="2" w:space="0" w:color="FFFFFF"/>
                      </w:divBdr>
                    </w:div>
                    <w:div w:id="1819882424">
                      <w:marLeft w:val="0"/>
                      <w:marRight w:val="0"/>
                      <w:marTop w:val="0"/>
                      <w:marBottom w:val="0"/>
                      <w:divBdr>
                        <w:top w:val="single" w:sz="2" w:space="0" w:color="FFFFFF"/>
                        <w:left w:val="single" w:sz="2" w:space="0" w:color="FFFFFF"/>
                        <w:bottom w:val="single" w:sz="2" w:space="0" w:color="FFFFFF"/>
                        <w:right w:val="single" w:sz="2" w:space="0" w:color="FFFFFF"/>
                      </w:divBdr>
                    </w:div>
                    <w:div w:id="1084912007">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972755724">
          <w:marLeft w:val="0"/>
          <w:marRight w:val="0"/>
          <w:marTop w:val="60"/>
          <w:marBottom w:val="0"/>
          <w:divBdr>
            <w:top w:val="single" w:sz="2" w:space="0" w:color="ECECEC"/>
            <w:left w:val="single" w:sz="2" w:space="0" w:color="ECECEC"/>
            <w:bottom w:val="single" w:sz="2" w:space="0" w:color="ECECEC"/>
            <w:right w:val="single" w:sz="2" w:space="0" w:color="ECECEC"/>
          </w:divBdr>
          <w:divsChild>
            <w:div w:id="631057799">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1219823826">
      <w:bodyDiv w:val="1"/>
      <w:marLeft w:val="0"/>
      <w:marRight w:val="0"/>
      <w:marTop w:val="0"/>
      <w:marBottom w:val="0"/>
      <w:divBdr>
        <w:top w:val="none" w:sz="0" w:space="0" w:color="auto"/>
        <w:left w:val="none" w:sz="0" w:space="0" w:color="auto"/>
        <w:bottom w:val="none" w:sz="0" w:space="0" w:color="auto"/>
        <w:right w:val="none" w:sz="0" w:space="0" w:color="auto"/>
      </w:divBdr>
      <w:divsChild>
        <w:div w:id="348918160">
          <w:marLeft w:val="-150"/>
          <w:marRight w:val="-150"/>
          <w:marTop w:val="0"/>
          <w:marBottom w:val="0"/>
          <w:divBdr>
            <w:top w:val="none" w:sz="0" w:space="0" w:color="auto"/>
            <w:left w:val="none" w:sz="0" w:space="0" w:color="auto"/>
            <w:bottom w:val="none" w:sz="0" w:space="0" w:color="auto"/>
            <w:right w:val="none" w:sz="0" w:space="0" w:color="auto"/>
          </w:divBdr>
          <w:divsChild>
            <w:div w:id="2002660896">
              <w:marLeft w:val="0"/>
              <w:marRight w:val="0"/>
              <w:marTop w:val="0"/>
              <w:marBottom w:val="0"/>
              <w:divBdr>
                <w:top w:val="none" w:sz="0" w:space="0" w:color="auto"/>
                <w:left w:val="none" w:sz="0" w:space="0" w:color="auto"/>
                <w:bottom w:val="none" w:sz="0" w:space="0" w:color="auto"/>
                <w:right w:val="none" w:sz="0" w:space="0" w:color="auto"/>
              </w:divBdr>
              <w:divsChild>
                <w:div w:id="10580438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87090077">
      <w:bodyDiv w:val="1"/>
      <w:marLeft w:val="0"/>
      <w:marRight w:val="0"/>
      <w:marTop w:val="0"/>
      <w:marBottom w:val="0"/>
      <w:divBdr>
        <w:top w:val="none" w:sz="0" w:space="0" w:color="auto"/>
        <w:left w:val="none" w:sz="0" w:space="0" w:color="auto"/>
        <w:bottom w:val="none" w:sz="0" w:space="0" w:color="auto"/>
        <w:right w:val="none" w:sz="0" w:space="0" w:color="auto"/>
      </w:divBdr>
      <w:divsChild>
        <w:div w:id="2039118702">
          <w:marLeft w:val="0"/>
          <w:marRight w:val="0"/>
          <w:marTop w:val="0"/>
          <w:marBottom w:val="0"/>
          <w:divBdr>
            <w:top w:val="single" w:sz="2" w:space="0" w:color="FFFFFF"/>
            <w:left w:val="single" w:sz="2" w:space="0" w:color="FFFFFF"/>
            <w:bottom w:val="single" w:sz="2" w:space="0" w:color="FFFFFF"/>
            <w:right w:val="single" w:sz="2" w:space="0" w:color="FFFFFF"/>
          </w:divBdr>
          <w:divsChild>
            <w:div w:id="1957366267">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72958820">
          <w:marLeft w:val="0"/>
          <w:marRight w:val="0"/>
          <w:marTop w:val="0"/>
          <w:marBottom w:val="0"/>
          <w:divBdr>
            <w:top w:val="single" w:sz="2" w:space="0" w:color="FFFFFF"/>
            <w:left w:val="single" w:sz="2" w:space="0" w:color="FFFFFF"/>
            <w:bottom w:val="single" w:sz="2" w:space="0" w:color="FFFFFF"/>
            <w:right w:val="single" w:sz="2" w:space="0" w:color="FFFFFF"/>
          </w:divBdr>
          <w:divsChild>
            <w:div w:id="127042618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89733272">
          <w:marLeft w:val="0"/>
          <w:marRight w:val="0"/>
          <w:marTop w:val="0"/>
          <w:marBottom w:val="0"/>
          <w:divBdr>
            <w:top w:val="single" w:sz="2" w:space="0" w:color="FFFFFF"/>
            <w:left w:val="single" w:sz="2" w:space="0" w:color="FFFFFF"/>
            <w:bottom w:val="single" w:sz="2" w:space="0" w:color="FFFFFF"/>
            <w:right w:val="single" w:sz="2" w:space="0" w:color="FFFFFF"/>
          </w:divBdr>
          <w:divsChild>
            <w:div w:id="44099918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754815189">
          <w:marLeft w:val="0"/>
          <w:marRight w:val="0"/>
          <w:marTop w:val="0"/>
          <w:marBottom w:val="0"/>
          <w:divBdr>
            <w:top w:val="single" w:sz="2" w:space="0" w:color="FFFFFF"/>
            <w:left w:val="single" w:sz="2" w:space="0" w:color="FFFFFF"/>
            <w:bottom w:val="single" w:sz="2" w:space="0" w:color="FFFFFF"/>
            <w:right w:val="single" w:sz="2" w:space="0" w:color="FFFFFF"/>
          </w:divBdr>
        </w:div>
        <w:div w:id="1344043259">
          <w:marLeft w:val="0"/>
          <w:marRight w:val="0"/>
          <w:marTop w:val="0"/>
          <w:marBottom w:val="0"/>
          <w:divBdr>
            <w:top w:val="single" w:sz="2" w:space="0" w:color="FFFFFF"/>
            <w:left w:val="single" w:sz="2" w:space="0" w:color="FFFFFF"/>
            <w:bottom w:val="single" w:sz="2" w:space="0" w:color="FFFFFF"/>
            <w:right w:val="single" w:sz="2" w:space="0" w:color="FFFFFF"/>
          </w:divBdr>
        </w:div>
        <w:div w:id="1832208208">
          <w:marLeft w:val="0"/>
          <w:marRight w:val="0"/>
          <w:marTop w:val="0"/>
          <w:marBottom w:val="0"/>
          <w:divBdr>
            <w:top w:val="single" w:sz="2" w:space="0" w:color="FFFFFF"/>
            <w:left w:val="single" w:sz="2" w:space="0" w:color="FFFFFF"/>
            <w:bottom w:val="single" w:sz="2" w:space="0" w:color="FFFFFF"/>
            <w:right w:val="single" w:sz="2" w:space="0" w:color="FFFFFF"/>
          </w:divBdr>
        </w:div>
        <w:div w:id="1984891056">
          <w:marLeft w:val="0"/>
          <w:marRight w:val="0"/>
          <w:marTop w:val="0"/>
          <w:marBottom w:val="0"/>
          <w:divBdr>
            <w:top w:val="single" w:sz="2" w:space="0" w:color="FFFFFF"/>
            <w:left w:val="single" w:sz="2" w:space="0" w:color="FFFFFF"/>
            <w:bottom w:val="single" w:sz="2" w:space="0" w:color="FFFFFF"/>
            <w:right w:val="single" w:sz="2" w:space="0" w:color="FFFFFF"/>
          </w:divBdr>
        </w:div>
        <w:div w:id="1184634394">
          <w:marLeft w:val="0"/>
          <w:marRight w:val="0"/>
          <w:marTop w:val="0"/>
          <w:marBottom w:val="0"/>
          <w:divBdr>
            <w:top w:val="single" w:sz="2" w:space="0" w:color="FFFFFF"/>
            <w:left w:val="single" w:sz="2" w:space="0" w:color="FFFFFF"/>
            <w:bottom w:val="single" w:sz="2" w:space="0" w:color="FFFFFF"/>
            <w:right w:val="single" w:sz="2" w:space="0" w:color="FFFFFF"/>
          </w:divBdr>
        </w:div>
        <w:div w:id="1782533102">
          <w:marLeft w:val="0"/>
          <w:marRight w:val="0"/>
          <w:marTop w:val="0"/>
          <w:marBottom w:val="0"/>
          <w:divBdr>
            <w:top w:val="single" w:sz="2" w:space="0" w:color="FFFFFF"/>
            <w:left w:val="single" w:sz="2" w:space="0" w:color="FFFFFF"/>
            <w:bottom w:val="single" w:sz="2" w:space="0" w:color="FFFFFF"/>
            <w:right w:val="single" w:sz="2" w:space="0" w:color="FFFFFF"/>
          </w:divBdr>
        </w:div>
        <w:div w:id="1987277116">
          <w:marLeft w:val="0"/>
          <w:marRight w:val="0"/>
          <w:marTop w:val="0"/>
          <w:marBottom w:val="0"/>
          <w:divBdr>
            <w:top w:val="single" w:sz="2" w:space="0" w:color="FFFFFF"/>
            <w:left w:val="single" w:sz="2" w:space="0" w:color="FFFFFF"/>
            <w:bottom w:val="single" w:sz="2" w:space="0" w:color="FFFFFF"/>
            <w:right w:val="single" w:sz="2" w:space="0" w:color="FFFFFF"/>
          </w:divBdr>
        </w:div>
        <w:div w:id="942760620">
          <w:marLeft w:val="0"/>
          <w:marRight w:val="0"/>
          <w:marTop w:val="0"/>
          <w:marBottom w:val="0"/>
          <w:divBdr>
            <w:top w:val="single" w:sz="2" w:space="0" w:color="FFFFFF"/>
            <w:left w:val="single" w:sz="2" w:space="0" w:color="FFFFFF"/>
            <w:bottom w:val="single" w:sz="2" w:space="0" w:color="FFFFFF"/>
            <w:right w:val="single" w:sz="2" w:space="0" w:color="FFFFFF"/>
          </w:divBdr>
        </w:div>
        <w:div w:id="2083720527">
          <w:marLeft w:val="0"/>
          <w:marRight w:val="0"/>
          <w:marTop w:val="0"/>
          <w:marBottom w:val="0"/>
          <w:divBdr>
            <w:top w:val="single" w:sz="2" w:space="0" w:color="FFFFFF"/>
            <w:left w:val="single" w:sz="2" w:space="0" w:color="FFFFFF"/>
            <w:bottom w:val="single" w:sz="2" w:space="0" w:color="FFFFFF"/>
            <w:right w:val="single" w:sz="2" w:space="0" w:color="FFFFFF"/>
          </w:divBdr>
        </w:div>
        <w:div w:id="145366118">
          <w:marLeft w:val="0"/>
          <w:marRight w:val="0"/>
          <w:marTop w:val="0"/>
          <w:marBottom w:val="0"/>
          <w:divBdr>
            <w:top w:val="single" w:sz="2" w:space="0" w:color="FFFFFF"/>
            <w:left w:val="single" w:sz="2" w:space="0" w:color="FFFFFF"/>
            <w:bottom w:val="single" w:sz="2" w:space="0" w:color="FFFFFF"/>
            <w:right w:val="single" w:sz="2" w:space="0" w:color="FFFFFF"/>
          </w:divBdr>
        </w:div>
        <w:div w:id="94398834">
          <w:marLeft w:val="0"/>
          <w:marRight w:val="0"/>
          <w:marTop w:val="0"/>
          <w:marBottom w:val="0"/>
          <w:divBdr>
            <w:top w:val="single" w:sz="2" w:space="0" w:color="FFFFFF"/>
            <w:left w:val="single" w:sz="2" w:space="0" w:color="FFFFFF"/>
            <w:bottom w:val="single" w:sz="2" w:space="0" w:color="FFFFFF"/>
            <w:right w:val="single" w:sz="2" w:space="0" w:color="FFFFFF"/>
          </w:divBdr>
        </w:div>
        <w:div w:id="1794975745">
          <w:marLeft w:val="0"/>
          <w:marRight w:val="0"/>
          <w:marTop w:val="0"/>
          <w:marBottom w:val="0"/>
          <w:divBdr>
            <w:top w:val="single" w:sz="2" w:space="0" w:color="FFFFFF"/>
            <w:left w:val="single" w:sz="2" w:space="0" w:color="FFFFFF"/>
            <w:bottom w:val="single" w:sz="2" w:space="0" w:color="FFFFFF"/>
            <w:right w:val="single" w:sz="2" w:space="0" w:color="FFFFFF"/>
          </w:divBdr>
        </w:div>
        <w:div w:id="1162162764">
          <w:marLeft w:val="0"/>
          <w:marRight w:val="0"/>
          <w:marTop w:val="0"/>
          <w:marBottom w:val="0"/>
          <w:divBdr>
            <w:top w:val="single" w:sz="2" w:space="0" w:color="FFFFFF"/>
            <w:left w:val="single" w:sz="2" w:space="0" w:color="FFFFFF"/>
            <w:bottom w:val="single" w:sz="2" w:space="0" w:color="FFFFFF"/>
            <w:right w:val="single" w:sz="2" w:space="0" w:color="FFFFFF"/>
          </w:divBdr>
        </w:div>
        <w:div w:id="374081016">
          <w:marLeft w:val="0"/>
          <w:marRight w:val="0"/>
          <w:marTop w:val="0"/>
          <w:marBottom w:val="0"/>
          <w:divBdr>
            <w:top w:val="single" w:sz="2" w:space="0" w:color="FFFFFF"/>
            <w:left w:val="single" w:sz="2" w:space="0" w:color="FFFFFF"/>
            <w:bottom w:val="single" w:sz="2" w:space="0" w:color="FFFFFF"/>
            <w:right w:val="single" w:sz="2" w:space="0" w:color="FFFFFF"/>
          </w:divBdr>
        </w:div>
        <w:div w:id="11286716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08985353">
      <w:bodyDiv w:val="1"/>
      <w:marLeft w:val="0"/>
      <w:marRight w:val="0"/>
      <w:marTop w:val="0"/>
      <w:marBottom w:val="0"/>
      <w:divBdr>
        <w:top w:val="none" w:sz="0" w:space="0" w:color="auto"/>
        <w:left w:val="none" w:sz="0" w:space="0" w:color="auto"/>
        <w:bottom w:val="none" w:sz="0" w:space="0" w:color="auto"/>
        <w:right w:val="none" w:sz="0" w:space="0" w:color="auto"/>
      </w:divBdr>
      <w:divsChild>
        <w:div w:id="1525292914">
          <w:marLeft w:val="0"/>
          <w:marRight w:val="0"/>
          <w:marTop w:val="0"/>
          <w:marBottom w:val="0"/>
          <w:divBdr>
            <w:top w:val="none" w:sz="0" w:space="0" w:color="auto"/>
            <w:left w:val="none" w:sz="0" w:space="0" w:color="auto"/>
            <w:bottom w:val="none" w:sz="0" w:space="0" w:color="auto"/>
            <w:right w:val="none" w:sz="0" w:space="0" w:color="auto"/>
          </w:divBdr>
        </w:div>
      </w:divsChild>
    </w:div>
    <w:div w:id="1552300059">
      <w:bodyDiv w:val="1"/>
      <w:marLeft w:val="0"/>
      <w:marRight w:val="0"/>
      <w:marTop w:val="0"/>
      <w:marBottom w:val="0"/>
      <w:divBdr>
        <w:top w:val="none" w:sz="0" w:space="0" w:color="auto"/>
        <w:left w:val="none" w:sz="0" w:space="0" w:color="auto"/>
        <w:bottom w:val="none" w:sz="0" w:space="0" w:color="auto"/>
        <w:right w:val="none" w:sz="0" w:space="0" w:color="auto"/>
      </w:divBdr>
    </w:div>
    <w:div w:id="1579826002">
      <w:bodyDiv w:val="1"/>
      <w:marLeft w:val="0"/>
      <w:marRight w:val="0"/>
      <w:marTop w:val="0"/>
      <w:marBottom w:val="0"/>
      <w:divBdr>
        <w:top w:val="none" w:sz="0" w:space="0" w:color="auto"/>
        <w:left w:val="none" w:sz="0" w:space="0" w:color="auto"/>
        <w:bottom w:val="none" w:sz="0" w:space="0" w:color="auto"/>
        <w:right w:val="none" w:sz="0" w:space="0" w:color="auto"/>
      </w:divBdr>
      <w:divsChild>
        <w:div w:id="1339502354">
          <w:marLeft w:val="0"/>
          <w:marRight w:val="0"/>
          <w:marTop w:val="0"/>
          <w:marBottom w:val="0"/>
          <w:divBdr>
            <w:top w:val="single" w:sz="2" w:space="0" w:color="ECECEC"/>
            <w:left w:val="single" w:sz="2" w:space="0" w:color="ECECEC"/>
            <w:bottom w:val="single" w:sz="2" w:space="0" w:color="ECECEC"/>
            <w:right w:val="single" w:sz="2" w:space="0" w:color="ECECEC"/>
          </w:divBdr>
          <w:divsChild>
            <w:div w:id="457994563">
              <w:marLeft w:val="0"/>
              <w:marRight w:val="0"/>
              <w:marTop w:val="0"/>
              <w:marBottom w:val="0"/>
              <w:divBdr>
                <w:top w:val="single" w:sz="2" w:space="0" w:color="ECECEC"/>
                <w:left w:val="single" w:sz="2" w:space="0" w:color="ECECEC"/>
                <w:bottom w:val="single" w:sz="2" w:space="0" w:color="ECECEC"/>
                <w:right w:val="single" w:sz="2" w:space="0" w:color="ECECEC"/>
              </w:divBdr>
              <w:divsChild>
                <w:div w:id="184826520">
                  <w:marLeft w:val="0"/>
                  <w:marRight w:val="0"/>
                  <w:marTop w:val="0"/>
                  <w:marBottom w:val="0"/>
                  <w:divBdr>
                    <w:top w:val="single" w:sz="2" w:space="0" w:color="FFFFFF"/>
                    <w:left w:val="single" w:sz="2" w:space="0" w:color="FFFFFF"/>
                    <w:bottom w:val="single" w:sz="2" w:space="0" w:color="FFFFFF"/>
                    <w:right w:val="single" w:sz="2" w:space="0" w:color="FFFFFF"/>
                  </w:divBdr>
                  <w:divsChild>
                    <w:div w:id="91640436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305548070">
                  <w:marLeft w:val="0"/>
                  <w:marRight w:val="0"/>
                  <w:marTop w:val="0"/>
                  <w:marBottom w:val="0"/>
                  <w:divBdr>
                    <w:top w:val="single" w:sz="2" w:space="0" w:color="FFFFFF"/>
                    <w:left w:val="single" w:sz="2" w:space="0" w:color="FFFFFF"/>
                    <w:bottom w:val="single" w:sz="2" w:space="0" w:color="FFFFFF"/>
                    <w:right w:val="single" w:sz="2" w:space="0" w:color="FFFFFF"/>
                  </w:divBdr>
                  <w:divsChild>
                    <w:div w:id="204894716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45873207">
                  <w:marLeft w:val="0"/>
                  <w:marRight w:val="0"/>
                  <w:marTop w:val="0"/>
                  <w:marBottom w:val="0"/>
                  <w:divBdr>
                    <w:top w:val="single" w:sz="2" w:space="0" w:color="FFFFFF"/>
                    <w:left w:val="single" w:sz="2" w:space="0" w:color="FFFFFF"/>
                    <w:bottom w:val="single" w:sz="2" w:space="0" w:color="FFFFFF"/>
                    <w:right w:val="single" w:sz="2" w:space="0" w:color="FFFFFF"/>
                  </w:divBdr>
                </w:div>
                <w:div w:id="208078425">
                  <w:marLeft w:val="0"/>
                  <w:marRight w:val="0"/>
                  <w:marTop w:val="0"/>
                  <w:marBottom w:val="0"/>
                  <w:divBdr>
                    <w:top w:val="single" w:sz="2" w:space="0" w:color="FFFFFF"/>
                    <w:left w:val="single" w:sz="2" w:space="0" w:color="FFFFFF"/>
                    <w:bottom w:val="single" w:sz="2" w:space="0" w:color="FFFFFF"/>
                    <w:right w:val="single" w:sz="2" w:space="0" w:color="FFFFFF"/>
                  </w:divBdr>
                </w:div>
                <w:div w:id="523710484">
                  <w:marLeft w:val="0"/>
                  <w:marRight w:val="0"/>
                  <w:marTop w:val="0"/>
                  <w:marBottom w:val="0"/>
                  <w:divBdr>
                    <w:top w:val="single" w:sz="2" w:space="0" w:color="FFFFFF"/>
                    <w:left w:val="single" w:sz="2" w:space="0" w:color="FFFFFF"/>
                    <w:bottom w:val="single" w:sz="2" w:space="0" w:color="FFFFFF"/>
                    <w:right w:val="single" w:sz="2" w:space="0" w:color="FFFFFF"/>
                  </w:divBdr>
                </w:div>
                <w:div w:id="368532923">
                  <w:marLeft w:val="0"/>
                  <w:marRight w:val="0"/>
                  <w:marTop w:val="0"/>
                  <w:marBottom w:val="0"/>
                  <w:divBdr>
                    <w:top w:val="single" w:sz="2" w:space="0" w:color="FFFFFF"/>
                    <w:left w:val="single" w:sz="2" w:space="0" w:color="FFFFFF"/>
                    <w:bottom w:val="single" w:sz="2" w:space="0" w:color="FFFFFF"/>
                    <w:right w:val="single" w:sz="2" w:space="0" w:color="FFFFFF"/>
                  </w:divBdr>
                </w:div>
                <w:div w:id="2082024648">
                  <w:marLeft w:val="0"/>
                  <w:marRight w:val="0"/>
                  <w:marTop w:val="0"/>
                  <w:marBottom w:val="0"/>
                  <w:divBdr>
                    <w:top w:val="single" w:sz="2" w:space="0" w:color="FFFFFF"/>
                    <w:left w:val="single" w:sz="2" w:space="0" w:color="FFFFFF"/>
                    <w:bottom w:val="single" w:sz="2" w:space="0" w:color="FFFFFF"/>
                    <w:right w:val="single" w:sz="2" w:space="0" w:color="FFFFFF"/>
                  </w:divBdr>
                </w:div>
                <w:div w:id="179243351">
                  <w:marLeft w:val="0"/>
                  <w:marRight w:val="0"/>
                  <w:marTop w:val="0"/>
                  <w:marBottom w:val="0"/>
                  <w:divBdr>
                    <w:top w:val="single" w:sz="2" w:space="0" w:color="FFFFFF"/>
                    <w:left w:val="single" w:sz="2" w:space="0" w:color="FFFFFF"/>
                    <w:bottom w:val="single" w:sz="2" w:space="0" w:color="FFFFFF"/>
                    <w:right w:val="single" w:sz="2" w:space="0" w:color="FFFFFF"/>
                  </w:divBdr>
                </w:div>
                <w:div w:id="1708724422">
                  <w:marLeft w:val="0"/>
                  <w:marRight w:val="0"/>
                  <w:marTop w:val="0"/>
                  <w:marBottom w:val="0"/>
                  <w:divBdr>
                    <w:top w:val="single" w:sz="2" w:space="0" w:color="FFFFFF"/>
                    <w:left w:val="single" w:sz="2" w:space="0" w:color="FFFFFF"/>
                    <w:bottom w:val="single" w:sz="2" w:space="0" w:color="FFFFFF"/>
                    <w:right w:val="single" w:sz="2" w:space="0" w:color="FFFFFF"/>
                  </w:divBdr>
                </w:div>
                <w:div w:id="278606982">
                  <w:marLeft w:val="0"/>
                  <w:marRight w:val="0"/>
                  <w:marTop w:val="0"/>
                  <w:marBottom w:val="0"/>
                  <w:divBdr>
                    <w:top w:val="single" w:sz="2" w:space="0" w:color="FFFFFF"/>
                    <w:left w:val="single" w:sz="2" w:space="0" w:color="FFFFFF"/>
                    <w:bottom w:val="single" w:sz="2" w:space="0" w:color="FFFFFF"/>
                    <w:right w:val="single" w:sz="2" w:space="0" w:color="FFFFFF"/>
                  </w:divBdr>
                </w:div>
                <w:div w:id="173344573">
                  <w:marLeft w:val="0"/>
                  <w:marRight w:val="0"/>
                  <w:marTop w:val="0"/>
                  <w:marBottom w:val="0"/>
                  <w:divBdr>
                    <w:top w:val="single" w:sz="2" w:space="0" w:color="FFFFFF"/>
                    <w:left w:val="single" w:sz="2" w:space="0" w:color="FFFFFF"/>
                    <w:bottom w:val="single" w:sz="2" w:space="0" w:color="FFFFFF"/>
                    <w:right w:val="single" w:sz="2" w:space="0" w:color="FFFFFF"/>
                  </w:divBdr>
                </w:div>
                <w:div w:id="928932028">
                  <w:marLeft w:val="0"/>
                  <w:marRight w:val="0"/>
                  <w:marTop w:val="0"/>
                  <w:marBottom w:val="0"/>
                  <w:divBdr>
                    <w:top w:val="single" w:sz="2" w:space="0" w:color="FFFFFF"/>
                    <w:left w:val="single" w:sz="2" w:space="0" w:color="FFFFFF"/>
                    <w:bottom w:val="single" w:sz="2" w:space="0" w:color="FFFFFF"/>
                    <w:right w:val="single" w:sz="2" w:space="0" w:color="FFFFFF"/>
                  </w:divBdr>
                </w:div>
                <w:div w:id="628363566">
                  <w:marLeft w:val="0"/>
                  <w:marRight w:val="0"/>
                  <w:marTop w:val="0"/>
                  <w:marBottom w:val="0"/>
                  <w:divBdr>
                    <w:top w:val="single" w:sz="2" w:space="0" w:color="FFFFFF"/>
                    <w:left w:val="single" w:sz="2" w:space="0" w:color="FFFFFF"/>
                    <w:bottom w:val="single" w:sz="2" w:space="0" w:color="FFFFFF"/>
                    <w:right w:val="single" w:sz="2" w:space="0" w:color="FFFFFF"/>
                  </w:divBdr>
                </w:div>
                <w:div w:id="362560257">
                  <w:marLeft w:val="0"/>
                  <w:marRight w:val="0"/>
                  <w:marTop w:val="0"/>
                  <w:marBottom w:val="0"/>
                  <w:divBdr>
                    <w:top w:val="single" w:sz="2" w:space="0" w:color="FFFFFF"/>
                    <w:left w:val="single" w:sz="2" w:space="0" w:color="FFFFFF"/>
                    <w:bottom w:val="single" w:sz="2" w:space="0" w:color="FFFFFF"/>
                    <w:right w:val="single" w:sz="2" w:space="0" w:color="FFFFFF"/>
                  </w:divBdr>
                </w:div>
                <w:div w:id="956835533">
                  <w:marLeft w:val="0"/>
                  <w:marRight w:val="0"/>
                  <w:marTop w:val="0"/>
                  <w:marBottom w:val="0"/>
                  <w:divBdr>
                    <w:top w:val="single" w:sz="2" w:space="0" w:color="FFFFFF"/>
                    <w:left w:val="single" w:sz="2" w:space="0" w:color="FFFFFF"/>
                    <w:bottom w:val="single" w:sz="2" w:space="0" w:color="FFFFFF"/>
                    <w:right w:val="single" w:sz="2" w:space="0" w:color="FFFFFF"/>
                  </w:divBdr>
                </w:div>
                <w:div w:id="694040780">
                  <w:marLeft w:val="0"/>
                  <w:marRight w:val="0"/>
                  <w:marTop w:val="0"/>
                  <w:marBottom w:val="0"/>
                  <w:divBdr>
                    <w:top w:val="single" w:sz="2" w:space="0" w:color="FFFFFF"/>
                    <w:left w:val="single" w:sz="2" w:space="0" w:color="FFFFFF"/>
                    <w:bottom w:val="single" w:sz="2" w:space="0" w:color="FFFFFF"/>
                    <w:right w:val="single" w:sz="2" w:space="0" w:color="FFFFFF"/>
                  </w:divBdr>
                </w:div>
                <w:div w:id="2078084939">
                  <w:marLeft w:val="0"/>
                  <w:marRight w:val="0"/>
                  <w:marTop w:val="0"/>
                  <w:marBottom w:val="0"/>
                  <w:divBdr>
                    <w:top w:val="single" w:sz="2" w:space="0" w:color="FFFFFF"/>
                    <w:left w:val="single" w:sz="2" w:space="0" w:color="FFFFFF"/>
                    <w:bottom w:val="single" w:sz="2" w:space="0" w:color="FFFFFF"/>
                    <w:right w:val="single" w:sz="2" w:space="0" w:color="FFFFFF"/>
                  </w:divBdr>
                </w:div>
                <w:div w:id="1249731956">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444235037">
          <w:marLeft w:val="0"/>
          <w:marRight w:val="0"/>
          <w:marTop w:val="0"/>
          <w:marBottom w:val="0"/>
          <w:divBdr>
            <w:top w:val="single" w:sz="2" w:space="0" w:color="ECECEC"/>
            <w:left w:val="single" w:sz="2" w:space="0" w:color="ECECEC"/>
            <w:bottom w:val="single" w:sz="2" w:space="0" w:color="ECECEC"/>
            <w:right w:val="single" w:sz="2" w:space="0" w:color="ECECEC"/>
          </w:divBdr>
          <w:divsChild>
            <w:div w:id="178667945">
              <w:marLeft w:val="0"/>
              <w:marRight w:val="0"/>
              <w:marTop w:val="0"/>
              <w:marBottom w:val="0"/>
              <w:divBdr>
                <w:top w:val="single" w:sz="2" w:space="0" w:color="ECECEC"/>
                <w:left w:val="single" w:sz="2" w:space="0" w:color="ECECEC"/>
                <w:bottom w:val="single" w:sz="2" w:space="0" w:color="ECECEC"/>
                <w:right w:val="single" w:sz="2" w:space="0" w:color="ECECEC"/>
              </w:divBdr>
              <w:divsChild>
                <w:div w:id="1389375425">
                  <w:marLeft w:val="0"/>
                  <w:marRight w:val="0"/>
                  <w:marTop w:val="0"/>
                  <w:marBottom w:val="0"/>
                  <w:divBdr>
                    <w:top w:val="single" w:sz="2" w:space="0" w:color="FFFFFF"/>
                    <w:left w:val="single" w:sz="2" w:space="0" w:color="FFFFFF"/>
                    <w:bottom w:val="single" w:sz="2" w:space="0" w:color="FFFFFF"/>
                    <w:right w:val="single" w:sz="2" w:space="0" w:color="FFFFFF"/>
                  </w:divBdr>
                  <w:divsChild>
                    <w:div w:id="137489044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801193220">
                  <w:marLeft w:val="0"/>
                  <w:marRight w:val="0"/>
                  <w:marTop w:val="0"/>
                  <w:marBottom w:val="0"/>
                  <w:divBdr>
                    <w:top w:val="single" w:sz="2" w:space="0" w:color="FFFFFF"/>
                    <w:left w:val="single" w:sz="2" w:space="0" w:color="FFFFFF"/>
                    <w:bottom w:val="single" w:sz="2" w:space="0" w:color="FFFFFF"/>
                    <w:right w:val="single" w:sz="2" w:space="0" w:color="FFFFFF"/>
                  </w:divBdr>
                  <w:divsChild>
                    <w:div w:id="10034422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259025494">
                  <w:marLeft w:val="0"/>
                  <w:marRight w:val="0"/>
                  <w:marTop w:val="0"/>
                  <w:marBottom w:val="0"/>
                  <w:divBdr>
                    <w:top w:val="single" w:sz="2" w:space="0" w:color="FFFFFF"/>
                    <w:left w:val="single" w:sz="2" w:space="0" w:color="FFFFFF"/>
                    <w:bottom w:val="single" w:sz="2" w:space="0" w:color="FFFFFF"/>
                    <w:right w:val="single" w:sz="2" w:space="0" w:color="FFFFFF"/>
                  </w:divBdr>
                </w:div>
                <w:div w:id="1770808732">
                  <w:marLeft w:val="0"/>
                  <w:marRight w:val="0"/>
                  <w:marTop w:val="0"/>
                  <w:marBottom w:val="0"/>
                  <w:divBdr>
                    <w:top w:val="single" w:sz="2" w:space="0" w:color="FFFFFF"/>
                    <w:left w:val="single" w:sz="2" w:space="0" w:color="FFFFFF"/>
                    <w:bottom w:val="single" w:sz="2" w:space="0" w:color="FFFFFF"/>
                    <w:right w:val="single" w:sz="2" w:space="0" w:color="FFFFFF"/>
                  </w:divBdr>
                </w:div>
                <w:div w:id="842596381">
                  <w:marLeft w:val="0"/>
                  <w:marRight w:val="0"/>
                  <w:marTop w:val="0"/>
                  <w:marBottom w:val="0"/>
                  <w:divBdr>
                    <w:top w:val="single" w:sz="2" w:space="0" w:color="FFFFFF"/>
                    <w:left w:val="single" w:sz="2" w:space="0" w:color="FFFFFF"/>
                    <w:bottom w:val="single" w:sz="2" w:space="0" w:color="FFFFFF"/>
                    <w:right w:val="single" w:sz="2" w:space="0" w:color="FFFFFF"/>
                  </w:divBdr>
                </w:div>
                <w:div w:id="1688755417">
                  <w:marLeft w:val="0"/>
                  <w:marRight w:val="0"/>
                  <w:marTop w:val="0"/>
                  <w:marBottom w:val="0"/>
                  <w:divBdr>
                    <w:top w:val="single" w:sz="2" w:space="0" w:color="FFFFFF"/>
                    <w:left w:val="single" w:sz="2" w:space="0" w:color="FFFFFF"/>
                    <w:bottom w:val="single" w:sz="2" w:space="0" w:color="FFFFFF"/>
                    <w:right w:val="single" w:sz="2" w:space="0" w:color="FFFFFF"/>
                  </w:divBdr>
                </w:div>
                <w:div w:id="571355493">
                  <w:marLeft w:val="0"/>
                  <w:marRight w:val="0"/>
                  <w:marTop w:val="0"/>
                  <w:marBottom w:val="0"/>
                  <w:divBdr>
                    <w:top w:val="single" w:sz="2" w:space="0" w:color="FFFFFF"/>
                    <w:left w:val="single" w:sz="2" w:space="0" w:color="FFFFFF"/>
                    <w:bottom w:val="single" w:sz="2" w:space="0" w:color="FFFFFF"/>
                    <w:right w:val="single" w:sz="2" w:space="0" w:color="FFFFFF"/>
                  </w:divBdr>
                </w:div>
                <w:div w:id="278146210">
                  <w:marLeft w:val="0"/>
                  <w:marRight w:val="0"/>
                  <w:marTop w:val="0"/>
                  <w:marBottom w:val="0"/>
                  <w:divBdr>
                    <w:top w:val="single" w:sz="2" w:space="0" w:color="FFFFFF"/>
                    <w:left w:val="single" w:sz="2" w:space="0" w:color="FFFFFF"/>
                    <w:bottom w:val="single" w:sz="2" w:space="0" w:color="FFFFFF"/>
                    <w:right w:val="single" w:sz="2" w:space="0" w:color="FFFFFF"/>
                  </w:divBdr>
                </w:div>
                <w:div w:id="1388334324">
                  <w:marLeft w:val="0"/>
                  <w:marRight w:val="0"/>
                  <w:marTop w:val="0"/>
                  <w:marBottom w:val="0"/>
                  <w:divBdr>
                    <w:top w:val="single" w:sz="2" w:space="0" w:color="FFFFFF"/>
                    <w:left w:val="single" w:sz="2" w:space="0" w:color="FFFFFF"/>
                    <w:bottom w:val="single" w:sz="2" w:space="0" w:color="FFFFFF"/>
                    <w:right w:val="single" w:sz="2" w:space="0" w:color="FFFFFF"/>
                  </w:divBdr>
                </w:div>
                <w:div w:id="1310792323">
                  <w:marLeft w:val="0"/>
                  <w:marRight w:val="0"/>
                  <w:marTop w:val="0"/>
                  <w:marBottom w:val="0"/>
                  <w:divBdr>
                    <w:top w:val="single" w:sz="2" w:space="0" w:color="FFFFFF"/>
                    <w:left w:val="single" w:sz="2" w:space="0" w:color="FFFFFF"/>
                    <w:bottom w:val="single" w:sz="2" w:space="0" w:color="FFFFFF"/>
                    <w:right w:val="single" w:sz="2" w:space="0" w:color="FFFFFF"/>
                  </w:divBdr>
                </w:div>
                <w:div w:id="654988015">
                  <w:marLeft w:val="0"/>
                  <w:marRight w:val="0"/>
                  <w:marTop w:val="0"/>
                  <w:marBottom w:val="0"/>
                  <w:divBdr>
                    <w:top w:val="single" w:sz="2" w:space="0" w:color="FFFFFF"/>
                    <w:left w:val="single" w:sz="2" w:space="0" w:color="FFFFFF"/>
                    <w:bottom w:val="single" w:sz="2" w:space="0" w:color="FFFFFF"/>
                    <w:right w:val="single" w:sz="2" w:space="0" w:color="FFFFFF"/>
                  </w:divBdr>
                </w:div>
                <w:div w:id="697045401">
                  <w:marLeft w:val="0"/>
                  <w:marRight w:val="0"/>
                  <w:marTop w:val="0"/>
                  <w:marBottom w:val="0"/>
                  <w:divBdr>
                    <w:top w:val="single" w:sz="2" w:space="0" w:color="FFFFFF"/>
                    <w:left w:val="single" w:sz="2" w:space="0" w:color="FFFFFF"/>
                    <w:bottom w:val="single" w:sz="2" w:space="0" w:color="FFFFFF"/>
                    <w:right w:val="single" w:sz="2" w:space="0" w:color="FFFFFF"/>
                  </w:divBdr>
                </w:div>
                <w:div w:id="551233564">
                  <w:marLeft w:val="0"/>
                  <w:marRight w:val="0"/>
                  <w:marTop w:val="0"/>
                  <w:marBottom w:val="0"/>
                  <w:divBdr>
                    <w:top w:val="single" w:sz="2" w:space="0" w:color="FFFFFF"/>
                    <w:left w:val="single" w:sz="2" w:space="0" w:color="FFFFFF"/>
                    <w:bottom w:val="single" w:sz="2" w:space="0" w:color="FFFFFF"/>
                    <w:right w:val="single" w:sz="2" w:space="0" w:color="FFFFFF"/>
                  </w:divBdr>
                </w:div>
                <w:div w:id="991954630">
                  <w:marLeft w:val="0"/>
                  <w:marRight w:val="0"/>
                  <w:marTop w:val="0"/>
                  <w:marBottom w:val="0"/>
                  <w:divBdr>
                    <w:top w:val="single" w:sz="2" w:space="0" w:color="FFFFFF"/>
                    <w:left w:val="single" w:sz="2" w:space="0" w:color="FFFFFF"/>
                    <w:bottom w:val="single" w:sz="2" w:space="0" w:color="FFFFFF"/>
                    <w:right w:val="single" w:sz="2" w:space="0" w:color="FFFFFF"/>
                  </w:divBdr>
                </w:div>
                <w:div w:id="1900550232">
                  <w:marLeft w:val="0"/>
                  <w:marRight w:val="0"/>
                  <w:marTop w:val="0"/>
                  <w:marBottom w:val="0"/>
                  <w:divBdr>
                    <w:top w:val="single" w:sz="2" w:space="0" w:color="FFFFFF"/>
                    <w:left w:val="single" w:sz="2" w:space="0" w:color="FFFFFF"/>
                    <w:bottom w:val="single" w:sz="2" w:space="0" w:color="FFFFFF"/>
                    <w:right w:val="single" w:sz="2" w:space="0" w:color="FFFFFF"/>
                  </w:divBdr>
                </w:div>
                <w:div w:id="1740976112">
                  <w:marLeft w:val="0"/>
                  <w:marRight w:val="0"/>
                  <w:marTop w:val="0"/>
                  <w:marBottom w:val="0"/>
                  <w:divBdr>
                    <w:top w:val="single" w:sz="2" w:space="0" w:color="FFFFFF"/>
                    <w:left w:val="single" w:sz="2" w:space="0" w:color="FFFFFF"/>
                    <w:bottom w:val="single" w:sz="2" w:space="0" w:color="FFFFFF"/>
                    <w:right w:val="single" w:sz="2" w:space="0" w:color="FFFFFF"/>
                  </w:divBdr>
                </w:div>
                <w:div w:id="638993461">
                  <w:marLeft w:val="0"/>
                  <w:marRight w:val="0"/>
                  <w:marTop w:val="0"/>
                  <w:marBottom w:val="0"/>
                  <w:divBdr>
                    <w:top w:val="single" w:sz="2" w:space="0" w:color="FFFFFF"/>
                    <w:left w:val="single" w:sz="2" w:space="0" w:color="FFFFFF"/>
                    <w:bottom w:val="single" w:sz="2" w:space="0" w:color="FFFFFF"/>
                    <w:right w:val="single" w:sz="2" w:space="0" w:color="FFFFFF"/>
                  </w:divBdr>
                </w:div>
                <w:div w:id="846942788">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167134140">
          <w:marLeft w:val="0"/>
          <w:marRight w:val="0"/>
          <w:marTop w:val="0"/>
          <w:marBottom w:val="0"/>
          <w:divBdr>
            <w:top w:val="single" w:sz="2" w:space="0" w:color="ECECEC"/>
            <w:left w:val="single" w:sz="2" w:space="0" w:color="ECECEC"/>
            <w:bottom w:val="single" w:sz="2" w:space="0" w:color="ECECEC"/>
            <w:right w:val="single" w:sz="2" w:space="0" w:color="ECECEC"/>
          </w:divBdr>
          <w:divsChild>
            <w:div w:id="1761757815">
              <w:marLeft w:val="0"/>
              <w:marRight w:val="0"/>
              <w:marTop w:val="0"/>
              <w:marBottom w:val="0"/>
              <w:divBdr>
                <w:top w:val="single" w:sz="2" w:space="0" w:color="ECECEC"/>
                <w:left w:val="single" w:sz="2" w:space="0" w:color="ECECEC"/>
                <w:bottom w:val="single" w:sz="2" w:space="0" w:color="ECECEC"/>
                <w:right w:val="single" w:sz="2" w:space="0" w:color="ECECEC"/>
              </w:divBdr>
              <w:divsChild>
                <w:div w:id="802357547">
                  <w:marLeft w:val="0"/>
                  <w:marRight w:val="0"/>
                  <w:marTop w:val="0"/>
                  <w:marBottom w:val="0"/>
                  <w:divBdr>
                    <w:top w:val="single" w:sz="2" w:space="0" w:color="FFFFFF"/>
                    <w:left w:val="single" w:sz="2" w:space="0" w:color="FFFFFF"/>
                    <w:bottom w:val="single" w:sz="2" w:space="0" w:color="FFFFFF"/>
                    <w:right w:val="single" w:sz="2" w:space="0" w:color="FFFFFF"/>
                  </w:divBdr>
                  <w:divsChild>
                    <w:div w:id="175913111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762407314">
                  <w:marLeft w:val="0"/>
                  <w:marRight w:val="0"/>
                  <w:marTop w:val="0"/>
                  <w:marBottom w:val="0"/>
                  <w:divBdr>
                    <w:top w:val="single" w:sz="2" w:space="0" w:color="FFFFFF"/>
                    <w:left w:val="single" w:sz="2" w:space="0" w:color="FFFFFF"/>
                    <w:bottom w:val="single" w:sz="2" w:space="0" w:color="FFFFFF"/>
                    <w:right w:val="single" w:sz="2" w:space="0" w:color="FFFFFF"/>
                  </w:divBdr>
                  <w:divsChild>
                    <w:div w:id="161258659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97608909">
                  <w:marLeft w:val="0"/>
                  <w:marRight w:val="0"/>
                  <w:marTop w:val="0"/>
                  <w:marBottom w:val="0"/>
                  <w:divBdr>
                    <w:top w:val="single" w:sz="2" w:space="0" w:color="FFFFFF"/>
                    <w:left w:val="single" w:sz="2" w:space="0" w:color="FFFFFF"/>
                    <w:bottom w:val="single" w:sz="2" w:space="0" w:color="FFFFFF"/>
                    <w:right w:val="single" w:sz="2" w:space="0" w:color="FFFFFF"/>
                  </w:divBdr>
                </w:div>
                <w:div w:id="580332214">
                  <w:marLeft w:val="0"/>
                  <w:marRight w:val="0"/>
                  <w:marTop w:val="0"/>
                  <w:marBottom w:val="0"/>
                  <w:divBdr>
                    <w:top w:val="single" w:sz="2" w:space="0" w:color="FFFFFF"/>
                    <w:left w:val="single" w:sz="2" w:space="0" w:color="FFFFFF"/>
                    <w:bottom w:val="single" w:sz="2" w:space="0" w:color="FFFFFF"/>
                    <w:right w:val="single" w:sz="2" w:space="0" w:color="FFFFFF"/>
                  </w:divBdr>
                </w:div>
                <w:div w:id="660084865">
                  <w:marLeft w:val="0"/>
                  <w:marRight w:val="0"/>
                  <w:marTop w:val="0"/>
                  <w:marBottom w:val="0"/>
                  <w:divBdr>
                    <w:top w:val="single" w:sz="2" w:space="0" w:color="FFFFFF"/>
                    <w:left w:val="single" w:sz="2" w:space="0" w:color="FFFFFF"/>
                    <w:bottom w:val="single" w:sz="2" w:space="0" w:color="FFFFFF"/>
                    <w:right w:val="single" w:sz="2" w:space="0" w:color="FFFFFF"/>
                  </w:divBdr>
                </w:div>
                <w:div w:id="169223565">
                  <w:marLeft w:val="0"/>
                  <w:marRight w:val="0"/>
                  <w:marTop w:val="0"/>
                  <w:marBottom w:val="0"/>
                  <w:divBdr>
                    <w:top w:val="single" w:sz="2" w:space="0" w:color="FFFFFF"/>
                    <w:left w:val="single" w:sz="2" w:space="0" w:color="FFFFFF"/>
                    <w:bottom w:val="single" w:sz="2" w:space="0" w:color="FFFFFF"/>
                    <w:right w:val="single" w:sz="2" w:space="0" w:color="FFFFFF"/>
                  </w:divBdr>
                </w:div>
                <w:div w:id="779182472">
                  <w:marLeft w:val="0"/>
                  <w:marRight w:val="0"/>
                  <w:marTop w:val="0"/>
                  <w:marBottom w:val="0"/>
                  <w:divBdr>
                    <w:top w:val="single" w:sz="2" w:space="0" w:color="FFFFFF"/>
                    <w:left w:val="single" w:sz="2" w:space="0" w:color="FFFFFF"/>
                    <w:bottom w:val="single" w:sz="2" w:space="0" w:color="FFFFFF"/>
                    <w:right w:val="single" w:sz="2" w:space="0" w:color="FFFFFF"/>
                  </w:divBdr>
                </w:div>
                <w:div w:id="826365723">
                  <w:marLeft w:val="0"/>
                  <w:marRight w:val="0"/>
                  <w:marTop w:val="0"/>
                  <w:marBottom w:val="0"/>
                  <w:divBdr>
                    <w:top w:val="single" w:sz="2" w:space="0" w:color="FFFFFF"/>
                    <w:left w:val="single" w:sz="2" w:space="0" w:color="FFFFFF"/>
                    <w:bottom w:val="single" w:sz="2" w:space="0" w:color="FFFFFF"/>
                    <w:right w:val="single" w:sz="2" w:space="0" w:color="FFFFFF"/>
                  </w:divBdr>
                </w:div>
                <w:div w:id="1412891387">
                  <w:marLeft w:val="0"/>
                  <w:marRight w:val="0"/>
                  <w:marTop w:val="0"/>
                  <w:marBottom w:val="0"/>
                  <w:divBdr>
                    <w:top w:val="single" w:sz="2" w:space="0" w:color="FFFFFF"/>
                    <w:left w:val="single" w:sz="2" w:space="0" w:color="FFFFFF"/>
                    <w:bottom w:val="single" w:sz="2" w:space="0" w:color="FFFFFF"/>
                    <w:right w:val="single" w:sz="2" w:space="0" w:color="FFFFFF"/>
                  </w:divBdr>
                </w:div>
                <w:div w:id="1725711772">
                  <w:marLeft w:val="0"/>
                  <w:marRight w:val="0"/>
                  <w:marTop w:val="0"/>
                  <w:marBottom w:val="0"/>
                  <w:divBdr>
                    <w:top w:val="single" w:sz="2" w:space="0" w:color="FFFFFF"/>
                    <w:left w:val="single" w:sz="2" w:space="0" w:color="FFFFFF"/>
                    <w:bottom w:val="single" w:sz="2" w:space="0" w:color="FFFFFF"/>
                    <w:right w:val="single" w:sz="2" w:space="0" w:color="FFFFFF"/>
                  </w:divBdr>
                </w:div>
                <w:div w:id="253907187">
                  <w:marLeft w:val="0"/>
                  <w:marRight w:val="0"/>
                  <w:marTop w:val="0"/>
                  <w:marBottom w:val="0"/>
                  <w:divBdr>
                    <w:top w:val="single" w:sz="2" w:space="0" w:color="FFFFFF"/>
                    <w:left w:val="single" w:sz="2" w:space="0" w:color="FFFFFF"/>
                    <w:bottom w:val="single" w:sz="2" w:space="0" w:color="FFFFFF"/>
                    <w:right w:val="single" w:sz="2" w:space="0" w:color="FFFFFF"/>
                  </w:divBdr>
                </w:div>
                <w:div w:id="444421502">
                  <w:marLeft w:val="0"/>
                  <w:marRight w:val="0"/>
                  <w:marTop w:val="0"/>
                  <w:marBottom w:val="0"/>
                  <w:divBdr>
                    <w:top w:val="single" w:sz="2" w:space="0" w:color="FFFFFF"/>
                    <w:left w:val="single" w:sz="2" w:space="0" w:color="FFFFFF"/>
                    <w:bottom w:val="single" w:sz="2" w:space="0" w:color="FFFFFF"/>
                    <w:right w:val="single" w:sz="2" w:space="0" w:color="FFFFFF"/>
                  </w:divBdr>
                </w:div>
                <w:div w:id="1645937659">
                  <w:marLeft w:val="0"/>
                  <w:marRight w:val="0"/>
                  <w:marTop w:val="0"/>
                  <w:marBottom w:val="0"/>
                  <w:divBdr>
                    <w:top w:val="single" w:sz="2" w:space="0" w:color="FFFFFF"/>
                    <w:left w:val="single" w:sz="2" w:space="0" w:color="FFFFFF"/>
                    <w:bottom w:val="single" w:sz="2" w:space="0" w:color="FFFFFF"/>
                    <w:right w:val="single" w:sz="2" w:space="0" w:color="FFFFFF"/>
                  </w:divBdr>
                </w:div>
                <w:div w:id="1185902956">
                  <w:marLeft w:val="0"/>
                  <w:marRight w:val="0"/>
                  <w:marTop w:val="0"/>
                  <w:marBottom w:val="0"/>
                  <w:divBdr>
                    <w:top w:val="single" w:sz="2" w:space="0" w:color="FFFFFF"/>
                    <w:left w:val="single" w:sz="2" w:space="0" w:color="FFFFFF"/>
                    <w:bottom w:val="single" w:sz="2" w:space="0" w:color="FFFFFF"/>
                    <w:right w:val="single" w:sz="2" w:space="0" w:color="FFFFFF"/>
                  </w:divBdr>
                </w:div>
                <w:div w:id="1680695687">
                  <w:marLeft w:val="0"/>
                  <w:marRight w:val="0"/>
                  <w:marTop w:val="0"/>
                  <w:marBottom w:val="0"/>
                  <w:divBdr>
                    <w:top w:val="single" w:sz="2" w:space="0" w:color="FFFFFF"/>
                    <w:left w:val="single" w:sz="2" w:space="0" w:color="FFFFFF"/>
                    <w:bottom w:val="single" w:sz="2" w:space="0" w:color="FFFFFF"/>
                    <w:right w:val="single" w:sz="2" w:space="0" w:color="FFFFFF"/>
                  </w:divBdr>
                </w:div>
                <w:div w:id="228930164">
                  <w:marLeft w:val="0"/>
                  <w:marRight w:val="0"/>
                  <w:marTop w:val="0"/>
                  <w:marBottom w:val="0"/>
                  <w:divBdr>
                    <w:top w:val="single" w:sz="2" w:space="0" w:color="FFFFFF"/>
                    <w:left w:val="single" w:sz="2" w:space="0" w:color="FFFFFF"/>
                    <w:bottom w:val="single" w:sz="2" w:space="0" w:color="FFFFFF"/>
                    <w:right w:val="single" w:sz="2" w:space="0" w:color="FFFFFF"/>
                  </w:divBdr>
                </w:div>
                <w:div w:id="568001288">
                  <w:marLeft w:val="0"/>
                  <w:marRight w:val="0"/>
                  <w:marTop w:val="0"/>
                  <w:marBottom w:val="0"/>
                  <w:divBdr>
                    <w:top w:val="single" w:sz="2" w:space="0" w:color="FFFFFF"/>
                    <w:left w:val="single" w:sz="2" w:space="0" w:color="FFFFFF"/>
                    <w:bottom w:val="single" w:sz="2" w:space="0" w:color="FFFFFF"/>
                    <w:right w:val="single" w:sz="2" w:space="0" w:color="FFFFFF"/>
                  </w:divBdr>
                </w:div>
                <w:div w:id="1084768361">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838494446">
          <w:marLeft w:val="0"/>
          <w:marRight w:val="0"/>
          <w:marTop w:val="0"/>
          <w:marBottom w:val="0"/>
          <w:divBdr>
            <w:top w:val="single" w:sz="2" w:space="0" w:color="ECECEC"/>
            <w:left w:val="single" w:sz="2" w:space="0" w:color="ECECEC"/>
            <w:bottom w:val="single" w:sz="2" w:space="0" w:color="ECECEC"/>
            <w:right w:val="single" w:sz="2" w:space="0" w:color="ECECEC"/>
          </w:divBdr>
          <w:divsChild>
            <w:div w:id="1965309015">
              <w:marLeft w:val="0"/>
              <w:marRight w:val="0"/>
              <w:marTop w:val="0"/>
              <w:marBottom w:val="0"/>
              <w:divBdr>
                <w:top w:val="single" w:sz="2" w:space="0" w:color="ECECEC"/>
                <w:left w:val="single" w:sz="2" w:space="0" w:color="ECECEC"/>
                <w:bottom w:val="single" w:sz="2" w:space="0" w:color="ECECEC"/>
                <w:right w:val="single" w:sz="2" w:space="0" w:color="ECECEC"/>
              </w:divBdr>
              <w:divsChild>
                <w:div w:id="1604337718">
                  <w:marLeft w:val="0"/>
                  <w:marRight w:val="0"/>
                  <w:marTop w:val="0"/>
                  <w:marBottom w:val="0"/>
                  <w:divBdr>
                    <w:top w:val="single" w:sz="2" w:space="0" w:color="FFFFFF"/>
                    <w:left w:val="single" w:sz="2" w:space="0" w:color="FFFFFF"/>
                    <w:bottom w:val="single" w:sz="2" w:space="0" w:color="FFFFFF"/>
                    <w:right w:val="single" w:sz="2" w:space="0" w:color="FFFFFF"/>
                  </w:divBdr>
                </w:div>
                <w:div w:id="1754158213">
                  <w:marLeft w:val="0"/>
                  <w:marRight w:val="0"/>
                  <w:marTop w:val="0"/>
                  <w:marBottom w:val="0"/>
                  <w:divBdr>
                    <w:top w:val="single" w:sz="2" w:space="0" w:color="FFFFFF"/>
                    <w:left w:val="single" w:sz="2" w:space="0" w:color="FFFFFF"/>
                    <w:bottom w:val="single" w:sz="2" w:space="0" w:color="FFFFFF"/>
                    <w:right w:val="single" w:sz="2" w:space="0" w:color="FFFFFF"/>
                  </w:divBdr>
                </w:div>
                <w:div w:id="34698339">
                  <w:marLeft w:val="0"/>
                  <w:marRight w:val="0"/>
                  <w:marTop w:val="0"/>
                  <w:marBottom w:val="0"/>
                  <w:divBdr>
                    <w:top w:val="single" w:sz="2" w:space="0" w:color="FFFFFF"/>
                    <w:left w:val="single" w:sz="2" w:space="0" w:color="FFFFFF"/>
                    <w:bottom w:val="single" w:sz="2" w:space="0" w:color="FFFFFF"/>
                    <w:right w:val="single" w:sz="2" w:space="0" w:color="FFFFFF"/>
                  </w:divBdr>
                </w:div>
                <w:div w:id="468593001">
                  <w:marLeft w:val="0"/>
                  <w:marRight w:val="0"/>
                  <w:marTop w:val="0"/>
                  <w:marBottom w:val="0"/>
                  <w:divBdr>
                    <w:top w:val="single" w:sz="2" w:space="0" w:color="FFFFFF"/>
                    <w:left w:val="single" w:sz="2" w:space="0" w:color="FFFFFF"/>
                    <w:bottom w:val="single" w:sz="2" w:space="0" w:color="FFFFFF"/>
                    <w:right w:val="single" w:sz="2" w:space="0" w:color="FFFFFF"/>
                  </w:divBdr>
                </w:div>
                <w:div w:id="768892135">
                  <w:marLeft w:val="0"/>
                  <w:marRight w:val="0"/>
                  <w:marTop w:val="0"/>
                  <w:marBottom w:val="0"/>
                  <w:divBdr>
                    <w:top w:val="single" w:sz="2" w:space="0" w:color="FFFFFF"/>
                    <w:left w:val="single" w:sz="2" w:space="0" w:color="FFFFFF"/>
                    <w:bottom w:val="single" w:sz="2" w:space="0" w:color="FFFFFF"/>
                    <w:right w:val="single" w:sz="2" w:space="0" w:color="FFFFFF"/>
                  </w:divBdr>
                </w:div>
                <w:div w:id="997536259">
                  <w:marLeft w:val="0"/>
                  <w:marRight w:val="0"/>
                  <w:marTop w:val="0"/>
                  <w:marBottom w:val="0"/>
                  <w:divBdr>
                    <w:top w:val="single" w:sz="2" w:space="0" w:color="FFFFFF"/>
                    <w:left w:val="single" w:sz="2" w:space="0" w:color="FFFFFF"/>
                    <w:bottom w:val="single" w:sz="2" w:space="0" w:color="FFFFFF"/>
                    <w:right w:val="single" w:sz="2" w:space="0" w:color="FFFFFF"/>
                  </w:divBdr>
                </w:div>
                <w:div w:id="792287323">
                  <w:marLeft w:val="0"/>
                  <w:marRight w:val="0"/>
                  <w:marTop w:val="0"/>
                  <w:marBottom w:val="0"/>
                  <w:divBdr>
                    <w:top w:val="single" w:sz="2" w:space="0" w:color="FFFFFF"/>
                    <w:left w:val="single" w:sz="2" w:space="0" w:color="FFFFFF"/>
                    <w:bottom w:val="single" w:sz="2" w:space="0" w:color="FFFFFF"/>
                    <w:right w:val="single" w:sz="2" w:space="0" w:color="FFFFFF"/>
                  </w:divBdr>
                </w:div>
                <w:div w:id="1238248198">
                  <w:marLeft w:val="0"/>
                  <w:marRight w:val="0"/>
                  <w:marTop w:val="0"/>
                  <w:marBottom w:val="0"/>
                  <w:divBdr>
                    <w:top w:val="single" w:sz="2" w:space="0" w:color="FFFFFF"/>
                    <w:left w:val="single" w:sz="2" w:space="0" w:color="FFFFFF"/>
                    <w:bottom w:val="single" w:sz="2" w:space="0" w:color="FFFFFF"/>
                    <w:right w:val="single" w:sz="2" w:space="0" w:color="FFFFFF"/>
                  </w:divBdr>
                </w:div>
                <w:div w:id="401564237">
                  <w:marLeft w:val="0"/>
                  <w:marRight w:val="0"/>
                  <w:marTop w:val="0"/>
                  <w:marBottom w:val="0"/>
                  <w:divBdr>
                    <w:top w:val="single" w:sz="2" w:space="0" w:color="FFFFFF"/>
                    <w:left w:val="single" w:sz="2" w:space="0" w:color="FFFFFF"/>
                    <w:bottom w:val="single" w:sz="2" w:space="0" w:color="FFFFFF"/>
                    <w:right w:val="single" w:sz="2" w:space="0" w:color="FFFFFF"/>
                  </w:divBdr>
                </w:div>
                <w:div w:id="1551502277">
                  <w:marLeft w:val="0"/>
                  <w:marRight w:val="0"/>
                  <w:marTop w:val="0"/>
                  <w:marBottom w:val="0"/>
                  <w:divBdr>
                    <w:top w:val="single" w:sz="2" w:space="0" w:color="FFFFFF"/>
                    <w:left w:val="single" w:sz="2" w:space="0" w:color="FFFFFF"/>
                    <w:bottom w:val="single" w:sz="2" w:space="0" w:color="FFFFFF"/>
                    <w:right w:val="single" w:sz="2" w:space="0" w:color="FFFFFF"/>
                  </w:divBdr>
                </w:div>
                <w:div w:id="540629193">
                  <w:marLeft w:val="0"/>
                  <w:marRight w:val="0"/>
                  <w:marTop w:val="0"/>
                  <w:marBottom w:val="0"/>
                  <w:divBdr>
                    <w:top w:val="single" w:sz="2" w:space="0" w:color="FFFFFF"/>
                    <w:left w:val="single" w:sz="2" w:space="0" w:color="FFFFFF"/>
                    <w:bottom w:val="single" w:sz="2" w:space="0" w:color="FFFFFF"/>
                    <w:right w:val="single" w:sz="2" w:space="0" w:color="FFFFFF"/>
                  </w:divBdr>
                </w:div>
                <w:div w:id="905995197">
                  <w:marLeft w:val="0"/>
                  <w:marRight w:val="0"/>
                  <w:marTop w:val="0"/>
                  <w:marBottom w:val="0"/>
                  <w:divBdr>
                    <w:top w:val="single" w:sz="2" w:space="0" w:color="FFFFFF"/>
                    <w:left w:val="single" w:sz="2" w:space="0" w:color="FFFFFF"/>
                    <w:bottom w:val="single" w:sz="2" w:space="0" w:color="FFFFFF"/>
                    <w:right w:val="single" w:sz="2" w:space="0" w:color="FFFFFF"/>
                  </w:divBdr>
                </w:div>
                <w:div w:id="1667712102">
                  <w:marLeft w:val="0"/>
                  <w:marRight w:val="0"/>
                  <w:marTop w:val="0"/>
                  <w:marBottom w:val="0"/>
                  <w:divBdr>
                    <w:top w:val="single" w:sz="2" w:space="0" w:color="FFFFFF"/>
                    <w:left w:val="single" w:sz="2" w:space="0" w:color="FFFFFF"/>
                    <w:bottom w:val="single" w:sz="2" w:space="0" w:color="FFFFFF"/>
                    <w:right w:val="single" w:sz="2" w:space="0" w:color="FFFFFF"/>
                  </w:divBdr>
                </w:div>
                <w:div w:id="523517841">
                  <w:marLeft w:val="0"/>
                  <w:marRight w:val="0"/>
                  <w:marTop w:val="0"/>
                  <w:marBottom w:val="0"/>
                  <w:divBdr>
                    <w:top w:val="single" w:sz="2" w:space="0" w:color="FFFFFF"/>
                    <w:left w:val="single" w:sz="2" w:space="0" w:color="FFFFFF"/>
                    <w:bottom w:val="single" w:sz="2" w:space="0" w:color="FFFFFF"/>
                    <w:right w:val="single" w:sz="2" w:space="0" w:color="FFFFFF"/>
                  </w:divBdr>
                </w:div>
                <w:div w:id="685594829">
                  <w:marLeft w:val="0"/>
                  <w:marRight w:val="0"/>
                  <w:marTop w:val="0"/>
                  <w:marBottom w:val="0"/>
                  <w:divBdr>
                    <w:top w:val="single" w:sz="2" w:space="0" w:color="FFFFFF"/>
                    <w:left w:val="single" w:sz="2" w:space="0" w:color="FFFFFF"/>
                    <w:bottom w:val="single" w:sz="2" w:space="0" w:color="FFFFFF"/>
                    <w:right w:val="single" w:sz="2" w:space="0" w:color="FFFFFF"/>
                  </w:divBdr>
                </w:div>
                <w:div w:id="1073431705">
                  <w:marLeft w:val="0"/>
                  <w:marRight w:val="0"/>
                  <w:marTop w:val="0"/>
                  <w:marBottom w:val="0"/>
                  <w:divBdr>
                    <w:top w:val="single" w:sz="2" w:space="0" w:color="FFFFFF"/>
                    <w:left w:val="single" w:sz="2" w:space="0" w:color="FFFFFF"/>
                    <w:bottom w:val="single" w:sz="2" w:space="0" w:color="FFFFFF"/>
                    <w:right w:val="single" w:sz="2" w:space="0" w:color="FFFFFF"/>
                  </w:divBdr>
                </w:div>
                <w:div w:id="1733429106">
                  <w:marLeft w:val="0"/>
                  <w:marRight w:val="0"/>
                  <w:marTop w:val="0"/>
                  <w:marBottom w:val="0"/>
                  <w:divBdr>
                    <w:top w:val="single" w:sz="2" w:space="0" w:color="FFFFFF"/>
                    <w:left w:val="single" w:sz="2" w:space="0" w:color="FFFFFF"/>
                    <w:bottom w:val="single" w:sz="2" w:space="0" w:color="FFFFFF"/>
                    <w:right w:val="single" w:sz="2" w:space="0" w:color="FFFFFF"/>
                  </w:divBdr>
                </w:div>
                <w:div w:id="37553263">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1675457177">
      <w:bodyDiv w:val="1"/>
      <w:marLeft w:val="0"/>
      <w:marRight w:val="0"/>
      <w:marTop w:val="0"/>
      <w:marBottom w:val="0"/>
      <w:divBdr>
        <w:top w:val="none" w:sz="0" w:space="0" w:color="auto"/>
        <w:left w:val="none" w:sz="0" w:space="0" w:color="auto"/>
        <w:bottom w:val="none" w:sz="0" w:space="0" w:color="auto"/>
        <w:right w:val="none" w:sz="0" w:space="0" w:color="auto"/>
      </w:divBdr>
      <w:divsChild>
        <w:div w:id="361438860">
          <w:marLeft w:val="0"/>
          <w:marRight w:val="0"/>
          <w:marTop w:val="0"/>
          <w:marBottom w:val="0"/>
          <w:divBdr>
            <w:top w:val="none" w:sz="0" w:space="0" w:color="auto"/>
            <w:left w:val="none" w:sz="0" w:space="0" w:color="auto"/>
            <w:bottom w:val="none" w:sz="0" w:space="0" w:color="auto"/>
            <w:right w:val="none" w:sz="0" w:space="0" w:color="auto"/>
          </w:divBdr>
        </w:div>
      </w:divsChild>
    </w:div>
    <w:div w:id="1687752705">
      <w:bodyDiv w:val="1"/>
      <w:marLeft w:val="0"/>
      <w:marRight w:val="0"/>
      <w:marTop w:val="0"/>
      <w:marBottom w:val="0"/>
      <w:divBdr>
        <w:top w:val="none" w:sz="0" w:space="0" w:color="auto"/>
        <w:left w:val="none" w:sz="0" w:space="0" w:color="auto"/>
        <w:bottom w:val="none" w:sz="0" w:space="0" w:color="auto"/>
        <w:right w:val="none" w:sz="0" w:space="0" w:color="auto"/>
      </w:divBdr>
      <w:divsChild>
        <w:div w:id="1261331847">
          <w:marLeft w:val="0"/>
          <w:marRight w:val="0"/>
          <w:marTop w:val="0"/>
          <w:marBottom w:val="0"/>
          <w:divBdr>
            <w:top w:val="single" w:sz="2" w:space="0" w:color="FFFFFF"/>
            <w:left w:val="single" w:sz="2" w:space="0" w:color="FFFFFF"/>
            <w:bottom w:val="single" w:sz="2" w:space="0" w:color="FFFFFF"/>
            <w:right w:val="single" w:sz="2" w:space="0" w:color="FFFFFF"/>
          </w:divBdr>
          <w:divsChild>
            <w:div w:id="60169176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31158404">
          <w:marLeft w:val="0"/>
          <w:marRight w:val="0"/>
          <w:marTop w:val="0"/>
          <w:marBottom w:val="0"/>
          <w:divBdr>
            <w:top w:val="single" w:sz="2" w:space="0" w:color="FFFFFF"/>
            <w:left w:val="single" w:sz="2" w:space="0" w:color="FFFFFF"/>
            <w:bottom w:val="single" w:sz="2" w:space="0" w:color="FFFFFF"/>
            <w:right w:val="single" w:sz="2" w:space="0" w:color="FFFFFF"/>
          </w:divBdr>
          <w:divsChild>
            <w:div w:id="24912336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867569071">
          <w:marLeft w:val="0"/>
          <w:marRight w:val="0"/>
          <w:marTop w:val="0"/>
          <w:marBottom w:val="0"/>
          <w:divBdr>
            <w:top w:val="single" w:sz="2" w:space="0" w:color="FFFFFF"/>
            <w:left w:val="single" w:sz="2" w:space="0" w:color="FFFFFF"/>
            <w:bottom w:val="single" w:sz="2" w:space="0" w:color="FFFFFF"/>
            <w:right w:val="single" w:sz="2" w:space="0" w:color="FFFFFF"/>
          </w:divBdr>
        </w:div>
        <w:div w:id="2138445018">
          <w:marLeft w:val="0"/>
          <w:marRight w:val="0"/>
          <w:marTop w:val="0"/>
          <w:marBottom w:val="0"/>
          <w:divBdr>
            <w:top w:val="single" w:sz="2" w:space="0" w:color="FFFFFF"/>
            <w:left w:val="single" w:sz="2" w:space="0" w:color="FFFFFF"/>
            <w:bottom w:val="single" w:sz="2" w:space="0" w:color="FFFFFF"/>
            <w:right w:val="single" w:sz="2" w:space="0" w:color="FFFFFF"/>
          </w:divBdr>
        </w:div>
        <w:div w:id="268585754">
          <w:marLeft w:val="0"/>
          <w:marRight w:val="0"/>
          <w:marTop w:val="0"/>
          <w:marBottom w:val="0"/>
          <w:divBdr>
            <w:top w:val="single" w:sz="2" w:space="0" w:color="FFFFFF"/>
            <w:left w:val="single" w:sz="2" w:space="0" w:color="FFFFFF"/>
            <w:bottom w:val="single" w:sz="2" w:space="0" w:color="FFFFFF"/>
            <w:right w:val="single" w:sz="2" w:space="0" w:color="FFFFFF"/>
          </w:divBdr>
        </w:div>
        <w:div w:id="1322856774">
          <w:marLeft w:val="0"/>
          <w:marRight w:val="0"/>
          <w:marTop w:val="0"/>
          <w:marBottom w:val="0"/>
          <w:divBdr>
            <w:top w:val="single" w:sz="2" w:space="0" w:color="FFFFFF"/>
            <w:left w:val="single" w:sz="2" w:space="0" w:color="FFFFFF"/>
            <w:bottom w:val="single" w:sz="2" w:space="0" w:color="FFFFFF"/>
            <w:right w:val="single" w:sz="2" w:space="0" w:color="FFFFFF"/>
          </w:divBdr>
        </w:div>
        <w:div w:id="1721322628">
          <w:marLeft w:val="0"/>
          <w:marRight w:val="0"/>
          <w:marTop w:val="0"/>
          <w:marBottom w:val="0"/>
          <w:divBdr>
            <w:top w:val="single" w:sz="2" w:space="0" w:color="FFFFFF"/>
            <w:left w:val="single" w:sz="2" w:space="0" w:color="FFFFFF"/>
            <w:bottom w:val="single" w:sz="2" w:space="0" w:color="FFFFFF"/>
            <w:right w:val="single" w:sz="2" w:space="0" w:color="FFFFFF"/>
          </w:divBdr>
        </w:div>
        <w:div w:id="339745004">
          <w:marLeft w:val="0"/>
          <w:marRight w:val="0"/>
          <w:marTop w:val="0"/>
          <w:marBottom w:val="0"/>
          <w:divBdr>
            <w:top w:val="single" w:sz="2" w:space="0" w:color="FFFFFF"/>
            <w:left w:val="single" w:sz="2" w:space="0" w:color="FFFFFF"/>
            <w:bottom w:val="single" w:sz="2" w:space="0" w:color="FFFFFF"/>
            <w:right w:val="single" w:sz="2" w:space="0" w:color="FFFFFF"/>
          </w:divBdr>
        </w:div>
        <w:div w:id="893546883">
          <w:marLeft w:val="0"/>
          <w:marRight w:val="0"/>
          <w:marTop w:val="0"/>
          <w:marBottom w:val="0"/>
          <w:divBdr>
            <w:top w:val="single" w:sz="2" w:space="0" w:color="FFFFFF"/>
            <w:left w:val="single" w:sz="2" w:space="0" w:color="FFFFFF"/>
            <w:bottom w:val="single" w:sz="2" w:space="0" w:color="FFFFFF"/>
            <w:right w:val="single" w:sz="2" w:space="0" w:color="FFFFFF"/>
          </w:divBdr>
        </w:div>
        <w:div w:id="1635604179">
          <w:marLeft w:val="0"/>
          <w:marRight w:val="0"/>
          <w:marTop w:val="0"/>
          <w:marBottom w:val="0"/>
          <w:divBdr>
            <w:top w:val="single" w:sz="2" w:space="0" w:color="FFFFFF"/>
            <w:left w:val="single" w:sz="2" w:space="0" w:color="FFFFFF"/>
            <w:bottom w:val="single" w:sz="2" w:space="0" w:color="FFFFFF"/>
            <w:right w:val="single" w:sz="2" w:space="0" w:color="FFFFFF"/>
          </w:divBdr>
        </w:div>
        <w:div w:id="266888429">
          <w:marLeft w:val="0"/>
          <w:marRight w:val="0"/>
          <w:marTop w:val="0"/>
          <w:marBottom w:val="0"/>
          <w:divBdr>
            <w:top w:val="single" w:sz="2" w:space="0" w:color="FFFFFF"/>
            <w:left w:val="single" w:sz="2" w:space="0" w:color="FFFFFF"/>
            <w:bottom w:val="single" w:sz="2" w:space="0" w:color="FFFFFF"/>
            <w:right w:val="single" w:sz="2" w:space="0" w:color="FFFFFF"/>
          </w:divBdr>
        </w:div>
        <w:div w:id="1857383735">
          <w:marLeft w:val="0"/>
          <w:marRight w:val="0"/>
          <w:marTop w:val="0"/>
          <w:marBottom w:val="0"/>
          <w:divBdr>
            <w:top w:val="single" w:sz="2" w:space="0" w:color="FFFFFF"/>
            <w:left w:val="single" w:sz="2" w:space="0" w:color="FFFFFF"/>
            <w:bottom w:val="single" w:sz="2" w:space="0" w:color="FFFFFF"/>
            <w:right w:val="single" w:sz="2" w:space="0" w:color="FFFFFF"/>
          </w:divBdr>
        </w:div>
        <w:div w:id="72359982">
          <w:marLeft w:val="0"/>
          <w:marRight w:val="0"/>
          <w:marTop w:val="0"/>
          <w:marBottom w:val="0"/>
          <w:divBdr>
            <w:top w:val="single" w:sz="2" w:space="0" w:color="FFFFFF"/>
            <w:left w:val="single" w:sz="2" w:space="0" w:color="FFFFFF"/>
            <w:bottom w:val="single" w:sz="2" w:space="0" w:color="FFFFFF"/>
            <w:right w:val="single" w:sz="2" w:space="0" w:color="FFFFFF"/>
          </w:divBdr>
        </w:div>
        <w:div w:id="40561428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710448536">
      <w:bodyDiv w:val="1"/>
      <w:marLeft w:val="0"/>
      <w:marRight w:val="0"/>
      <w:marTop w:val="0"/>
      <w:marBottom w:val="0"/>
      <w:divBdr>
        <w:top w:val="none" w:sz="0" w:space="0" w:color="auto"/>
        <w:left w:val="none" w:sz="0" w:space="0" w:color="auto"/>
        <w:bottom w:val="none" w:sz="0" w:space="0" w:color="auto"/>
        <w:right w:val="none" w:sz="0" w:space="0" w:color="auto"/>
      </w:divBdr>
      <w:divsChild>
        <w:div w:id="1864829622">
          <w:marLeft w:val="0"/>
          <w:marRight w:val="0"/>
          <w:marTop w:val="0"/>
          <w:marBottom w:val="0"/>
          <w:divBdr>
            <w:top w:val="none" w:sz="0" w:space="0" w:color="auto"/>
            <w:left w:val="none" w:sz="0" w:space="0" w:color="auto"/>
            <w:bottom w:val="none" w:sz="0" w:space="0" w:color="auto"/>
            <w:right w:val="none" w:sz="0" w:space="0" w:color="auto"/>
          </w:divBdr>
        </w:div>
      </w:divsChild>
    </w:div>
    <w:div w:id="1727415838">
      <w:bodyDiv w:val="1"/>
      <w:marLeft w:val="0"/>
      <w:marRight w:val="0"/>
      <w:marTop w:val="0"/>
      <w:marBottom w:val="0"/>
      <w:divBdr>
        <w:top w:val="none" w:sz="0" w:space="0" w:color="auto"/>
        <w:left w:val="none" w:sz="0" w:space="0" w:color="auto"/>
        <w:bottom w:val="none" w:sz="0" w:space="0" w:color="auto"/>
        <w:right w:val="none" w:sz="0" w:space="0" w:color="auto"/>
      </w:divBdr>
      <w:divsChild>
        <w:div w:id="1216545453">
          <w:marLeft w:val="0"/>
          <w:marRight w:val="0"/>
          <w:marTop w:val="0"/>
          <w:marBottom w:val="0"/>
          <w:divBdr>
            <w:top w:val="single" w:sz="2" w:space="0" w:color="ECECEC"/>
            <w:left w:val="single" w:sz="2" w:space="0" w:color="ECECEC"/>
            <w:bottom w:val="single" w:sz="2" w:space="0" w:color="ECECEC"/>
            <w:right w:val="single" w:sz="2" w:space="0" w:color="ECECEC"/>
          </w:divBdr>
        </w:div>
        <w:div w:id="1424956010">
          <w:marLeft w:val="0"/>
          <w:marRight w:val="0"/>
          <w:marTop w:val="60"/>
          <w:marBottom w:val="0"/>
          <w:divBdr>
            <w:top w:val="single" w:sz="2" w:space="0" w:color="ECECEC"/>
            <w:left w:val="single" w:sz="2" w:space="0" w:color="ECECEC"/>
            <w:bottom w:val="single" w:sz="2" w:space="0" w:color="ECECEC"/>
            <w:right w:val="single" w:sz="2" w:space="0" w:color="ECECEC"/>
          </w:divBdr>
          <w:divsChild>
            <w:div w:id="858666403">
              <w:marLeft w:val="0"/>
              <w:marRight w:val="0"/>
              <w:marTop w:val="0"/>
              <w:marBottom w:val="0"/>
              <w:divBdr>
                <w:top w:val="single" w:sz="2" w:space="3" w:color="ECECEC"/>
                <w:left w:val="single" w:sz="2" w:space="3" w:color="ECECEC"/>
                <w:bottom w:val="single" w:sz="2" w:space="3" w:color="ECECEC"/>
                <w:right w:val="single" w:sz="2" w:space="3" w:color="ECECEC"/>
              </w:divBdr>
            </w:div>
          </w:divsChild>
        </w:div>
      </w:divsChild>
    </w:div>
    <w:div w:id="1823302814">
      <w:bodyDiv w:val="1"/>
      <w:marLeft w:val="0"/>
      <w:marRight w:val="0"/>
      <w:marTop w:val="0"/>
      <w:marBottom w:val="0"/>
      <w:divBdr>
        <w:top w:val="none" w:sz="0" w:space="0" w:color="auto"/>
        <w:left w:val="none" w:sz="0" w:space="0" w:color="auto"/>
        <w:bottom w:val="none" w:sz="0" w:space="0" w:color="auto"/>
        <w:right w:val="none" w:sz="0" w:space="0" w:color="auto"/>
      </w:divBdr>
      <w:divsChild>
        <w:div w:id="1696610658">
          <w:marLeft w:val="0"/>
          <w:marRight w:val="0"/>
          <w:marTop w:val="0"/>
          <w:marBottom w:val="0"/>
          <w:divBdr>
            <w:top w:val="none" w:sz="0" w:space="0" w:color="auto"/>
            <w:left w:val="none" w:sz="0" w:space="0" w:color="auto"/>
            <w:bottom w:val="none" w:sz="0" w:space="0" w:color="auto"/>
            <w:right w:val="none" w:sz="0" w:space="0" w:color="auto"/>
          </w:divBdr>
        </w:div>
      </w:divsChild>
    </w:div>
    <w:div w:id="1999265361">
      <w:bodyDiv w:val="1"/>
      <w:marLeft w:val="0"/>
      <w:marRight w:val="0"/>
      <w:marTop w:val="0"/>
      <w:marBottom w:val="0"/>
      <w:divBdr>
        <w:top w:val="none" w:sz="0" w:space="0" w:color="auto"/>
        <w:left w:val="none" w:sz="0" w:space="0" w:color="auto"/>
        <w:bottom w:val="none" w:sz="0" w:space="0" w:color="auto"/>
        <w:right w:val="none" w:sz="0" w:space="0" w:color="auto"/>
      </w:divBdr>
      <w:divsChild>
        <w:div w:id="176122347">
          <w:marLeft w:val="0"/>
          <w:marRight w:val="0"/>
          <w:marTop w:val="0"/>
          <w:marBottom w:val="0"/>
          <w:divBdr>
            <w:top w:val="none" w:sz="0" w:space="0" w:color="auto"/>
            <w:left w:val="none" w:sz="0" w:space="0" w:color="auto"/>
            <w:bottom w:val="none" w:sz="0" w:space="0" w:color="auto"/>
            <w:right w:val="none" w:sz="0" w:space="0" w:color="auto"/>
          </w:divBdr>
        </w:div>
      </w:divsChild>
    </w:div>
    <w:div w:id="2050956463">
      <w:bodyDiv w:val="1"/>
      <w:marLeft w:val="0"/>
      <w:marRight w:val="0"/>
      <w:marTop w:val="0"/>
      <w:marBottom w:val="0"/>
      <w:divBdr>
        <w:top w:val="none" w:sz="0" w:space="0" w:color="auto"/>
        <w:left w:val="none" w:sz="0" w:space="0" w:color="auto"/>
        <w:bottom w:val="none" w:sz="0" w:space="0" w:color="auto"/>
        <w:right w:val="none" w:sz="0" w:space="0" w:color="auto"/>
      </w:divBdr>
      <w:divsChild>
        <w:div w:id="512690934">
          <w:marLeft w:val="0"/>
          <w:marRight w:val="0"/>
          <w:marTop w:val="0"/>
          <w:marBottom w:val="0"/>
          <w:divBdr>
            <w:top w:val="none" w:sz="0" w:space="0" w:color="auto"/>
            <w:left w:val="none" w:sz="0" w:space="0" w:color="auto"/>
            <w:bottom w:val="none" w:sz="0" w:space="0" w:color="auto"/>
            <w:right w:val="none" w:sz="0" w:space="0" w:color="auto"/>
          </w:divBdr>
        </w:div>
      </w:divsChild>
    </w:div>
    <w:div w:id="2057242076">
      <w:bodyDiv w:val="1"/>
      <w:marLeft w:val="0"/>
      <w:marRight w:val="0"/>
      <w:marTop w:val="0"/>
      <w:marBottom w:val="0"/>
      <w:divBdr>
        <w:top w:val="none" w:sz="0" w:space="0" w:color="auto"/>
        <w:left w:val="none" w:sz="0" w:space="0" w:color="auto"/>
        <w:bottom w:val="none" w:sz="0" w:space="0" w:color="auto"/>
        <w:right w:val="none" w:sz="0" w:space="0" w:color="auto"/>
      </w:divBdr>
      <w:divsChild>
        <w:div w:id="776297041">
          <w:marLeft w:val="0"/>
          <w:marRight w:val="0"/>
          <w:marTop w:val="0"/>
          <w:marBottom w:val="0"/>
          <w:divBdr>
            <w:top w:val="single" w:sz="2" w:space="0" w:color="FFFFFF"/>
            <w:left w:val="single" w:sz="2" w:space="0" w:color="FFFFFF"/>
            <w:bottom w:val="single" w:sz="2" w:space="0" w:color="FFFFFF"/>
            <w:right w:val="single" w:sz="2" w:space="0" w:color="FFFFFF"/>
          </w:divBdr>
          <w:divsChild>
            <w:div w:id="57039110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1244979">
          <w:marLeft w:val="0"/>
          <w:marRight w:val="0"/>
          <w:marTop w:val="0"/>
          <w:marBottom w:val="0"/>
          <w:divBdr>
            <w:top w:val="single" w:sz="2" w:space="0" w:color="FFFFFF"/>
            <w:left w:val="single" w:sz="2" w:space="0" w:color="FFFFFF"/>
            <w:bottom w:val="single" w:sz="2" w:space="0" w:color="FFFFFF"/>
            <w:right w:val="single" w:sz="2" w:space="0" w:color="FFFFFF"/>
          </w:divBdr>
          <w:divsChild>
            <w:div w:id="183903776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86598873">
          <w:marLeft w:val="0"/>
          <w:marRight w:val="0"/>
          <w:marTop w:val="0"/>
          <w:marBottom w:val="0"/>
          <w:divBdr>
            <w:top w:val="single" w:sz="2" w:space="0" w:color="FFFFFF"/>
            <w:left w:val="single" w:sz="2" w:space="0" w:color="FFFFFF"/>
            <w:bottom w:val="single" w:sz="2" w:space="0" w:color="FFFFFF"/>
            <w:right w:val="single" w:sz="2" w:space="0" w:color="FFFFFF"/>
          </w:divBdr>
          <w:divsChild>
            <w:div w:id="42376871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492067303">
          <w:marLeft w:val="0"/>
          <w:marRight w:val="0"/>
          <w:marTop w:val="0"/>
          <w:marBottom w:val="0"/>
          <w:divBdr>
            <w:top w:val="single" w:sz="2" w:space="0" w:color="FFFFFF"/>
            <w:left w:val="single" w:sz="2" w:space="0" w:color="FFFFFF"/>
            <w:bottom w:val="single" w:sz="2" w:space="0" w:color="FFFFFF"/>
            <w:right w:val="single" w:sz="2" w:space="0" w:color="FFFFFF"/>
          </w:divBdr>
          <w:divsChild>
            <w:div w:id="55243006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86692421">
          <w:marLeft w:val="0"/>
          <w:marRight w:val="0"/>
          <w:marTop w:val="0"/>
          <w:marBottom w:val="0"/>
          <w:divBdr>
            <w:top w:val="single" w:sz="2" w:space="0" w:color="FFFFFF"/>
            <w:left w:val="single" w:sz="2" w:space="0" w:color="FFFFFF"/>
            <w:bottom w:val="single" w:sz="2" w:space="0" w:color="FFFFFF"/>
            <w:right w:val="single" w:sz="2" w:space="0" w:color="FFFFFF"/>
          </w:divBdr>
        </w:div>
        <w:div w:id="1271889242">
          <w:marLeft w:val="0"/>
          <w:marRight w:val="0"/>
          <w:marTop w:val="0"/>
          <w:marBottom w:val="0"/>
          <w:divBdr>
            <w:top w:val="single" w:sz="2" w:space="0" w:color="FFFFFF"/>
            <w:left w:val="single" w:sz="2" w:space="0" w:color="FFFFFF"/>
            <w:bottom w:val="single" w:sz="2" w:space="0" w:color="FFFFFF"/>
            <w:right w:val="single" w:sz="2" w:space="0" w:color="FFFFFF"/>
          </w:divBdr>
        </w:div>
        <w:div w:id="608780959">
          <w:marLeft w:val="0"/>
          <w:marRight w:val="0"/>
          <w:marTop w:val="0"/>
          <w:marBottom w:val="0"/>
          <w:divBdr>
            <w:top w:val="single" w:sz="2" w:space="0" w:color="FFFFFF"/>
            <w:left w:val="single" w:sz="2" w:space="0" w:color="FFFFFF"/>
            <w:bottom w:val="single" w:sz="2" w:space="0" w:color="FFFFFF"/>
            <w:right w:val="single" w:sz="2" w:space="0" w:color="FFFFFF"/>
          </w:divBdr>
        </w:div>
        <w:div w:id="1955014981">
          <w:marLeft w:val="0"/>
          <w:marRight w:val="0"/>
          <w:marTop w:val="0"/>
          <w:marBottom w:val="0"/>
          <w:divBdr>
            <w:top w:val="single" w:sz="2" w:space="0" w:color="FFFFFF"/>
            <w:left w:val="single" w:sz="2" w:space="0" w:color="FFFFFF"/>
            <w:bottom w:val="single" w:sz="2" w:space="0" w:color="FFFFFF"/>
            <w:right w:val="single" w:sz="2" w:space="0" w:color="FFFFFF"/>
          </w:divBdr>
        </w:div>
        <w:div w:id="1046759611">
          <w:marLeft w:val="0"/>
          <w:marRight w:val="0"/>
          <w:marTop w:val="0"/>
          <w:marBottom w:val="0"/>
          <w:divBdr>
            <w:top w:val="single" w:sz="2" w:space="0" w:color="FFFFFF"/>
            <w:left w:val="single" w:sz="2" w:space="0" w:color="FFFFFF"/>
            <w:bottom w:val="single" w:sz="2" w:space="0" w:color="FFFFFF"/>
            <w:right w:val="single" w:sz="2" w:space="0" w:color="FFFFFF"/>
          </w:divBdr>
        </w:div>
        <w:div w:id="1200509520">
          <w:marLeft w:val="0"/>
          <w:marRight w:val="0"/>
          <w:marTop w:val="0"/>
          <w:marBottom w:val="0"/>
          <w:divBdr>
            <w:top w:val="single" w:sz="2" w:space="0" w:color="FFFFFF"/>
            <w:left w:val="single" w:sz="2" w:space="0" w:color="FFFFFF"/>
            <w:bottom w:val="single" w:sz="2" w:space="0" w:color="FFFFFF"/>
            <w:right w:val="single" w:sz="2" w:space="0" w:color="FFFFFF"/>
          </w:divBdr>
        </w:div>
        <w:div w:id="1759979960">
          <w:marLeft w:val="0"/>
          <w:marRight w:val="0"/>
          <w:marTop w:val="0"/>
          <w:marBottom w:val="0"/>
          <w:divBdr>
            <w:top w:val="single" w:sz="2" w:space="0" w:color="FFFFFF"/>
            <w:left w:val="single" w:sz="2" w:space="0" w:color="FFFFFF"/>
            <w:bottom w:val="single" w:sz="2" w:space="0" w:color="FFFFFF"/>
            <w:right w:val="single" w:sz="2" w:space="0" w:color="FFFFFF"/>
          </w:divBdr>
        </w:div>
        <w:div w:id="477648083">
          <w:marLeft w:val="0"/>
          <w:marRight w:val="0"/>
          <w:marTop w:val="0"/>
          <w:marBottom w:val="0"/>
          <w:divBdr>
            <w:top w:val="single" w:sz="2" w:space="0" w:color="FFFFFF"/>
            <w:left w:val="single" w:sz="2" w:space="0" w:color="FFFFFF"/>
            <w:bottom w:val="single" w:sz="2" w:space="0" w:color="FFFFFF"/>
            <w:right w:val="single" w:sz="2" w:space="0" w:color="FFFFFF"/>
          </w:divBdr>
        </w:div>
        <w:div w:id="1279988469">
          <w:marLeft w:val="0"/>
          <w:marRight w:val="0"/>
          <w:marTop w:val="0"/>
          <w:marBottom w:val="0"/>
          <w:divBdr>
            <w:top w:val="single" w:sz="2" w:space="0" w:color="FFFFFF"/>
            <w:left w:val="single" w:sz="2" w:space="0" w:color="FFFFFF"/>
            <w:bottom w:val="single" w:sz="2" w:space="0" w:color="FFFFFF"/>
            <w:right w:val="single" w:sz="2" w:space="0" w:color="FFFFFF"/>
          </w:divBdr>
        </w:div>
        <w:div w:id="1152479301">
          <w:marLeft w:val="0"/>
          <w:marRight w:val="0"/>
          <w:marTop w:val="0"/>
          <w:marBottom w:val="0"/>
          <w:divBdr>
            <w:top w:val="single" w:sz="2" w:space="0" w:color="FFFFFF"/>
            <w:left w:val="single" w:sz="2" w:space="0" w:color="FFFFFF"/>
            <w:bottom w:val="single" w:sz="2" w:space="0" w:color="FFFFFF"/>
            <w:right w:val="single" w:sz="2" w:space="0" w:color="FFFFFF"/>
          </w:divBdr>
        </w:div>
        <w:div w:id="623732685">
          <w:marLeft w:val="0"/>
          <w:marRight w:val="0"/>
          <w:marTop w:val="0"/>
          <w:marBottom w:val="0"/>
          <w:divBdr>
            <w:top w:val="single" w:sz="2" w:space="0" w:color="FFFFFF"/>
            <w:left w:val="single" w:sz="2" w:space="0" w:color="FFFFFF"/>
            <w:bottom w:val="single" w:sz="2" w:space="0" w:color="FFFFFF"/>
            <w:right w:val="single" w:sz="2" w:space="0" w:color="FFFFFF"/>
          </w:divBdr>
        </w:div>
        <w:div w:id="1104300336">
          <w:marLeft w:val="0"/>
          <w:marRight w:val="0"/>
          <w:marTop w:val="0"/>
          <w:marBottom w:val="0"/>
          <w:divBdr>
            <w:top w:val="single" w:sz="2" w:space="0" w:color="FFFFFF"/>
            <w:left w:val="single" w:sz="2" w:space="0" w:color="FFFFFF"/>
            <w:bottom w:val="single" w:sz="2" w:space="0" w:color="FFFFFF"/>
            <w:right w:val="single" w:sz="2" w:space="0" w:color="FFFFFF"/>
          </w:divBdr>
        </w:div>
        <w:div w:id="1450734740">
          <w:marLeft w:val="0"/>
          <w:marRight w:val="0"/>
          <w:marTop w:val="0"/>
          <w:marBottom w:val="0"/>
          <w:divBdr>
            <w:top w:val="single" w:sz="2" w:space="0" w:color="FFFFFF"/>
            <w:left w:val="single" w:sz="2" w:space="0" w:color="FFFFFF"/>
            <w:bottom w:val="single" w:sz="2" w:space="0" w:color="FFFFFF"/>
            <w:right w:val="single" w:sz="2" w:space="0" w:color="FFFFFF"/>
          </w:divBdr>
        </w:div>
        <w:div w:id="101000289">
          <w:marLeft w:val="0"/>
          <w:marRight w:val="0"/>
          <w:marTop w:val="0"/>
          <w:marBottom w:val="0"/>
          <w:divBdr>
            <w:top w:val="single" w:sz="2" w:space="0" w:color="FFFFFF"/>
            <w:left w:val="single" w:sz="2" w:space="0" w:color="FFFFFF"/>
            <w:bottom w:val="single" w:sz="2" w:space="0" w:color="FFFFFF"/>
            <w:right w:val="single" w:sz="2" w:space="0" w:color="FFFFFF"/>
          </w:divBdr>
        </w:div>
        <w:div w:id="1026909078">
          <w:marLeft w:val="0"/>
          <w:marRight w:val="0"/>
          <w:marTop w:val="0"/>
          <w:marBottom w:val="0"/>
          <w:divBdr>
            <w:top w:val="single" w:sz="2" w:space="0" w:color="FFFFFF"/>
            <w:left w:val="single" w:sz="2" w:space="0" w:color="FFFFFF"/>
            <w:bottom w:val="single" w:sz="2" w:space="0" w:color="FFFFFF"/>
            <w:right w:val="single" w:sz="2" w:space="0" w:color="FFFFFF"/>
          </w:divBdr>
        </w:div>
        <w:div w:id="292519804">
          <w:marLeft w:val="0"/>
          <w:marRight w:val="0"/>
          <w:marTop w:val="0"/>
          <w:marBottom w:val="0"/>
          <w:divBdr>
            <w:top w:val="single" w:sz="2" w:space="0" w:color="FFFFFF"/>
            <w:left w:val="single" w:sz="2" w:space="0" w:color="FFFFFF"/>
            <w:bottom w:val="single" w:sz="2" w:space="0" w:color="FFFFFF"/>
            <w:right w:val="single" w:sz="2" w:space="0" w:color="FFFFFF"/>
          </w:divBdr>
        </w:div>
        <w:div w:id="1453288726">
          <w:marLeft w:val="0"/>
          <w:marRight w:val="0"/>
          <w:marTop w:val="0"/>
          <w:marBottom w:val="0"/>
          <w:divBdr>
            <w:top w:val="single" w:sz="2" w:space="0" w:color="FFFFFF"/>
            <w:left w:val="single" w:sz="2" w:space="0" w:color="FFFFFF"/>
            <w:bottom w:val="single" w:sz="2" w:space="0" w:color="FFFFFF"/>
            <w:right w:val="single" w:sz="2" w:space="0" w:color="FFFFFF"/>
          </w:divBdr>
        </w:div>
        <w:div w:id="2147117114">
          <w:marLeft w:val="0"/>
          <w:marRight w:val="0"/>
          <w:marTop w:val="0"/>
          <w:marBottom w:val="0"/>
          <w:divBdr>
            <w:top w:val="single" w:sz="2" w:space="0" w:color="FFFFFF"/>
            <w:left w:val="single" w:sz="2" w:space="0" w:color="FFFFFF"/>
            <w:bottom w:val="single" w:sz="2" w:space="0" w:color="FFFFFF"/>
            <w:right w:val="single" w:sz="2" w:space="0" w:color="FFFFFF"/>
          </w:divBdr>
        </w:div>
        <w:div w:id="671687899">
          <w:marLeft w:val="0"/>
          <w:marRight w:val="0"/>
          <w:marTop w:val="0"/>
          <w:marBottom w:val="0"/>
          <w:divBdr>
            <w:top w:val="single" w:sz="2" w:space="0" w:color="FFFFFF"/>
            <w:left w:val="single" w:sz="2" w:space="0" w:color="FFFFFF"/>
            <w:bottom w:val="single" w:sz="2" w:space="0" w:color="FFFFFF"/>
            <w:right w:val="single" w:sz="2" w:space="0" w:color="FFFFFF"/>
          </w:divBdr>
        </w:div>
        <w:div w:id="11641623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4791470">
      <w:bodyDiv w:val="1"/>
      <w:marLeft w:val="0"/>
      <w:marRight w:val="0"/>
      <w:marTop w:val="0"/>
      <w:marBottom w:val="0"/>
      <w:divBdr>
        <w:top w:val="none" w:sz="0" w:space="0" w:color="auto"/>
        <w:left w:val="none" w:sz="0" w:space="0" w:color="auto"/>
        <w:bottom w:val="none" w:sz="0" w:space="0" w:color="auto"/>
        <w:right w:val="none" w:sz="0" w:space="0" w:color="auto"/>
      </w:divBdr>
    </w:div>
    <w:div w:id="2112702146">
      <w:bodyDiv w:val="1"/>
      <w:marLeft w:val="0"/>
      <w:marRight w:val="0"/>
      <w:marTop w:val="0"/>
      <w:marBottom w:val="0"/>
      <w:divBdr>
        <w:top w:val="none" w:sz="0" w:space="0" w:color="auto"/>
        <w:left w:val="none" w:sz="0" w:space="0" w:color="auto"/>
        <w:bottom w:val="none" w:sz="0" w:space="0" w:color="auto"/>
        <w:right w:val="none" w:sz="0" w:space="0" w:color="auto"/>
      </w:divBdr>
      <w:divsChild>
        <w:div w:id="506138821">
          <w:marLeft w:val="0"/>
          <w:marRight w:val="0"/>
          <w:marTop w:val="0"/>
          <w:marBottom w:val="0"/>
          <w:divBdr>
            <w:top w:val="single" w:sz="2" w:space="0" w:color="FFFFFF"/>
            <w:left w:val="single" w:sz="2" w:space="0" w:color="FFFFFF"/>
            <w:bottom w:val="single" w:sz="2" w:space="0" w:color="FFFFFF"/>
            <w:right w:val="single" w:sz="2" w:space="0" w:color="FFFFFF"/>
          </w:divBdr>
          <w:divsChild>
            <w:div w:id="85341738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64970190">
          <w:marLeft w:val="0"/>
          <w:marRight w:val="0"/>
          <w:marTop w:val="0"/>
          <w:marBottom w:val="0"/>
          <w:divBdr>
            <w:top w:val="single" w:sz="2" w:space="0" w:color="FFFFFF"/>
            <w:left w:val="single" w:sz="2" w:space="0" w:color="FFFFFF"/>
            <w:bottom w:val="single" w:sz="2" w:space="0" w:color="FFFFFF"/>
            <w:right w:val="single" w:sz="2" w:space="0" w:color="FFFFFF"/>
          </w:divBdr>
          <w:divsChild>
            <w:div w:id="178777498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186208126">
          <w:marLeft w:val="0"/>
          <w:marRight w:val="0"/>
          <w:marTop w:val="0"/>
          <w:marBottom w:val="0"/>
          <w:divBdr>
            <w:top w:val="single" w:sz="2" w:space="0" w:color="FFFFFF"/>
            <w:left w:val="single" w:sz="2" w:space="0" w:color="FFFFFF"/>
            <w:bottom w:val="single" w:sz="2" w:space="0" w:color="FFFFFF"/>
            <w:right w:val="single" w:sz="2" w:space="0" w:color="FFFFFF"/>
          </w:divBdr>
          <w:divsChild>
            <w:div w:id="78358040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38039282">
          <w:marLeft w:val="0"/>
          <w:marRight w:val="0"/>
          <w:marTop w:val="0"/>
          <w:marBottom w:val="0"/>
          <w:divBdr>
            <w:top w:val="single" w:sz="2" w:space="0" w:color="FFFFFF"/>
            <w:left w:val="single" w:sz="2" w:space="0" w:color="FFFFFF"/>
            <w:bottom w:val="single" w:sz="2" w:space="0" w:color="FFFFFF"/>
            <w:right w:val="single" w:sz="2" w:space="0" w:color="FFFFFF"/>
          </w:divBdr>
        </w:div>
        <w:div w:id="387455799">
          <w:marLeft w:val="0"/>
          <w:marRight w:val="0"/>
          <w:marTop w:val="0"/>
          <w:marBottom w:val="0"/>
          <w:divBdr>
            <w:top w:val="single" w:sz="2" w:space="0" w:color="FFFFFF"/>
            <w:left w:val="single" w:sz="2" w:space="0" w:color="FFFFFF"/>
            <w:bottom w:val="single" w:sz="2" w:space="0" w:color="FFFFFF"/>
            <w:right w:val="single" w:sz="2" w:space="0" w:color="FFFFFF"/>
          </w:divBdr>
        </w:div>
        <w:div w:id="385032955">
          <w:marLeft w:val="0"/>
          <w:marRight w:val="0"/>
          <w:marTop w:val="0"/>
          <w:marBottom w:val="0"/>
          <w:divBdr>
            <w:top w:val="single" w:sz="2" w:space="0" w:color="FFFFFF"/>
            <w:left w:val="single" w:sz="2" w:space="0" w:color="FFFFFF"/>
            <w:bottom w:val="single" w:sz="2" w:space="0" w:color="FFFFFF"/>
            <w:right w:val="single" w:sz="2" w:space="0" w:color="FFFFFF"/>
          </w:divBdr>
        </w:div>
        <w:div w:id="364645729">
          <w:marLeft w:val="0"/>
          <w:marRight w:val="0"/>
          <w:marTop w:val="0"/>
          <w:marBottom w:val="0"/>
          <w:divBdr>
            <w:top w:val="single" w:sz="2" w:space="0" w:color="FFFFFF"/>
            <w:left w:val="single" w:sz="2" w:space="0" w:color="FFFFFF"/>
            <w:bottom w:val="single" w:sz="2" w:space="0" w:color="FFFFFF"/>
            <w:right w:val="single" w:sz="2" w:space="0" w:color="FFFFFF"/>
          </w:divBdr>
        </w:div>
        <w:div w:id="1133911987">
          <w:marLeft w:val="0"/>
          <w:marRight w:val="0"/>
          <w:marTop w:val="0"/>
          <w:marBottom w:val="0"/>
          <w:divBdr>
            <w:top w:val="single" w:sz="2" w:space="0" w:color="FFFFFF"/>
            <w:left w:val="single" w:sz="2" w:space="0" w:color="FFFFFF"/>
            <w:bottom w:val="single" w:sz="2" w:space="0" w:color="FFFFFF"/>
            <w:right w:val="single" w:sz="2" w:space="0" w:color="FFFFFF"/>
          </w:divBdr>
        </w:div>
        <w:div w:id="814028356">
          <w:marLeft w:val="0"/>
          <w:marRight w:val="0"/>
          <w:marTop w:val="0"/>
          <w:marBottom w:val="0"/>
          <w:divBdr>
            <w:top w:val="single" w:sz="2" w:space="0" w:color="FFFFFF"/>
            <w:left w:val="single" w:sz="2" w:space="0" w:color="FFFFFF"/>
            <w:bottom w:val="single" w:sz="2" w:space="0" w:color="FFFFFF"/>
            <w:right w:val="single" w:sz="2" w:space="0" w:color="FFFFFF"/>
          </w:divBdr>
        </w:div>
        <w:div w:id="918831277">
          <w:marLeft w:val="0"/>
          <w:marRight w:val="0"/>
          <w:marTop w:val="0"/>
          <w:marBottom w:val="0"/>
          <w:divBdr>
            <w:top w:val="single" w:sz="2" w:space="0" w:color="FFFFFF"/>
            <w:left w:val="single" w:sz="2" w:space="0" w:color="FFFFFF"/>
            <w:bottom w:val="single" w:sz="2" w:space="0" w:color="FFFFFF"/>
            <w:right w:val="single" w:sz="2" w:space="0" w:color="FFFFFF"/>
          </w:divBdr>
        </w:div>
        <w:div w:id="1194926690">
          <w:marLeft w:val="0"/>
          <w:marRight w:val="0"/>
          <w:marTop w:val="0"/>
          <w:marBottom w:val="0"/>
          <w:divBdr>
            <w:top w:val="single" w:sz="2" w:space="0" w:color="FFFFFF"/>
            <w:left w:val="single" w:sz="2" w:space="0" w:color="FFFFFF"/>
            <w:bottom w:val="single" w:sz="2" w:space="0" w:color="FFFFFF"/>
            <w:right w:val="single" w:sz="2" w:space="0" w:color="FFFFFF"/>
          </w:divBdr>
        </w:div>
        <w:div w:id="519899786">
          <w:marLeft w:val="0"/>
          <w:marRight w:val="0"/>
          <w:marTop w:val="0"/>
          <w:marBottom w:val="0"/>
          <w:divBdr>
            <w:top w:val="single" w:sz="2" w:space="0" w:color="FFFFFF"/>
            <w:left w:val="single" w:sz="2" w:space="0" w:color="FFFFFF"/>
            <w:bottom w:val="single" w:sz="2" w:space="0" w:color="FFFFFF"/>
            <w:right w:val="single" w:sz="2" w:space="0" w:color="FFFFFF"/>
          </w:divBdr>
        </w:div>
        <w:div w:id="1483082883">
          <w:marLeft w:val="0"/>
          <w:marRight w:val="0"/>
          <w:marTop w:val="0"/>
          <w:marBottom w:val="0"/>
          <w:divBdr>
            <w:top w:val="single" w:sz="2" w:space="0" w:color="FFFFFF"/>
            <w:left w:val="single" w:sz="2" w:space="0" w:color="FFFFFF"/>
            <w:bottom w:val="single" w:sz="2" w:space="0" w:color="FFFFFF"/>
            <w:right w:val="single" w:sz="2" w:space="0" w:color="FFFFFF"/>
          </w:divBdr>
        </w:div>
        <w:div w:id="1995522203">
          <w:marLeft w:val="0"/>
          <w:marRight w:val="0"/>
          <w:marTop w:val="0"/>
          <w:marBottom w:val="0"/>
          <w:divBdr>
            <w:top w:val="single" w:sz="2" w:space="0" w:color="FFFFFF"/>
            <w:left w:val="single" w:sz="2" w:space="0" w:color="FFFFFF"/>
            <w:bottom w:val="single" w:sz="2" w:space="0" w:color="FFFFFF"/>
            <w:right w:val="single" w:sz="2" w:space="0" w:color="FFFFFF"/>
          </w:divBdr>
        </w:div>
        <w:div w:id="364595809">
          <w:marLeft w:val="0"/>
          <w:marRight w:val="0"/>
          <w:marTop w:val="0"/>
          <w:marBottom w:val="0"/>
          <w:divBdr>
            <w:top w:val="single" w:sz="2" w:space="0" w:color="FFFFFF"/>
            <w:left w:val="single" w:sz="2" w:space="0" w:color="FFFFFF"/>
            <w:bottom w:val="single" w:sz="2" w:space="0" w:color="FFFFFF"/>
            <w:right w:val="single" w:sz="2" w:space="0" w:color="FFFFFF"/>
          </w:divBdr>
        </w:div>
        <w:div w:id="115567638">
          <w:marLeft w:val="0"/>
          <w:marRight w:val="0"/>
          <w:marTop w:val="0"/>
          <w:marBottom w:val="0"/>
          <w:divBdr>
            <w:top w:val="single" w:sz="2" w:space="0" w:color="FFFFFF"/>
            <w:left w:val="single" w:sz="2" w:space="0" w:color="FFFFFF"/>
            <w:bottom w:val="single" w:sz="2" w:space="0" w:color="FFFFFF"/>
            <w:right w:val="single" w:sz="2" w:space="0" w:color="FFFFFF"/>
          </w:divBdr>
        </w:div>
        <w:div w:id="1012759458">
          <w:marLeft w:val="0"/>
          <w:marRight w:val="0"/>
          <w:marTop w:val="0"/>
          <w:marBottom w:val="0"/>
          <w:divBdr>
            <w:top w:val="single" w:sz="2" w:space="0" w:color="FFFFFF"/>
            <w:left w:val="single" w:sz="2" w:space="0" w:color="FFFFFF"/>
            <w:bottom w:val="single" w:sz="2" w:space="0" w:color="FFFFFF"/>
            <w:right w:val="single" w:sz="2" w:space="0" w:color="FFFFFF"/>
          </w:divBdr>
        </w:div>
        <w:div w:id="480467213">
          <w:marLeft w:val="0"/>
          <w:marRight w:val="0"/>
          <w:marTop w:val="0"/>
          <w:marBottom w:val="0"/>
          <w:divBdr>
            <w:top w:val="single" w:sz="2" w:space="0" w:color="FFFFFF"/>
            <w:left w:val="single" w:sz="2" w:space="0" w:color="FFFFFF"/>
            <w:bottom w:val="single" w:sz="2" w:space="0" w:color="FFFFFF"/>
            <w:right w:val="single" w:sz="2" w:space="0" w:color="FFFFF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_CurrentWork\AryanIT\artifatcs\Glossar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DCBDA-ECC6-45CB-A5BC-DA2BB80AB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1596</TotalTime>
  <Pages>30</Pages>
  <Words>7003</Words>
  <Characters>39922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عنوان سیستم ...</vt:lpstr>
    </vt:vector>
  </TitlesOfParts>
  <Company/>
  <LinksUpToDate>false</LinksUpToDate>
  <CharactersWithSpaces>46832</CharactersWithSpaces>
  <SharedDoc>false</SharedDoc>
  <HLinks>
    <vt:vector size="180" baseType="variant">
      <vt:variant>
        <vt:i4>1179705</vt:i4>
      </vt:variant>
      <vt:variant>
        <vt:i4>176</vt:i4>
      </vt:variant>
      <vt:variant>
        <vt:i4>0</vt:i4>
      </vt:variant>
      <vt:variant>
        <vt:i4>5</vt:i4>
      </vt:variant>
      <vt:variant>
        <vt:lpwstr/>
      </vt:variant>
      <vt:variant>
        <vt:lpwstr>_Toc129303175</vt:lpwstr>
      </vt:variant>
      <vt:variant>
        <vt:i4>1179705</vt:i4>
      </vt:variant>
      <vt:variant>
        <vt:i4>170</vt:i4>
      </vt:variant>
      <vt:variant>
        <vt:i4>0</vt:i4>
      </vt:variant>
      <vt:variant>
        <vt:i4>5</vt:i4>
      </vt:variant>
      <vt:variant>
        <vt:lpwstr/>
      </vt:variant>
      <vt:variant>
        <vt:lpwstr>_Toc129303174</vt:lpwstr>
      </vt:variant>
      <vt:variant>
        <vt:i4>1179705</vt:i4>
      </vt:variant>
      <vt:variant>
        <vt:i4>164</vt:i4>
      </vt:variant>
      <vt:variant>
        <vt:i4>0</vt:i4>
      </vt:variant>
      <vt:variant>
        <vt:i4>5</vt:i4>
      </vt:variant>
      <vt:variant>
        <vt:lpwstr/>
      </vt:variant>
      <vt:variant>
        <vt:lpwstr>_Toc129303173</vt:lpwstr>
      </vt:variant>
      <vt:variant>
        <vt:i4>1179705</vt:i4>
      </vt:variant>
      <vt:variant>
        <vt:i4>158</vt:i4>
      </vt:variant>
      <vt:variant>
        <vt:i4>0</vt:i4>
      </vt:variant>
      <vt:variant>
        <vt:i4>5</vt:i4>
      </vt:variant>
      <vt:variant>
        <vt:lpwstr/>
      </vt:variant>
      <vt:variant>
        <vt:lpwstr>_Toc129303172</vt:lpwstr>
      </vt:variant>
      <vt:variant>
        <vt:i4>1179705</vt:i4>
      </vt:variant>
      <vt:variant>
        <vt:i4>152</vt:i4>
      </vt:variant>
      <vt:variant>
        <vt:i4>0</vt:i4>
      </vt:variant>
      <vt:variant>
        <vt:i4>5</vt:i4>
      </vt:variant>
      <vt:variant>
        <vt:lpwstr/>
      </vt:variant>
      <vt:variant>
        <vt:lpwstr>_Toc129303171</vt:lpwstr>
      </vt:variant>
      <vt:variant>
        <vt:i4>1179705</vt:i4>
      </vt:variant>
      <vt:variant>
        <vt:i4>146</vt:i4>
      </vt:variant>
      <vt:variant>
        <vt:i4>0</vt:i4>
      </vt:variant>
      <vt:variant>
        <vt:i4>5</vt:i4>
      </vt:variant>
      <vt:variant>
        <vt:lpwstr/>
      </vt:variant>
      <vt:variant>
        <vt:lpwstr>_Toc129303170</vt:lpwstr>
      </vt:variant>
      <vt:variant>
        <vt:i4>1245241</vt:i4>
      </vt:variant>
      <vt:variant>
        <vt:i4>140</vt:i4>
      </vt:variant>
      <vt:variant>
        <vt:i4>0</vt:i4>
      </vt:variant>
      <vt:variant>
        <vt:i4>5</vt:i4>
      </vt:variant>
      <vt:variant>
        <vt:lpwstr/>
      </vt:variant>
      <vt:variant>
        <vt:lpwstr>_Toc129303169</vt:lpwstr>
      </vt:variant>
      <vt:variant>
        <vt:i4>1245241</vt:i4>
      </vt:variant>
      <vt:variant>
        <vt:i4>134</vt:i4>
      </vt:variant>
      <vt:variant>
        <vt:i4>0</vt:i4>
      </vt:variant>
      <vt:variant>
        <vt:i4>5</vt:i4>
      </vt:variant>
      <vt:variant>
        <vt:lpwstr/>
      </vt:variant>
      <vt:variant>
        <vt:lpwstr>_Toc129303168</vt:lpwstr>
      </vt:variant>
      <vt:variant>
        <vt:i4>1245241</vt:i4>
      </vt:variant>
      <vt:variant>
        <vt:i4>128</vt:i4>
      </vt:variant>
      <vt:variant>
        <vt:i4>0</vt:i4>
      </vt:variant>
      <vt:variant>
        <vt:i4>5</vt:i4>
      </vt:variant>
      <vt:variant>
        <vt:lpwstr/>
      </vt:variant>
      <vt:variant>
        <vt:lpwstr>_Toc129303167</vt:lpwstr>
      </vt:variant>
      <vt:variant>
        <vt:i4>1245241</vt:i4>
      </vt:variant>
      <vt:variant>
        <vt:i4>122</vt:i4>
      </vt:variant>
      <vt:variant>
        <vt:i4>0</vt:i4>
      </vt:variant>
      <vt:variant>
        <vt:i4>5</vt:i4>
      </vt:variant>
      <vt:variant>
        <vt:lpwstr/>
      </vt:variant>
      <vt:variant>
        <vt:lpwstr>_Toc129303166</vt:lpwstr>
      </vt:variant>
      <vt:variant>
        <vt:i4>1245241</vt:i4>
      </vt:variant>
      <vt:variant>
        <vt:i4>116</vt:i4>
      </vt:variant>
      <vt:variant>
        <vt:i4>0</vt:i4>
      </vt:variant>
      <vt:variant>
        <vt:i4>5</vt:i4>
      </vt:variant>
      <vt:variant>
        <vt:lpwstr/>
      </vt:variant>
      <vt:variant>
        <vt:lpwstr>_Toc129303165</vt:lpwstr>
      </vt:variant>
      <vt:variant>
        <vt:i4>1245241</vt:i4>
      </vt:variant>
      <vt:variant>
        <vt:i4>110</vt:i4>
      </vt:variant>
      <vt:variant>
        <vt:i4>0</vt:i4>
      </vt:variant>
      <vt:variant>
        <vt:i4>5</vt:i4>
      </vt:variant>
      <vt:variant>
        <vt:lpwstr/>
      </vt:variant>
      <vt:variant>
        <vt:lpwstr>_Toc129303164</vt:lpwstr>
      </vt:variant>
      <vt:variant>
        <vt:i4>1245241</vt:i4>
      </vt:variant>
      <vt:variant>
        <vt:i4>104</vt:i4>
      </vt:variant>
      <vt:variant>
        <vt:i4>0</vt:i4>
      </vt:variant>
      <vt:variant>
        <vt:i4>5</vt:i4>
      </vt:variant>
      <vt:variant>
        <vt:lpwstr/>
      </vt:variant>
      <vt:variant>
        <vt:lpwstr>_Toc129303163</vt:lpwstr>
      </vt:variant>
      <vt:variant>
        <vt:i4>1245241</vt:i4>
      </vt:variant>
      <vt:variant>
        <vt:i4>98</vt:i4>
      </vt:variant>
      <vt:variant>
        <vt:i4>0</vt:i4>
      </vt:variant>
      <vt:variant>
        <vt:i4>5</vt:i4>
      </vt:variant>
      <vt:variant>
        <vt:lpwstr/>
      </vt:variant>
      <vt:variant>
        <vt:lpwstr>_Toc129303162</vt:lpwstr>
      </vt:variant>
      <vt:variant>
        <vt:i4>1245241</vt:i4>
      </vt:variant>
      <vt:variant>
        <vt:i4>92</vt:i4>
      </vt:variant>
      <vt:variant>
        <vt:i4>0</vt:i4>
      </vt:variant>
      <vt:variant>
        <vt:i4>5</vt:i4>
      </vt:variant>
      <vt:variant>
        <vt:lpwstr/>
      </vt:variant>
      <vt:variant>
        <vt:lpwstr>_Toc129303161</vt:lpwstr>
      </vt:variant>
      <vt:variant>
        <vt:i4>1245241</vt:i4>
      </vt:variant>
      <vt:variant>
        <vt:i4>86</vt:i4>
      </vt:variant>
      <vt:variant>
        <vt:i4>0</vt:i4>
      </vt:variant>
      <vt:variant>
        <vt:i4>5</vt:i4>
      </vt:variant>
      <vt:variant>
        <vt:lpwstr/>
      </vt:variant>
      <vt:variant>
        <vt:lpwstr>_Toc129303160</vt:lpwstr>
      </vt:variant>
      <vt:variant>
        <vt:i4>1048633</vt:i4>
      </vt:variant>
      <vt:variant>
        <vt:i4>80</vt:i4>
      </vt:variant>
      <vt:variant>
        <vt:i4>0</vt:i4>
      </vt:variant>
      <vt:variant>
        <vt:i4>5</vt:i4>
      </vt:variant>
      <vt:variant>
        <vt:lpwstr/>
      </vt:variant>
      <vt:variant>
        <vt:lpwstr>_Toc129303159</vt:lpwstr>
      </vt:variant>
      <vt:variant>
        <vt:i4>1048633</vt:i4>
      </vt:variant>
      <vt:variant>
        <vt:i4>74</vt:i4>
      </vt:variant>
      <vt:variant>
        <vt:i4>0</vt:i4>
      </vt:variant>
      <vt:variant>
        <vt:i4>5</vt:i4>
      </vt:variant>
      <vt:variant>
        <vt:lpwstr/>
      </vt:variant>
      <vt:variant>
        <vt:lpwstr>_Toc129303158</vt:lpwstr>
      </vt:variant>
      <vt:variant>
        <vt:i4>1048633</vt:i4>
      </vt:variant>
      <vt:variant>
        <vt:i4>68</vt:i4>
      </vt:variant>
      <vt:variant>
        <vt:i4>0</vt:i4>
      </vt:variant>
      <vt:variant>
        <vt:i4>5</vt:i4>
      </vt:variant>
      <vt:variant>
        <vt:lpwstr/>
      </vt:variant>
      <vt:variant>
        <vt:lpwstr>_Toc129303157</vt:lpwstr>
      </vt:variant>
      <vt:variant>
        <vt:i4>1048633</vt:i4>
      </vt:variant>
      <vt:variant>
        <vt:i4>62</vt:i4>
      </vt:variant>
      <vt:variant>
        <vt:i4>0</vt:i4>
      </vt:variant>
      <vt:variant>
        <vt:i4>5</vt:i4>
      </vt:variant>
      <vt:variant>
        <vt:lpwstr/>
      </vt:variant>
      <vt:variant>
        <vt:lpwstr>_Toc129303156</vt:lpwstr>
      </vt:variant>
      <vt:variant>
        <vt:i4>1048633</vt:i4>
      </vt:variant>
      <vt:variant>
        <vt:i4>56</vt:i4>
      </vt:variant>
      <vt:variant>
        <vt:i4>0</vt:i4>
      </vt:variant>
      <vt:variant>
        <vt:i4>5</vt:i4>
      </vt:variant>
      <vt:variant>
        <vt:lpwstr/>
      </vt:variant>
      <vt:variant>
        <vt:lpwstr>_Toc129303155</vt:lpwstr>
      </vt:variant>
      <vt:variant>
        <vt:i4>1048633</vt:i4>
      </vt:variant>
      <vt:variant>
        <vt:i4>50</vt:i4>
      </vt:variant>
      <vt:variant>
        <vt:i4>0</vt:i4>
      </vt:variant>
      <vt:variant>
        <vt:i4>5</vt:i4>
      </vt:variant>
      <vt:variant>
        <vt:lpwstr/>
      </vt:variant>
      <vt:variant>
        <vt:lpwstr>_Toc129303154</vt:lpwstr>
      </vt:variant>
      <vt:variant>
        <vt:i4>1048633</vt:i4>
      </vt:variant>
      <vt:variant>
        <vt:i4>44</vt:i4>
      </vt:variant>
      <vt:variant>
        <vt:i4>0</vt:i4>
      </vt:variant>
      <vt:variant>
        <vt:i4>5</vt:i4>
      </vt:variant>
      <vt:variant>
        <vt:lpwstr/>
      </vt:variant>
      <vt:variant>
        <vt:lpwstr>_Toc129303153</vt:lpwstr>
      </vt:variant>
      <vt:variant>
        <vt:i4>1048633</vt:i4>
      </vt:variant>
      <vt:variant>
        <vt:i4>38</vt:i4>
      </vt:variant>
      <vt:variant>
        <vt:i4>0</vt:i4>
      </vt:variant>
      <vt:variant>
        <vt:i4>5</vt:i4>
      </vt:variant>
      <vt:variant>
        <vt:lpwstr/>
      </vt:variant>
      <vt:variant>
        <vt:lpwstr>_Toc129303152</vt:lpwstr>
      </vt:variant>
      <vt:variant>
        <vt:i4>1048633</vt:i4>
      </vt:variant>
      <vt:variant>
        <vt:i4>32</vt:i4>
      </vt:variant>
      <vt:variant>
        <vt:i4>0</vt:i4>
      </vt:variant>
      <vt:variant>
        <vt:i4>5</vt:i4>
      </vt:variant>
      <vt:variant>
        <vt:lpwstr/>
      </vt:variant>
      <vt:variant>
        <vt:lpwstr>_Toc129303151</vt:lpwstr>
      </vt:variant>
      <vt:variant>
        <vt:i4>1048633</vt:i4>
      </vt:variant>
      <vt:variant>
        <vt:i4>26</vt:i4>
      </vt:variant>
      <vt:variant>
        <vt:i4>0</vt:i4>
      </vt:variant>
      <vt:variant>
        <vt:i4>5</vt:i4>
      </vt:variant>
      <vt:variant>
        <vt:lpwstr/>
      </vt:variant>
      <vt:variant>
        <vt:lpwstr>_Toc129303150</vt:lpwstr>
      </vt:variant>
      <vt:variant>
        <vt:i4>1114169</vt:i4>
      </vt:variant>
      <vt:variant>
        <vt:i4>20</vt:i4>
      </vt:variant>
      <vt:variant>
        <vt:i4>0</vt:i4>
      </vt:variant>
      <vt:variant>
        <vt:i4>5</vt:i4>
      </vt:variant>
      <vt:variant>
        <vt:lpwstr/>
      </vt:variant>
      <vt:variant>
        <vt:lpwstr>_Toc129303149</vt:lpwstr>
      </vt:variant>
      <vt:variant>
        <vt:i4>1114169</vt:i4>
      </vt:variant>
      <vt:variant>
        <vt:i4>14</vt:i4>
      </vt:variant>
      <vt:variant>
        <vt:i4>0</vt:i4>
      </vt:variant>
      <vt:variant>
        <vt:i4>5</vt:i4>
      </vt:variant>
      <vt:variant>
        <vt:lpwstr/>
      </vt:variant>
      <vt:variant>
        <vt:lpwstr>_Toc129303148</vt:lpwstr>
      </vt:variant>
      <vt:variant>
        <vt:i4>1114169</vt:i4>
      </vt:variant>
      <vt:variant>
        <vt:i4>8</vt:i4>
      </vt:variant>
      <vt:variant>
        <vt:i4>0</vt:i4>
      </vt:variant>
      <vt:variant>
        <vt:i4>5</vt:i4>
      </vt:variant>
      <vt:variant>
        <vt:lpwstr/>
      </vt:variant>
      <vt:variant>
        <vt:lpwstr>_Toc129303147</vt:lpwstr>
      </vt:variant>
      <vt:variant>
        <vt:i4>1114169</vt:i4>
      </vt:variant>
      <vt:variant>
        <vt:i4>2</vt:i4>
      </vt:variant>
      <vt:variant>
        <vt:i4>0</vt:i4>
      </vt:variant>
      <vt:variant>
        <vt:i4>5</vt:i4>
      </vt:variant>
      <vt:variant>
        <vt:lpwstr/>
      </vt:variant>
      <vt:variant>
        <vt:lpwstr>_Toc129303146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عنوان سیستم ...</dc:title>
  <dc:subject>سند چشم‌انداز</dc:subject>
  <dc:creator>Software Academy</dc:creator>
  <cp:keywords>Vision</cp:keywords>
  <cp:lastModifiedBy>RePack by Diakov</cp:lastModifiedBy>
  <cp:revision>233</cp:revision>
  <cp:lastPrinted>2023-11-29T21:46:00Z</cp:lastPrinted>
  <dcterms:created xsi:type="dcterms:W3CDTF">2023-03-09T21:59:00Z</dcterms:created>
  <dcterms:modified xsi:type="dcterms:W3CDTF">2026-01-16T20:27:00Z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گونه سند">
    <vt:lpwstr>گونه 1.0</vt:lpwstr>
  </property>
  <property fmtid="{D5CDD505-2E9C-101B-9397-08002B2CF9AE}" pid="3" name="تاريخ سند">
    <vt:lpwstr>10/12/86</vt:lpwstr>
  </property>
  <property fmtid="{D5CDD505-2E9C-101B-9397-08002B2CF9AE}" pid="4" name="نام سند">
    <vt:lpwstr>سند ديدگاه</vt:lpwstr>
  </property>
  <property fmtid="{D5CDD505-2E9C-101B-9397-08002B2CF9AE}" pid="5" name="نام پروژه">
    <vt:lpwstr>سيستم نرم‌افزاری نظارت بر شبکه</vt:lpwstr>
  </property>
  <property fmtid="{D5CDD505-2E9C-101B-9397-08002B2CF9AE}" pid="6" name="نام طرح">
    <vt:lpwstr>سيستم نرم‌افزاری نظارت بر شبکه</vt:lpwstr>
  </property>
  <property fmtid="{D5CDD505-2E9C-101B-9397-08002B2CF9AE}" pid="7" name="شركت مجري">
    <vt:lpwstr>شرکت ...</vt:lpwstr>
  </property>
  <property fmtid="{D5CDD505-2E9C-101B-9397-08002B2CF9AE}" pid="8" name="تعريف كننده طرح">
    <vt:lpwstr>دانشگاه صنعتي مالک اشتر</vt:lpwstr>
  </property>
  <property fmtid="{D5CDD505-2E9C-101B-9397-08002B2CF9AE}" pid="9" name="_AdHocReviewCycleID">
    <vt:i4>955626842</vt:i4>
  </property>
  <property fmtid="{D5CDD505-2E9C-101B-9397-08002B2CF9AE}" pid="10" name="_NewReviewCycle">
    <vt:lpwstr/>
  </property>
  <property fmtid="{D5CDD505-2E9C-101B-9397-08002B2CF9AE}" pid="11" name="_AuthorEmail">
    <vt:lpwstr>badry@ce.sharif.edu</vt:lpwstr>
  </property>
  <property fmtid="{D5CDD505-2E9C-101B-9397-08002B2CF9AE}" pid="12" name="_ReviewingToolsShownOnce">
    <vt:lpwstr/>
  </property>
  <property fmtid="{D5CDD505-2E9C-101B-9397-08002B2CF9AE}" pid="13" name="Status">
    <vt:lpwstr>پيش نويس</vt:lpwstr>
  </property>
</Properties>
</file>