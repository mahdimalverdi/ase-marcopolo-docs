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36BF4" w14:textId="77777777" w:rsidR="004C20E3" w:rsidRPr="00F0695A" w:rsidRDefault="004C20E3" w:rsidP="00BB5BCD">
      <w:pPr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 w:rsidRPr="00F0695A">
        <w:rPr>
          <w:rFonts w:cs="B Nazanin" w:hint="cs"/>
          <w:b/>
          <w:bCs/>
          <w:sz w:val="36"/>
          <w:szCs w:val="36"/>
          <w:rtl/>
          <w:lang w:bidi="fa-IR"/>
        </w:rPr>
        <w:t>بسمه تعالی</w:t>
      </w:r>
    </w:p>
    <w:p w14:paraId="06D114A9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1E124089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3D428786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3C560060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4A593931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5BF3F03B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3853E2B2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052CA9A6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1D74F6C3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2B2B45D2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36225EDC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5F9DE208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46F52B04" w14:textId="77777777" w:rsidR="004C20E3" w:rsidRPr="007945D8" w:rsidRDefault="004C20E3" w:rsidP="00BB5BCD">
      <w:pPr>
        <w:jc w:val="center"/>
        <w:rPr>
          <w:rFonts w:cs="B Nazanin"/>
          <w:b/>
          <w:bCs/>
          <w:sz w:val="96"/>
          <w:szCs w:val="96"/>
          <w:rtl/>
          <w:lang w:bidi="fa-IR"/>
        </w:rPr>
      </w:pPr>
      <w:r w:rsidRPr="007945D8">
        <w:rPr>
          <w:rFonts w:cs="B Nazanin" w:hint="cs"/>
          <w:b/>
          <w:bCs/>
          <w:sz w:val="96"/>
          <w:szCs w:val="96"/>
          <w:rtl/>
        </w:rPr>
        <w:t>سند</w:t>
      </w:r>
      <w:r w:rsidRPr="007945D8">
        <w:rPr>
          <w:rFonts w:cs="B Nazanin" w:hint="cs"/>
          <w:b/>
          <w:bCs/>
          <w:sz w:val="96"/>
          <w:szCs w:val="96"/>
          <w:rtl/>
          <w:lang w:bidi="fa-IR"/>
        </w:rPr>
        <w:t xml:space="preserve"> </w:t>
      </w:r>
      <w:r w:rsidR="00507568">
        <w:rPr>
          <w:rFonts w:cs="B Nazanin" w:hint="cs"/>
          <w:b/>
          <w:bCs/>
          <w:sz w:val="96"/>
          <w:szCs w:val="96"/>
          <w:rtl/>
          <w:lang w:bidi="fa-IR"/>
        </w:rPr>
        <w:t>چشم</w:t>
      </w:r>
      <w:r w:rsidR="00507568">
        <w:rPr>
          <w:rFonts w:cs="B Nazanin" w:hint="eastAsia"/>
          <w:b/>
          <w:bCs/>
          <w:sz w:val="96"/>
          <w:szCs w:val="96"/>
          <w:rtl/>
          <w:lang w:bidi="fa-IR"/>
        </w:rPr>
        <w:t>‌</w:t>
      </w:r>
      <w:r w:rsidR="00507568">
        <w:rPr>
          <w:rFonts w:cs="B Nazanin" w:hint="cs"/>
          <w:b/>
          <w:bCs/>
          <w:sz w:val="96"/>
          <w:szCs w:val="96"/>
          <w:rtl/>
          <w:lang w:bidi="fa-IR"/>
        </w:rPr>
        <w:t>انداز پروژه</w:t>
      </w:r>
    </w:p>
    <w:p w14:paraId="468017B0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3B198F9B" w14:textId="77777777" w:rsidR="004C20E3" w:rsidRPr="006B56D0" w:rsidRDefault="008A7088" w:rsidP="00B213B4">
      <w:pPr>
        <w:jc w:val="center"/>
        <w:rPr>
          <w:rFonts w:cs="B Nazanin"/>
          <w:b/>
          <w:bCs/>
          <w:sz w:val="44"/>
          <w:szCs w:val="44"/>
          <w:rtl/>
          <w:lang w:bidi="fa-IR"/>
        </w:rPr>
      </w:pPr>
      <w:r>
        <w:rPr>
          <w:rFonts w:cs="B Nazanin" w:hint="cs"/>
          <w:b/>
          <w:bCs/>
          <w:sz w:val="44"/>
          <w:szCs w:val="44"/>
          <w:rtl/>
          <w:lang w:bidi="fa-IR"/>
        </w:rPr>
        <w:t xml:space="preserve">سازمان </w:t>
      </w:r>
      <w:r w:rsidR="00B213B4">
        <w:rPr>
          <w:rFonts w:cs="B Nazanin" w:hint="cs"/>
          <w:b/>
          <w:bCs/>
          <w:sz w:val="44"/>
          <w:szCs w:val="44"/>
          <w:rtl/>
          <w:lang w:bidi="fa-IR"/>
        </w:rPr>
        <w:t>...</w:t>
      </w:r>
    </w:p>
    <w:p w14:paraId="5EA710E3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4A3FBDAA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0A5BFD80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0618C9B5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7FFECCB0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6CFF7505" w14:textId="77777777" w:rsidR="00392FDA" w:rsidRPr="007945D8" w:rsidRDefault="00392FDA" w:rsidP="00392FDA">
      <w:pPr>
        <w:jc w:val="center"/>
        <w:rPr>
          <w:rFonts w:cs="B Nazanin"/>
          <w:b/>
          <w:bCs/>
          <w:sz w:val="36"/>
          <w:szCs w:val="36"/>
          <w:rtl/>
        </w:rPr>
      </w:pPr>
    </w:p>
    <w:p w14:paraId="1F392F0A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6FCE4D99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5883E4E9" w14:textId="77777777" w:rsidR="00B213B4" w:rsidRDefault="00B213B4" w:rsidP="00B213B4">
      <w:pPr>
        <w:jc w:val="center"/>
        <w:rPr>
          <w:rFonts w:cs="B Nazanin"/>
          <w:b/>
          <w:bCs/>
          <w:sz w:val="36"/>
          <w:szCs w:val="36"/>
        </w:rPr>
      </w:pPr>
      <w:r>
        <w:rPr>
          <w:rFonts w:cs="B Nazanin" w:hint="cs"/>
          <w:b/>
          <w:bCs/>
          <w:sz w:val="36"/>
          <w:szCs w:val="36"/>
          <w:rtl/>
        </w:rPr>
        <w:t>نام اعضای گروه:</w:t>
      </w:r>
    </w:p>
    <w:p w14:paraId="56F1A213" w14:textId="77777777" w:rsidR="00B213B4" w:rsidRDefault="00B213B4" w:rsidP="00392FDA">
      <w:pPr>
        <w:jc w:val="center"/>
        <w:rPr>
          <w:rFonts w:cs="B Nazanin"/>
          <w:b/>
          <w:bCs/>
          <w:sz w:val="36"/>
          <w:szCs w:val="36"/>
          <w:rtl/>
        </w:rPr>
      </w:pPr>
    </w:p>
    <w:p w14:paraId="0EE38E2B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4AD1C43D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6C622FF9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0DD75F2B" w14:textId="77777777" w:rsidR="004C20E3" w:rsidRPr="006007F5" w:rsidRDefault="004C20E3" w:rsidP="00BB5BCD">
      <w:pPr>
        <w:rPr>
          <w:rFonts w:cs="B Nazanin"/>
        </w:rPr>
      </w:pPr>
    </w:p>
    <w:p w14:paraId="1A6AA3E7" w14:textId="77777777" w:rsidR="000360E6" w:rsidRDefault="004C20E3" w:rsidP="00BB5BCD">
      <w:pPr>
        <w:pStyle w:val="Title"/>
        <w:jc w:val="left"/>
        <w:rPr>
          <w:rFonts w:cs="B Nazanin"/>
          <w:sz w:val="44"/>
          <w:szCs w:val="44"/>
          <w:lang w:bidi="fa-IR"/>
        </w:rPr>
      </w:pPr>
      <w:r w:rsidRPr="006007F5">
        <w:lastRenderedPageBreak/>
        <w:br w:type="page"/>
      </w:r>
    </w:p>
    <w:p w14:paraId="081EA000" w14:textId="77777777" w:rsidR="000360E6" w:rsidRPr="00FA41DA" w:rsidRDefault="000360E6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19ECD3A1" w14:textId="77777777" w:rsidR="000360E6" w:rsidRPr="00A06E5B" w:rsidRDefault="000360E6" w:rsidP="00BB5BCD">
      <w:pPr>
        <w:pStyle w:val="Title"/>
        <w:rPr>
          <w:rFonts w:cs="B Nazanin"/>
          <w:sz w:val="48"/>
          <w:szCs w:val="48"/>
          <w:rtl/>
          <w:lang w:bidi="fa-IR"/>
        </w:rPr>
      </w:pPr>
      <w:r w:rsidRPr="00A06E5B">
        <w:rPr>
          <w:rFonts w:cs="B Nazanin" w:hint="cs"/>
          <w:sz w:val="48"/>
          <w:szCs w:val="48"/>
          <w:rtl/>
          <w:lang w:bidi="fa-IR"/>
        </w:rPr>
        <w:t>دانشگاه شهید بهشتی</w:t>
      </w:r>
    </w:p>
    <w:p w14:paraId="2D7F80BC" w14:textId="77777777" w:rsidR="000360E6" w:rsidRPr="00FA41DA" w:rsidRDefault="000360E6" w:rsidP="00BB5BCD">
      <w:pPr>
        <w:pStyle w:val="Title"/>
        <w:rPr>
          <w:rFonts w:cs="B Nazanin"/>
          <w:sz w:val="44"/>
          <w:szCs w:val="44"/>
          <w:rtl/>
          <w:lang w:bidi="fa-IR"/>
        </w:rPr>
      </w:pPr>
      <w:r w:rsidRPr="00FA41DA">
        <w:rPr>
          <w:rFonts w:cs="B Nazanin" w:hint="cs"/>
          <w:sz w:val="44"/>
          <w:szCs w:val="44"/>
          <w:rtl/>
          <w:lang w:bidi="fa-IR"/>
        </w:rPr>
        <w:t>دانشکده مهندسی کامپیوتر</w:t>
      </w:r>
    </w:p>
    <w:p w14:paraId="0F7A7D73" w14:textId="77777777" w:rsidR="000360E6" w:rsidRPr="00FA41DA" w:rsidRDefault="000360E6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692B4D63" w14:textId="77777777" w:rsidR="0095208F" w:rsidRPr="00FA41DA" w:rsidRDefault="0095208F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3D44BA0A" w14:textId="77777777" w:rsidR="000360E6" w:rsidRDefault="000360E6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10A1DAC4" w14:textId="77777777" w:rsidR="0095208F" w:rsidRPr="00FA41DA" w:rsidRDefault="0095208F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2C524F78" w14:textId="77777777" w:rsidR="0095208F" w:rsidRPr="00FA41DA" w:rsidRDefault="0095208F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6CBF8642" w14:textId="77777777" w:rsidR="0095208F" w:rsidRDefault="0095208F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0A8E7FC0" w14:textId="77777777" w:rsidR="000360E6" w:rsidRPr="0025607D" w:rsidRDefault="000360E6" w:rsidP="00B213B4">
      <w:pPr>
        <w:pStyle w:val="Title"/>
        <w:rPr>
          <w:rFonts w:cs="B Nazanin"/>
          <w:sz w:val="72"/>
          <w:szCs w:val="72"/>
          <w:rtl/>
          <w:lang w:bidi="fa-IR"/>
        </w:rPr>
      </w:pPr>
      <w:r w:rsidRPr="0025607D">
        <w:rPr>
          <w:rFonts w:cs="B Nazanin" w:hint="cs"/>
          <w:sz w:val="72"/>
          <w:szCs w:val="72"/>
          <w:rtl/>
          <w:lang w:bidi="fa-IR"/>
        </w:rPr>
        <w:t xml:space="preserve">سامانه </w:t>
      </w:r>
      <w:r w:rsidR="00B213B4">
        <w:rPr>
          <w:rFonts w:cs="B Nazanin" w:hint="cs"/>
          <w:sz w:val="72"/>
          <w:szCs w:val="72"/>
          <w:rtl/>
          <w:lang w:bidi="fa-IR"/>
        </w:rPr>
        <w:t>...</w:t>
      </w:r>
    </w:p>
    <w:p w14:paraId="17C7A046" w14:textId="77777777" w:rsidR="000360E6" w:rsidRPr="00FA41DA" w:rsidRDefault="000360E6" w:rsidP="00BB5BCD">
      <w:pPr>
        <w:jc w:val="center"/>
        <w:rPr>
          <w:rFonts w:cs="B Nazanin"/>
          <w:b/>
          <w:bCs/>
          <w:sz w:val="44"/>
          <w:szCs w:val="44"/>
          <w:rtl/>
          <w:lang w:bidi="fa-IR"/>
        </w:rPr>
      </w:pPr>
      <w:r w:rsidRPr="00FA41DA">
        <w:rPr>
          <w:rFonts w:cs="B Nazanin" w:hint="cs"/>
          <w:b/>
          <w:bCs/>
          <w:sz w:val="44"/>
          <w:szCs w:val="44"/>
          <w:rtl/>
          <w:lang w:bidi="fa-IR"/>
        </w:rPr>
        <w:t>سند چشم انداز</w:t>
      </w:r>
    </w:p>
    <w:p w14:paraId="605C67C2" w14:textId="77777777" w:rsidR="000360E6" w:rsidRPr="00FA41DA" w:rsidRDefault="000360E6" w:rsidP="00BB5BCD">
      <w:pPr>
        <w:pStyle w:val="Title"/>
        <w:rPr>
          <w:rFonts w:cs="B Nazanin"/>
          <w:lang w:bidi="fa-IR"/>
        </w:rPr>
      </w:pPr>
      <w:r w:rsidRPr="00FA41DA">
        <w:rPr>
          <w:rFonts w:cs="B Nazanin" w:hint="cs"/>
          <w:rtl/>
          <w:lang w:bidi="fa-IR"/>
        </w:rPr>
        <w:t>نگارش 1.0</w:t>
      </w:r>
    </w:p>
    <w:p w14:paraId="54055E82" w14:textId="77777777" w:rsidR="000360E6" w:rsidRDefault="000360E6" w:rsidP="00BB5BC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6D0783AE" w14:textId="77777777" w:rsidR="0095208F" w:rsidRDefault="0095208F" w:rsidP="00BB5BC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54539DF9" w14:textId="77777777" w:rsidR="0095208F" w:rsidRDefault="0095208F" w:rsidP="00BB5BC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26E04BB9" w14:textId="77777777" w:rsidR="0095208F" w:rsidRPr="00FA41DA" w:rsidRDefault="0095208F" w:rsidP="00BB5BC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05C5D220" w14:textId="77777777" w:rsidR="000360E6" w:rsidRPr="00FA41DA" w:rsidRDefault="000360E6" w:rsidP="00BB5BC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111AC7E8" w14:textId="0C7C43E1" w:rsidR="00BC6E36" w:rsidRDefault="008A7088" w:rsidP="00B213B4">
      <w:pPr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>
        <w:rPr>
          <w:rFonts w:cs="B Nazanin" w:hint="cs"/>
          <w:b/>
          <w:bCs/>
          <w:sz w:val="32"/>
          <w:szCs w:val="32"/>
          <w:rtl/>
        </w:rPr>
        <w:t>پاییز</w:t>
      </w:r>
      <w:r w:rsidR="000360E6">
        <w:rPr>
          <w:rFonts w:cs="B Nazanin" w:hint="cs"/>
          <w:b/>
          <w:bCs/>
          <w:sz w:val="32"/>
          <w:szCs w:val="32"/>
          <w:rtl/>
        </w:rPr>
        <w:t xml:space="preserve"> 140</w:t>
      </w:r>
      <w:r w:rsidR="001A68AD">
        <w:rPr>
          <w:rFonts w:cs="B Nazanin" w:hint="cs"/>
          <w:b/>
          <w:bCs/>
          <w:sz w:val="32"/>
          <w:szCs w:val="32"/>
          <w:rtl/>
        </w:rPr>
        <w:t>4</w:t>
      </w:r>
    </w:p>
    <w:p w14:paraId="4B73BE30" w14:textId="77777777" w:rsidR="000360E6" w:rsidRDefault="000360E6" w:rsidP="00BB5BCD">
      <w:pPr>
        <w:jc w:val="center"/>
        <w:rPr>
          <w:rFonts w:cs="B Nazanin"/>
          <w:b/>
          <w:bCs/>
          <w:sz w:val="32"/>
          <w:szCs w:val="32"/>
          <w:rtl/>
        </w:rPr>
      </w:pPr>
    </w:p>
    <w:p w14:paraId="3254060A" w14:textId="77777777" w:rsidR="00BC6E36" w:rsidRPr="006007F5" w:rsidRDefault="00BC6E36" w:rsidP="00BB5BCD">
      <w:pPr>
        <w:rPr>
          <w:rFonts w:cs="B Nazanin"/>
        </w:rPr>
      </w:pPr>
    </w:p>
    <w:p w14:paraId="5C7875DD" w14:textId="77777777" w:rsidR="009754E5" w:rsidRPr="006007F5" w:rsidRDefault="009754E5" w:rsidP="00BB5BCD">
      <w:pPr>
        <w:rPr>
          <w:rFonts w:cs="B Nazanin"/>
          <w:lang w:bidi="fa-IR"/>
        </w:rPr>
        <w:sectPr w:rsidR="009754E5" w:rsidRPr="006007F5" w:rsidSect="00F830D3">
          <w:footerReference w:type="even" r:id="rId8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14:paraId="144E7D06" w14:textId="77777777" w:rsidR="00FD6681" w:rsidRPr="006007F5" w:rsidRDefault="00FD6681" w:rsidP="00BB5BCD">
      <w:pPr>
        <w:jc w:val="center"/>
        <w:rPr>
          <w:rFonts w:cs="B Nazanin"/>
          <w:b/>
          <w:bCs/>
          <w:rtl/>
        </w:rPr>
      </w:pPr>
      <w:r w:rsidRPr="006007F5">
        <w:rPr>
          <w:rFonts w:cs="B Nazanin" w:hint="cs"/>
          <w:b/>
          <w:bCs/>
          <w:rtl/>
        </w:rPr>
        <w:lastRenderedPageBreak/>
        <w:t>تاريخچه بازبيني</w:t>
      </w:r>
    </w:p>
    <w:p w14:paraId="221F0B93" w14:textId="77777777" w:rsidR="00FD6681" w:rsidRPr="006007F5" w:rsidRDefault="00FD6681" w:rsidP="00BB5BCD">
      <w:pPr>
        <w:rPr>
          <w:rFonts w:cs="B Nazanin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2"/>
        <w:gridCol w:w="719"/>
        <w:gridCol w:w="2972"/>
        <w:gridCol w:w="3073"/>
      </w:tblGrid>
      <w:tr w:rsidR="00FD6681" w:rsidRPr="006007F5" w14:paraId="57BDE467" w14:textId="77777777" w:rsidTr="00A03CCA">
        <w:trPr>
          <w:trHeight w:val="512"/>
          <w:jc w:val="center"/>
        </w:trPr>
        <w:tc>
          <w:tcPr>
            <w:tcW w:w="15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1C0BC951" w14:textId="77777777" w:rsidR="00FD6681" w:rsidRPr="006007F5" w:rsidRDefault="00FD6681" w:rsidP="00A03CCA">
            <w:pPr>
              <w:jc w:val="center"/>
              <w:rPr>
                <w:rFonts w:cs="B Nazanin"/>
                <w:b/>
                <w:bCs/>
                <w:rtl/>
              </w:rPr>
            </w:pPr>
            <w:r w:rsidRPr="006007F5">
              <w:rPr>
                <w:rFonts w:cs="B Nazanin" w:hint="cs"/>
                <w:b/>
                <w:bCs/>
                <w:rtl/>
              </w:rPr>
              <w:t>تاريخ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0B36E3C6" w14:textId="77777777" w:rsidR="00FD6681" w:rsidRPr="006007F5" w:rsidRDefault="005C3CE1" w:rsidP="00A03CCA">
            <w:pPr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نسخه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53CCD102" w14:textId="77777777" w:rsidR="00FD6681" w:rsidRPr="006007F5" w:rsidRDefault="00FD6681" w:rsidP="00A03CCA">
            <w:pPr>
              <w:jc w:val="center"/>
              <w:rPr>
                <w:rFonts w:cs="B Nazanin"/>
                <w:b/>
                <w:bCs/>
                <w:rtl/>
              </w:rPr>
            </w:pPr>
            <w:r w:rsidRPr="006007F5">
              <w:rPr>
                <w:rFonts w:cs="B Nazanin" w:hint="cs"/>
                <w:b/>
                <w:bCs/>
                <w:rtl/>
              </w:rPr>
              <w:t>توضيحات</w:t>
            </w:r>
          </w:p>
        </w:tc>
        <w:tc>
          <w:tcPr>
            <w:tcW w:w="31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737B2EC3" w14:textId="77777777" w:rsidR="00FD6681" w:rsidRPr="006007F5" w:rsidRDefault="00FD6681" w:rsidP="00A03CCA">
            <w:pPr>
              <w:jc w:val="center"/>
              <w:rPr>
                <w:rFonts w:cs="B Nazanin"/>
                <w:b/>
                <w:bCs/>
                <w:rtl/>
              </w:rPr>
            </w:pPr>
            <w:r w:rsidRPr="006007F5">
              <w:rPr>
                <w:rFonts w:cs="B Nazanin" w:hint="cs"/>
                <w:b/>
                <w:bCs/>
                <w:rtl/>
              </w:rPr>
              <w:t>تهيه</w:t>
            </w:r>
            <w:r w:rsidRPr="006007F5">
              <w:rPr>
                <w:rFonts w:cs="B Nazanin" w:hint="eastAsia"/>
                <w:b/>
                <w:bCs/>
                <w:rtl/>
              </w:rPr>
              <w:t>‌</w:t>
            </w:r>
            <w:r w:rsidRPr="006007F5">
              <w:rPr>
                <w:rFonts w:cs="B Nazanin" w:hint="cs"/>
                <w:b/>
                <w:bCs/>
                <w:rtl/>
              </w:rPr>
              <w:t>كننده (سمت)</w:t>
            </w:r>
          </w:p>
        </w:tc>
      </w:tr>
      <w:tr w:rsidR="00FD6681" w:rsidRPr="006007F5" w14:paraId="362010D8" w14:textId="77777777" w:rsidTr="00A03CCA">
        <w:trPr>
          <w:jc w:val="center"/>
        </w:trPr>
        <w:tc>
          <w:tcPr>
            <w:tcW w:w="15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AF01D1C" w14:textId="77777777" w:rsidR="00FD6681" w:rsidRPr="00CC7B4E" w:rsidRDefault="00FD6681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8997EE8" w14:textId="77777777" w:rsidR="00FD6681" w:rsidRPr="006007F5" w:rsidRDefault="00FD6681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6007F5">
              <w:rPr>
                <w:rFonts w:cs="B Nazanin" w:hint="cs"/>
                <w:sz w:val="28"/>
                <w:szCs w:val="28"/>
                <w:rtl/>
              </w:rPr>
              <w:t>1.0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A66BEA" w14:textId="77777777" w:rsidR="00FD6681" w:rsidRPr="006007F5" w:rsidRDefault="00A05591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پيش‌نويس اوليه</w:t>
            </w:r>
          </w:p>
        </w:tc>
        <w:tc>
          <w:tcPr>
            <w:tcW w:w="31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286BD7B" w14:textId="77777777" w:rsidR="00A05591" w:rsidRPr="006007F5" w:rsidRDefault="00A05591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A05591" w:rsidRPr="006007F5" w14:paraId="5AFB0C52" w14:textId="77777777" w:rsidTr="00A03CCA">
        <w:trPr>
          <w:jc w:val="center"/>
        </w:trPr>
        <w:tc>
          <w:tcPr>
            <w:tcW w:w="15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732FD5F" w14:textId="77777777" w:rsidR="00A05591" w:rsidRPr="006007F5" w:rsidRDefault="00A05591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A2EE341" w14:textId="77777777" w:rsidR="00A05591" w:rsidRPr="006007F5" w:rsidRDefault="00A05591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3D101DE" w14:textId="77777777" w:rsidR="00A05591" w:rsidRPr="006007F5" w:rsidRDefault="00A05591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1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4415F8B" w14:textId="77777777" w:rsidR="00A05591" w:rsidRPr="006007F5" w:rsidRDefault="00A05591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0360E6" w:rsidRPr="006007F5" w14:paraId="278917BC" w14:textId="77777777" w:rsidTr="00A03CCA">
        <w:trPr>
          <w:jc w:val="center"/>
        </w:trPr>
        <w:tc>
          <w:tcPr>
            <w:tcW w:w="15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C1481CC" w14:textId="77777777" w:rsidR="000360E6" w:rsidRPr="006007F5" w:rsidRDefault="000360E6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9C47168" w14:textId="77777777" w:rsidR="000360E6" w:rsidRPr="006007F5" w:rsidRDefault="000360E6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03F9E30" w14:textId="77777777" w:rsidR="000360E6" w:rsidRPr="006007F5" w:rsidRDefault="000360E6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1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A47780" w14:textId="77777777" w:rsidR="000360E6" w:rsidRPr="006007F5" w:rsidRDefault="000360E6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14:paraId="51603D8B" w14:textId="77777777" w:rsidR="00BE47FA" w:rsidRPr="006007F5" w:rsidRDefault="00BE47FA" w:rsidP="00BB5BCD">
      <w:pPr>
        <w:rPr>
          <w:rFonts w:cs="B Nazanin"/>
        </w:rPr>
      </w:pPr>
    </w:p>
    <w:p w14:paraId="7425EAD0" w14:textId="77777777" w:rsidR="00FD6681" w:rsidRDefault="00FD6681" w:rsidP="00BB5BCD">
      <w:pPr>
        <w:rPr>
          <w:rFonts w:cs="B Nazanin"/>
          <w:rtl/>
        </w:rPr>
      </w:pPr>
    </w:p>
    <w:p w14:paraId="6DAE2E49" w14:textId="77777777" w:rsidR="00CC7B4E" w:rsidRDefault="00CC7B4E" w:rsidP="00BB5BCD">
      <w:pPr>
        <w:rPr>
          <w:rFonts w:cs="B Nazanin"/>
          <w:rtl/>
        </w:rPr>
      </w:pPr>
    </w:p>
    <w:p w14:paraId="4E32A91E" w14:textId="77777777" w:rsidR="00CC7B4E" w:rsidRDefault="00CC7B4E" w:rsidP="00BB5BCD">
      <w:pPr>
        <w:rPr>
          <w:rFonts w:cs="B Nazanin"/>
          <w:rtl/>
        </w:rPr>
      </w:pPr>
    </w:p>
    <w:p w14:paraId="088ED4D2" w14:textId="77777777" w:rsidR="00523B10" w:rsidRPr="006007F5" w:rsidRDefault="00BE47FA" w:rsidP="00BB5BCD">
      <w:pPr>
        <w:jc w:val="center"/>
        <w:rPr>
          <w:rFonts w:cs="B Nazanin"/>
          <w:b/>
          <w:bCs/>
          <w:sz w:val="28"/>
          <w:szCs w:val="28"/>
          <w:rtl/>
        </w:rPr>
      </w:pPr>
      <w:r w:rsidRPr="00B213B4">
        <w:rPr>
          <w:rFonts w:cs="B Nazanin"/>
          <w:sz w:val="28"/>
          <w:szCs w:val="28"/>
          <w:rtl/>
        </w:rPr>
        <w:br w:type="page"/>
      </w:r>
      <w:r w:rsidRPr="006007F5">
        <w:rPr>
          <w:rFonts w:cs="B Nazanin" w:hint="cs"/>
          <w:b/>
          <w:bCs/>
          <w:sz w:val="28"/>
          <w:szCs w:val="28"/>
          <w:rtl/>
        </w:rPr>
        <w:lastRenderedPageBreak/>
        <w:t>فهرست</w:t>
      </w:r>
      <w:r w:rsidR="00FF200B" w:rsidRPr="006007F5">
        <w:rPr>
          <w:rFonts w:cs="B Nazanin" w:hint="cs"/>
          <w:b/>
          <w:bCs/>
          <w:sz w:val="28"/>
          <w:szCs w:val="28"/>
          <w:rtl/>
        </w:rPr>
        <w:t xml:space="preserve"> مطالب</w:t>
      </w:r>
    </w:p>
    <w:p w14:paraId="6A87257F" w14:textId="77777777" w:rsidR="00D9687B" w:rsidRPr="006007F5" w:rsidRDefault="00D9687B" w:rsidP="00BB5BCD">
      <w:pPr>
        <w:rPr>
          <w:rFonts w:cs="B Nazanin"/>
          <w:sz w:val="28"/>
          <w:szCs w:val="28"/>
          <w:rtl/>
        </w:rPr>
      </w:pPr>
    </w:p>
    <w:p w14:paraId="5DB67597" w14:textId="77777777" w:rsidR="00566C99" w:rsidRDefault="00231AA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bidi="ar-SA"/>
        </w:rPr>
      </w:pPr>
      <w:r w:rsidRPr="00B23F07">
        <w:rPr>
          <w:rFonts w:cs="B Nazanin"/>
          <w:sz w:val="28"/>
        </w:rPr>
        <w:fldChar w:fldCharType="begin"/>
      </w:r>
      <w:r w:rsidRPr="00B23F07">
        <w:rPr>
          <w:rFonts w:cs="B Nazanin"/>
          <w:sz w:val="28"/>
        </w:rPr>
        <w:instrText xml:space="preserve"> TOC \o "1-3" \h \z \u </w:instrText>
      </w:r>
      <w:r w:rsidRPr="00B23F07">
        <w:rPr>
          <w:rFonts w:cs="B Nazanin"/>
          <w:sz w:val="28"/>
        </w:rPr>
        <w:fldChar w:fldCharType="separate"/>
      </w:r>
      <w:hyperlink w:anchor="_Toc183549779" w:history="1">
        <w:r w:rsidR="00566C99" w:rsidRPr="00F76112">
          <w:rPr>
            <w:rStyle w:val="Hyperlink"/>
            <w:rFonts w:cs="B Nazanin"/>
            <w:noProof/>
            <w:rtl/>
          </w:rPr>
          <w:t>1-</w:t>
        </w:r>
        <w:r w:rsidR="00566C99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="00566C99" w:rsidRPr="00F76112">
          <w:rPr>
            <w:rStyle w:val="Hyperlink"/>
            <w:rFonts w:cs="B Nazanin"/>
            <w:noProof/>
            <w:rtl/>
          </w:rPr>
          <w:t>کليات سند</w:t>
        </w:r>
        <w:r w:rsidR="00566C99">
          <w:rPr>
            <w:noProof/>
            <w:webHidden/>
            <w:rtl/>
          </w:rPr>
          <w:tab/>
        </w:r>
        <w:r w:rsidR="00566C99">
          <w:rPr>
            <w:noProof/>
            <w:webHidden/>
            <w:rtl/>
          </w:rPr>
          <w:fldChar w:fldCharType="begin"/>
        </w:r>
        <w:r w:rsidR="00566C99">
          <w:rPr>
            <w:noProof/>
            <w:webHidden/>
            <w:rtl/>
          </w:rPr>
          <w:instrText xml:space="preserve"> </w:instrText>
        </w:r>
        <w:r w:rsidR="00566C99">
          <w:rPr>
            <w:noProof/>
            <w:webHidden/>
          </w:rPr>
          <w:instrText>PAGEREF</w:instrText>
        </w:r>
        <w:r w:rsidR="00566C99">
          <w:rPr>
            <w:noProof/>
            <w:webHidden/>
            <w:rtl/>
          </w:rPr>
          <w:instrText xml:space="preserve"> _</w:instrText>
        </w:r>
        <w:r w:rsidR="00566C99">
          <w:rPr>
            <w:noProof/>
            <w:webHidden/>
          </w:rPr>
          <w:instrText>Toc183549779 \h</w:instrText>
        </w:r>
        <w:r w:rsidR="00566C99">
          <w:rPr>
            <w:noProof/>
            <w:webHidden/>
            <w:rtl/>
          </w:rPr>
          <w:instrText xml:space="preserve"> </w:instrText>
        </w:r>
        <w:r w:rsidR="00566C99">
          <w:rPr>
            <w:noProof/>
            <w:webHidden/>
            <w:rtl/>
          </w:rPr>
        </w:r>
        <w:r w:rsidR="00566C99">
          <w:rPr>
            <w:noProof/>
            <w:webHidden/>
            <w:rtl/>
          </w:rPr>
          <w:fldChar w:fldCharType="separate"/>
        </w:r>
        <w:r w:rsidR="00566C99">
          <w:rPr>
            <w:noProof/>
            <w:webHidden/>
            <w:rtl/>
          </w:rPr>
          <w:t>6</w:t>
        </w:r>
        <w:r w:rsidR="00566C99">
          <w:rPr>
            <w:noProof/>
            <w:webHidden/>
            <w:rtl/>
          </w:rPr>
          <w:fldChar w:fldCharType="end"/>
        </w:r>
      </w:hyperlink>
    </w:p>
    <w:p w14:paraId="3BCA16BF" w14:textId="77777777" w:rsidR="00566C99" w:rsidRDefault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780" w:history="1">
        <w:r w:rsidRPr="00F76112">
          <w:rPr>
            <w:rStyle w:val="Hyperlink"/>
            <w:rFonts w:cs="B Nazanin"/>
            <w:rtl/>
          </w:rPr>
          <w:t>1-1-</w:t>
        </w:r>
        <w:r>
          <w:rPr>
            <w:rFonts w:asciiTheme="minorHAnsi" w:eastAsiaTheme="minorEastAsia" w:hAnsiTheme="minorHAnsi" w:cstheme="minorBidi"/>
            <w:sz w:val="22"/>
            <w:szCs w:val="22"/>
            <w:rtl/>
            <w:lang w:bidi="ar-SA"/>
          </w:rPr>
          <w:tab/>
        </w:r>
        <w:r w:rsidRPr="00F76112">
          <w:rPr>
            <w:rStyle w:val="Hyperlink"/>
            <w:rFonts w:cs="B Nazanin"/>
            <w:rtl/>
          </w:rPr>
          <w:t>هدف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Toc183549780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6</w:t>
        </w:r>
        <w:r>
          <w:rPr>
            <w:webHidden/>
            <w:rtl/>
          </w:rPr>
          <w:fldChar w:fldCharType="end"/>
        </w:r>
      </w:hyperlink>
    </w:p>
    <w:p w14:paraId="52D75EA6" w14:textId="77777777" w:rsidR="00566C99" w:rsidRDefault="00566C9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bidi="ar-SA"/>
        </w:rPr>
      </w:pPr>
      <w:hyperlink w:anchor="_Toc183549781" w:history="1">
        <w:r w:rsidRPr="00F76112">
          <w:rPr>
            <w:rStyle w:val="Hyperlink"/>
            <w:rFonts w:cs="B Nazanin"/>
            <w:noProof/>
            <w:rtl/>
          </w:rPr>
          <w:t>2-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F76112">
          <w:rPr>
            <w:rStyle w:val="Hyperlink"/>
            <w:rFonts w:cs="B Nazanin"/>
            <w:noProof/>
            <w:rtl/>
          </w:rPr>
          <w:t>جا</w:t>
        </w:r>
        <w:r w:rsidRPr="00F76112">
          <w:rPr>
            <w:rStyle w:val="Hyperlink"/>
            <w:rFonts w:cs="B Nazanin" w:hint="cs"/>
            <w:noProof/>
            <w:rtl/>
          </w:rPr>
          <w:t>ی</w:t>
        </w:r>
        <w:r w:rsidRPr="00F76112">
          <w:rPr>
            <w:rStyle w:val="Hyperlink"/>
            <w:rFonts w:cs="B Nazanin" w:hint="eastAsia"/>
            <w:noProof/>
            <w:rtl/>
          </w:rPr>
          <w:t>گاه</w:t>
        </w:r>
        <w:r w:rsidRPr="00F76112">
          <w:rPr>
            <w:rStyle w:val="Hyperlink"/>
            <w:rFonts w:cs="B Nazanin"/>
            <w:noProof/>
            <w:rtl/>
          </w:rPr>
          <w:t xml:space="preserve"> پروژه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Toc183549781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2B56E82A" w14:textId="77777777" w:rsidR="00566C99" w:rsidRDefault="00566C99" w:rsidP="00772020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782" w:history="1">
        <w:r w:rsidRPr="00F76112">
          <w:rPr>
            <w:rStyle w:val="Hyperlink"/>
            <w:rFonts w:cs="B Nazanin"/>
            <w:rtl/>
          </w:rPr>
          <w:t>2-1-فرصت</w:t>
        </w:r>
        <w:r w:rsidR="00772020">
          <w:rPr>
            <w:rStyle w:val="Hyperlink"/>
            <w:rFonts w:cs="B Nazanin" w:hint="cs"/>
            <w:rtl/>
          </w:rPr>
          <w:t>‌</w:t>
        </w:r>
        <w:r w:rsidRPr="00F76112">
          <w:rPr>
            <w:rStyle w:val="Hyperlink"/>
            <w:rFonts w:cs="B Nazanin"/>
            <w:rtl/>
          </w:rPr>
          <w:t>هاي کسب</w:t>
        </w:r>
        <w:r w:rsidR="00772020">
          <w:rPr>
            <w:rStyle w:val="Hyperlink"/>
            <w:rFonts w:cs="B Nazanin" w:hint="cs"/>
            <w:rtl/>
          </w:rPr>
          <w:t>‌</w:t>
        </w:r>
        <w:r w:rsidRPr="00F76112">
          <w:rPr>
            <w:rStyle w:val="Hyperlink"/>
            <w:rFonts w:cs="B Nazanin"/>
            <w:rtl/>
          </w:rPr>
          <w:t>و</w:t>
        </w:r>
        <w:r w:rsidR="00772020">
          <w:rPr>
            <w:rStyle w:val="Hyperlink"/>
            <w:rFonts w:cs="B Nazanin" w:hint="cs"/>
            <w:rtl/>
          </w:rPr>
          <w:t>‌</w:t>
        </w:r>
        <w:r w:rsidRPr="00F76112">
          <w:rPr>
            <w:rStyle w:val="Hyperlink"/>
            <w:rFonts w:cs="B Nazanin"/>
            <w:rtl/>
          </w:rPr>
          <w:t>کار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Toc183549782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6</w:t>
        </w:r>
        <w:r>
          <w:rPr>
            <w:webHidden/>
            <w:rtl/>
          </w:rPr>
          <w:fldChar w:fldCharType="end"/>
        </w:r>
      </w:hyperlink>
    </w:p>
    <w:p w14:paraId="40154F47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783" w:history="1">
        <w:r w:rsidRPr="00F76112">
          <w:rPr>
            <w:rStyle w:val="Hyperlink"/>
            <w:rFonts w:cs="B Nazanin"/>
            <w:rtl/>
          </w:rPr>
          <w:t>2-2-بيان مسأله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Toc183549783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6</w:t>
        </w:r>
        <w:r>
          <w:rPr>
            <w:webHidden/>
            <w:rtl/>
          </w:rPr>
          <w:fldChar w:fldCharType="end"/>
        </w:r>
      </w:hyperlink>
    </w:p>
    <w:p w14:paraId="0C8F1D3B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784" w:history="1">
        <w:r w:rsidRPr="00F76112">
          <w:rPr>
            <w:rStyle w:val="Hyperlink"/>
            <w:rFonts w:cs="B Nazanin"/>
            <w:rtl/>
          </w:rPr>
          <w:t>2-3-تب</w:t>
        </w:r>
        <w:r w:rsidRPr="00F76112">
          <w:rPr>
            <w:rStyle w:val="Hyperlink"/>
            <w:rFonts w:cs="B Nazanin" w:hint="cs"/>
            <w:rtl/>
          </w:rPr>
          <w:t>یی</w:t>
        </w:r>
        <w:r w:rsidRPr="00F76112">
          <w:rPr>
            <w:rStyle w:val="Hyperlink"/>
            <w:rFonts w:cs="B Nazanin" w:hint="eastAsia"/>
            <w:rtl/>
          </w:rPr>
          <w:t>ن</w:t>
        </w:r>
        <w:r w:rsidRPr="00F76112">
          <w:rPr>
            <w:rStyle w:val="Hyperlink"/>
            <w:rFonts w:cs="B Nazanin"/>
            <w:rtl/>
          </w:rPr>
          <w:t xml:space="preserve"> جايگاه محصول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Toc183549784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7</w:t>
        </w:r>
        <w:r>
          <w:rPr>
            <w:webHidden/>
            <w:rtl/>
          </w:rPr>
          <w:fldChar w:fldCharType="end"/>
        </w:r>
      </w:hyperlink>
    </w:p>
    <w:p w14:paraId="69610A04" w14:textId="77777777" w:rsidR="00566C99" w:rsidRDefault="00566C9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bidi="ar-SA"/>
        </w:rPr>
      </w:pPr>
      <w:hyperlink w:anchor="_Toc183549785" w:history="1">
        <w:r w:rsidRPr="00F76112">
          <w:rPr>
            <w:rStyle w:val="Hyperlink"/>
            <w:rFonts w:cs="B Nazanin"/>
            <w:noProof/>
            <w:rtl/>
          </w:rPr>
          <w:t>3-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F76112">
          <w:rPr>
            <w:rStyle w:val="Hyperlink"/>
            <w:rFonts w:cs="B Nazanin"/>
            <w:noProof/>
            <w:rtl/>
          </w:rPr>
          <w:t>توص</w:t>
        </w:r>
        <w:r w:rsidRPr="00F76112">
          <w:rPr>
            <w:rStyle w:val="Hyperlink"/>
            <w:rFonts w:cs="B Nazanin" w:hint="cs"/>
            <w:noProof/>
            <w:rtl/>
          </w:rPr>
          <w:t>ی</w:t>
        </w:r>
        <w:r w:rsidRPr="00F76112">
          <w:rPr>
            <w:rStyle w:val="Hyperlink"/>
            <w:rFonts w:cs="B Nazanin" w:hint="eastAsia"/>
            <w:noProof/>
            <w:rtl/>
          </w:rPr>
          <w:t>ف</w:t>
        </w:r>
        <w:r w:rsidRPr="00F76112">
          <w:rPr>
            <w:rStyle w:val="Hyperlink"/>
            <w:rFonts w:cs="B Nazanin"/>
            <w:noProof/>
            <w:rtl/>
          </w:rPr>
          <w:t xml:space="preserve"> ذينفعان و کاربران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Toc183549785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4ACA3463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786" w:history="1">
        <w:r w:rsidRPr="00F76112">
          <w:rPr>
            <w:rStyle w:val="Hyperlink"/>
            <w:rFonts w:cs="B Nazanin"/>
            <w:rtl/>
          </w:rPr>
          <w:t>3-1-اطلاعات آمار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/>
            <w:rtl/>
          </w:rPr>
          <w:t xml:space="preserve"> بازار هدف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Toc183549786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8</w:t>
        </w:r>
        <w:r>
          <w:rPr>
            <w:webHidden/>
            <w:rtl/>
          </w:rPr>
          <w:fldChar w:fldCharType="end"/>
        </w:r>
      </w:hyperlink>
    </w:p>
    <w:p w14:paraId="4A489A3F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787" w:history="1">
        <w:r w:rsidRPr="00F76112">
          <w:rPr>
            <w:rStyle w:val="Hyperlink"/>
            <w:rFonts w:cs="B Nazanin"/>
            <w:rtl/>
          </w:rPr>
          <w:t>3-2-ذينفعان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Toc183549787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8</w:t>
        </w:r>
        <w:r>
          <w:rPr>
            <w:webHidden/>
            <w:rtl/>
          </w:rPr>
          <w:fldChar w:fldCharType="end"/>
        </w:r>
      </w:hyperlink>
    </w:p>
    <w:p w14:paraId="5E524C62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788" w:history="1">
        <w:r w:rsidRPr="00F76112">
          <w:rPr>
            <w:rStyle w:val="Hyperlink"/>
            <w:rFonts w:cs="B Nazanin"/>
            <w:rtl/>
          </w:rPr>
          <w:t>3-3-کاربران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Toc183549788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8</w:t>
        </w:r>
        <w:r>
          <w:rPr>
            <w:webHidden/>
            <w:rtl/>
          </w:rPr>
          <w:fldChar w:fldCharType="end"/>
        </w:r>
      </w:hyperlink>
    </w:p>
    <w:p w14:paraId="16494237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789" w:history="1">
        <w:r w:rsidRPr="00F76112">
          <w:rPr>
            <w:rStyle w:val="Hyperlink"/>
            <w:rFonts w:cs="B Nazanin"/>
            <w:rtl/>
          </w:rPr>
          <w:t>3-4-محيط کاربران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Toc183549789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8</w:t>
        </w:r>
        <w:r>
          <w:rPr>
            <w:webHidden/>
            <w:rtl/>
          </w:rPr>
          <w:fldChar w:fldCharType="end"/>
        </w:r>
      </w:hyperlink>
    </w:p>
    <w:p w14:paraId="137E0011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790" w:history="1">
        <w:r w:rsidRPr="00F76112">
          <w:rPr>
            <w:rStyle w:val="Hyperlink"/>
            <w:rFonts w:cs="B Nazanin"/>
            <w:rtl/>
          </w:rPr>
          <w:t>3-5-پروفا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 w:hint="eastAsia"/>
            <w:rtl/>
          </w:rPr>
          <w:t>ل</w:t>
        </w:r>
        <w:r w:rsidRPr="00F76112">
          <w:rPr>
            <w:rStyle w:val="Hyperlink"/>
            <w:rFonts w:cs="B Nazanin"/>
            <w:rtl/>
          </w:rPr>
          <w:t xml:space="preserve"> کاربران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Toc183549790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9</w:t>
        </w:r>
        <w:r>
          <w:rPr>
            <w:webHidden/>
            <w:rtl/>
          </w:rPr>
          <w:fldChar w:fldCharType="end"/>
        </w:r>
      </w:hyperlink>
    </w:p>
    <w:p w14:paraId="63D5359C" w14:textId="77777777" w:rsidR="00566C99" w:rsidRDefault="00566C99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rtl/>
          <w:lang w:bidi="ar-SA"/>
        </w:rPr>
      </w:pPr>
      <w:hyperlink w:anchor="_Toc183549791" w:history="1">
        <w:r w:rsidRPr="00F76112">
          <w:rPr>
            <w:rStyle w:val="Hyperlink"/>
            <w:noProof/>
            <w:rtl/>
          </w:rPr>
          <w:t>3-5-1.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rtl/>
            <w:lang w:bidi="ar-SA"/>
          </w:rPr>
          <w:tab/>
        </w:r>
        <w:r w:rsidRPr="00F76112">
          <w:rPr>
            <w:rStyle w:val="Hyperlink"/>
            <w:noProof/>
            <w:rtl/>
          </w:rPr>
          <w:t>کاربر 1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Toc183549791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05768CAC" w14:textId="77777777" w:rsidR="00566C99" w:rsidRDefault="00566C99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rtl/>
          <w:lang w:bidi="ar-SA"/>
        </w:rPr>
      </w:pPr>
      <w:hyperlink w:anchor="_Toc183549792" w:history="1">
        <w:r w:rsidRPr="00F76112">
          <w:rPr>
            <w:rStyle w:val="Hyperlink"/>
            <w:noProof/>
            <w:rtl/>
          </w:rPr>
          <w:t>3-5-2.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rtl/>
            <w:lang w:bidi="ar-SA"/>
          </w:rPr>
          <w:tab/>
        </w:r>
        <w:r w:rsidRPr="00F76112">
          <w:rPr>
            <w:rStyle w:val="Hyperlink"/>
            <w:noProof/>
            <w:rtl/>
          </w:rPr>
          <w:t>کاربر 2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Toc183549792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2FFF64A6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793" w:history="1">
        <w:r w:rsidRPr="00F76112">
          <w:rPr>
            <w:rStyle w:val="Hyperlink"/>
            <w:rFonts w:cs="B Nazanin"/>
            <w:rtl/>
          </w:rPr>
          <w:t>3-6-نيازهاي ذينفعان و کاربران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Toc183549793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10</w:t>
        </w:r>
        <w:r>
          <w:rPr>
            <w:webHidden/>
            <w:rtl/>
          </w:rPr>
          <w:fldChar w:fldCharType="end"/>
        </w:r>
      </w:hyperlink>
    </w:p>
    <w:p w14:paraId="73C4F6B0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794" w:history="1">
        <w:r w:rsidRPr="00F76112">
          <w:rPr>
            <w:rStyle w:val="Hyperlink"/>
            <w:rFonts w:cs="B Nazanin"/>
            <w:rtl/>
          </w:rPr>
          <w:t>3-7-آلترنات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 w:hint="eastAsia"/>
            <w:rtl/>
          </w:rPr>
          <w:t>وها</w:t>
        </w:r>
        <w:r w:rsidRPr="00F76112">
          <w:rPr>
            <w:rStyle w:val="Hyperlink"/>
            <w:rFonts w:cs="B Nazanin"/>
            <w:rtl/>
          </w:rPr>
          <w:t xml:space="preserve"> و رقبا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Toc183549794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10</w:t>
        </w:r>
        <w:r>
          <w:rPr>
            <w:webHidden/>
            <w:rtl/>
          </w:rPr>
          <w:fldChar w:fldCharType="end"/>
        </w:r>
      </w:hyperlink>
    </w:p>
    <w:p w14:paraId="6638BB97" w14:textId="77777777" w:rsidR="00566C99" w:rsidRDefault="00566C99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rtl/>
          <w:lang w:bidi="ar-SA"/>
        </w:rPr>
      </w:pPr>
      <w:hyperlink w:anchor="_Toc183549795" w:history="1">
        <w:r w:rsidRPr="00F76112">
          <w:rPr>
            <w:rStyle w:val="Hyperlink"/>
            <w:noProof/>
            <w:rtl/>
          </w:rPr>
          <w:t>3-7-1.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rtl/>
            <w:lang w:bidi="ar-SA"/>
          </w:rPr>
          <w:tab/>
        </w:r>
        <w:r w:rsidRPr="00F76112">
          <w:rPr>
            <w:rStyle w:val="Hyperlink"/>
            <w:noProof/>
            <w:rtl/>
          </w:rPr>
          <w:t>آلترنات</w:t>
        </w:r>
        <w:r w:rsidRPr="00F76112">
          <w:rPr>
            <w:rStyle w:val="Hyperlink"/>
            <w:rFonts w:hint="cs"/>
            <w:noProof/>
            <w:rtl/>
          </w:rPr>
          <w:t>ی</w:t>
        </w:r>
        <w:r w:rsidRPr="00F76112">
          <w:rPr>
            <w:rStyle w:val="Hyperlink"/>
            <w:rFonts w:hint="eastAsia"/>
            <w:noProof/>
            <w:rtl/>
          </w:rPr>
          <w:t>و</w:t>
        </w:r>
        <w:r w:rsidRPr="00F76112">
          <w:rPr>
            <w:rStyle w:val="Hyperlink"/>
            <w:noProof/>
            <w:rtl/>
          </w:rPr>
          <w:t xml:space="preserve"> 1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Toc183549795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29818139" w14:textId="77777777" w:rsidR="00566C99" w:rsidRDefault="00566C9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bidi="ar-SA"/>
        </w:rPr>
      </w:pPr>
      <w:hyperlink w:anchor="_Toc183549796" w:history="1">
        <w:r w:rsidRPr="00F76112">
          <w:rPr>
            <w:rStyle w:val="Hyperlink"/>
            <w:rFonts w:cs="B Nazanin"/>
            <w:noProof/>
            <w:rtl/>
          </w:rPr>
          <w:t>4-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F76112">
          <w:rPr>
            <w:rStyle w:val="Hyperlink"/>
            <w:rFonts w:cs="B Nazanin"/>
            <w:noProof/>
            <w:rtl/>
          </w:rPr>
          <w:t>نگاه اجمال</w:t>
        </w:r>
        <w:r w:rsidRPr="00F76112">
          <w:rPr>
            <w:rStyle w:val="Hyperlink"/>
            <w:rFonts w:cs="B Nazanin" w:hint="cs"/>
            <w:noProof/>
            <w:rtl/>
          </w:rPr>
          <w:t>ی</w:t>
        </w:r>
        <w:r w:rsidRPr="00F76112">
          <w:rPr>
            <w:rStyle w:val="Hyperlink"/>
            <w:rFonts w:cs="B Nazanin"/>
            <w:noProof/>
            <w:rtl/>
          </w:rPr>
          <w:t xml:space="preserve"> به محصول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Toc183549796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68473ABA" w14:textId="77777777" w:rsidR="00566C99" w:rsidRDefault="00566C99" w:rsidP="00772020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797" w:history="1">
        <w:r w:rsidRPr="00F76112">
          <w:rPr>
            <w:rStyle w:val="Hyperlink"/>
            <w:rFonts w:cs="B Nazanin"/>
            <w:rtl/>
          </w:rPr>
          <w:t>4-1-جنبه</w:t>
        </w:r>
        <w:r w:rsidR="00772020">
          <w:rPr>
            <w:rStyle w:val="Hyperlink"/>
            <w:rFonts w:cs="B Nazanin" w:hint="cs"/>
            <w:rtl/>
          </w:rPr>
          <w:t>‌</w:t>
        </w:r>
        <w:r w:rsidRPr="00F76112">
          <w:rPr>
            <w:rStyle w:val="Hyperlink"/>
            <w:rFonts w:cs="B Nazanin"/>
            <w:rtl/>
          </w:rPr>
          <w:t>ها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/>
            <w:rtl/>
          </w:rPr>
          <w:t xml:space="preserve"> مختلف محصول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Toc183549797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10</w:t>
        </w:r>
        <w:r>
          <w:rPr>
            <w:webHidden/>
            <w:rtl/>
          </w:rPr>
          <w:fldChar w:fldCharType="end"/>
        </w:r>
      </w:hyperlink>
    </w:p>
    <w:p w14:paraId="0FA4D54E" w14:textId="77777777" w:rsidR="00566C99" w:rsidRDefault="00566C99" w:rsidP="00772020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798" w:history="1">
        <w:r w:rsidRPr="00F76112">
          <w:rPr>
            <w:rStyle w:val="Hyperlink"/>
            <w:rFonts w:cs="B Nazanin"/>
            <w:rtl/>
          </w:rPr>
          <w:t>4-2-خلاصه</w:t>
        </w:r>
        <w:r w:rsidR="00772020">
          <w:rPr>
            <w:rStyle w:val="Hyperlink"/>
            <w:rFonts w:cs="B Nazanin" w:hint="cs"/>
            <w:rtl/>
          </w:rPr>
          <w:t>‌</w:t>
        </w:r>
        <w:r w:rsidRPr="00F76112">
          <w:rPr>
            <w:rStyle w:val="Hyperlink"/>
            <w:rFonts w:cs="B Nazanin"/>
            <w:rtl/>
          </w:rPr>
          <w:t>ا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/>
            <w:rtl/>
          </w:rPr>
          <w:t xml:space="preserve"> از قابل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 w:hint="eastAsia"/>
            <w:rtl/>
          </w:rPr>
          <w:t>ت</w:t>
        </w:r>
        <w:r w:rsidR="00772020">
          <w:rPr>
            <w:rStyle w:val="Hyperlink"/>
            <w:rFonts w:cs="B Nazanin" w:hint="cs"/>
            <w:rtl/>
          </w:rPr>
          <w:t>‌</w:t>
        </w:r>
        <w:r w:rsidRPr="00F76112">
          <w:rPr>
            <w:rStyle w:val="Hyperlink"/>
            <w:rFonts w:cs="B Nazanin"/>
            <w:rtl/>
          </w:rPr>
          <w:t>ها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Toc183549798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11</w:t>
        </w:r>
        <w:r>
          <w:rPr>
            <w:webHidden/>
            <w:rtl/>
          </w:rPr>
          <w:fldChar w:fldCharType="end"/>
        </w:r>
      </w:hyperlink>
    </w:p>
    <w:p w14:paraId="4197BBBF" w14:textId="77777777" w:rsidR="00566C99" w:rsidRDefault="00566C99" w:rsidP="00772020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799" w:history="1">
        <w:r w:rsidRPr="00F76112">
          <w:rPr>
            <w:rStyle w:val="Hyperlink"/>
            <w:rFonts w:cs="B Nazanin"/>
            <w:rtl/>
          </w:rPr>
          <w:t>4-3-پ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 w:hint="eastAsia"/>
            <w:rtl/>
          </w:rPr>
          <w:t>ش</w:t>
        </w:r>
        <w:r w:rsidR="00772020">
          <w:rPr>
            <w:rStyle w:val="Hyperlink"/>
            <w:rFonts w:cs="B Nazanin" w:hint="cs"/>
            <w:rtl/>
          </w:rPr>
          <w:t>‌</w:t>
        </w:r>
        <w:r w:rsidRPr="00F76112">
          <w:rPr>
            <w:rStyle w:val="Hyperlink"/>
            <w:rFonts w:cs="B Nazanin"/>
            <w:rtl/>
          </w:rPr>
          <w:t>فرض</w:t>
        </w:r>
        <w:r w:rsidR="00772020">
          <w:rPr>
            <w:rStyle w:val="Hyperlink"/>
            <w:rFonts w:cs="B Nazanin" w:hint="cs"/>
            <w:rtl/>
          </w:rPr>
          <w:t>‌</w:t>
        </w:r>
        <w:r w:rsidRPr="00F76112">
          <w:rPr>
            <w:rStyle w:val="Hyperlink"/>
            <w:rFonts w:cs="B Nazanin"/>
            <w:rtl/>
          </w:rPr>
          <w:t>ها و وابستگ</w:t>
        </w:r>
        <w:r w:rsidRPr="00F76112">
          <w:rPr>
            <w:rStyle w:val="Hyperlink"/>
            <w:rFonts w:cs="B Nazanin" w:hint="cs"/>
            <w:rtl/>
          </w:rPr>
          <w:t>ی</w:t>
        </w:r>
        <w:r w:rsidR="00772020">
          <w:rPr>
            <w:rStyle w:val="Hyperlink"/>
            <w:rFonts w:cs="B Nazanin" w:hint="cs"/>
            <w:rtl/>
          </w:rPr>
          <w:t>‌</w:t>
        </w:r>
        <w:r w:rsidRPr="00F76112">
          <w:rPr>
            <w:rStyle w:val="Hyperlink"/>
            <w:rFonts w:cs="B Nazanin"/>
            <w:rtl/>
          </w:rPr>
          <w:t>ها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Toc183549799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11</w:t>
        </w:r>
        <w:r>
          <w:rPr>
            <w:webHidden/>
            <w:rtl/>
          </w:rPr>
          <w:fldChar w:fldCharType="end"/>
        </w:r>
      </w:hyperlink>
    </w:p>
    <w:p w14:paraId="750A60E1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800" w:history="1">
        <w:r w:rsidRPr="00F76112">
          <w:rPr>
            <w:rStyle w:val="Hyperlink"/>
            <w:rFonts w:cs="B Nazanin"/>
            <w:rtl/>
          </w:rPr>
          <w:t>4-4-هز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 w:hint="eastAsia"/>
            <w:rtl/>
          </w:rPr>
          <w:t>نه</w:t>
        </w:r>
        <w:r w:rsidRPr="00F76112">
          <w:rPr>
            <w:rStyle w:val="Hyperlink"/>
            <w:rFonts w:cs="B Nazanin"/>
            <w:rtl/>
          </w:rPr>
          <w:t xml:space="preserve"> و ق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 w:hint="eastAsia"/>
            <w:rtl/>
          </w:rPr>
          <w:t>مت</w:t>
        </w:r>
        <w:r w:rsidRPr="00F76112">
          <w:rPr>
            <w:rStyle w:val="Hyperlink"/>
            <w:rFonts w:cs="B Nazanin"/>
            <w:rtl/>
          </w:rPr>
          <w:t xml:space="preserve"> گذار</w:t>
        </w:r>
        <w:r w:rsidRPr="00F76112">
          <w:rPr>
            <w:rStyle w:val="Hyperlink"/>
            <w:rFonts w:cs="B Nazanin" w:hint="cs"/>
            <w:rtl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Toc183549800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11</w:t>
        </w:r>
        <w:r>
          <w:rPr>
            <w:webHidden/>
            <w:rtl/>
          </w:rPr>
          <w:fldChar w:fldCharType="end"/>
        </w:r>
      </w:hyperlink>
    </w:p>
    <w:p w14:paraId="2A33976B" w14:textId="77777777" w:rsidR="00566C99" w:rsidRDefault="00566C99" w:rsidP="00772020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801" w:history="1">
        <w:r w:rsidRPr="00F76112">
          <w:rPr>
            <w:rStyle w:val="Hyperlink"/>
            <w:rFonts w:cs="B Nazanin"/>
            <w:rtl/>
          </w:rPr>
          <w:t>4-5-مجوز و نصب و راه</w:t>
        </w:r>
        <w:r w:rsidR="00772020">
          <w:rPr>
            <w:rStyle w:val="Hyperlink"/>
            <w:rFonts w:cs="B Nazanin" w:hint="cs"/>
            <w:rtl/>
          </w:rPr>
          <w:t>‌</w:t>
        </w:r>
        <w:r w:rsidRPr="00F76112">
          <w:rPr>
            <w:rStyle w:val="Hyperlink"/>
            <w:rFonts w:cs="B Nazanin"/>
            <w:rtl/>
          </w:rPr>
          <w:t>انداز</w:t>
        </w:r>
        <w:r w:rsidRPr="00F76112">
          <w:rPr>
            <w:rStyle w:val="Hyperlink"/>
            <w:rFonts w:cs="B Nazanin" w:hint="cs"/>
            <w:rtl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Toc183549801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11</w:t>
        </w:r>
        <w:r>
          <w:rPr>
            <w:webHidden/>
            <w:rtl/>
          </w:rPr>
          <w:fldChar w:fldCharType="end"/>
        </w:r>
      </w:hyperlink>
    </w:p>
    <w:p w14:paraId="1844AB21" w14:textId="77777777" w:rsidR="00566C99" w:rsidRDefault="00566C9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bidi="ar-SA"/>
        </w:rPr>
      </w:pPr>
      <w:hyperlink w:anchor="_Toc183549802" w:history="1">
        <w:r w:rsidRPr="00F76112">
          <w:rPr>
            <w:rStyle w:val="Hyperlink"/>
            <w:rFonts w:cs="B Nazanin"/>
            <w:noProof/>
            <w:rtl/>
          </w:rPr>
          <w:t>5-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F76112">
          <w:rPr>
            <w:rStyle w:val="Hyperlink"/>
            <w:rFonts w:cs="B Nazanin"/>
            <w:noProof/>
            <w:rtl/>
          </w:rPr>
          <w:t>ويژگ</w:t>
        </w:r>
        <w:r w:rsidRPr="00F76112">
          <w:rPr>
            <w:rStyle w:val="Hyperlink"/>
            <w:rFonts w:cs="B Nazanin" w:hint="cs"/>
            <w:noProof/>
            <w:rtl/>
          </w:rPr>
          <w:t>ی‌</w:t>
        </w:r>
        <w:r w:rsidRPr="00F76112">
          <w:rPr>
            <w:rStyle w:val="Hyperlink"/>
            <w:rFonts w:cs="B Nazanin" w:hint="eastAsia"/>
            <w:noProof/>
            <w:rtl/>
          </w:rPr>
          <w:t>ها</w:t>
        </w:r>
        <w:r w:rsidRPr="00F76112">
          <w:rPr>
            <w:rStyle w:val="Hyperlink"/>
            <w:rFonts w:cs="B Nazanin" w:hint="cs"/>
            <w:noProof/>
            <w:rtl/>
          </w:rPr>
          <w:t>ی</w:t>
        </w:r>
        <w:r w:rsidRPr="00F76112">
          <w:rPr>
            <w:rStyle w:val="Hyperlink"/>
            <w:rFonts w:cs="B Nazanin"/>
            <w:noProof/>
            <w:rtl/>
          </w:rPr>
          <w:t xml:space="preserve"> راهکار (محصول)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Toc183549802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12</w:t>
        </w:r>
        <w:r>
          <w:rPr>
            <w:noProof/>
            <w:webHidden/>
            <w:rtl/>
          </w:rPr>
          <w:fldChar w:fldCharType="end"/>
        </w:r>
      </w:hyperlink>
    </w:p>
    <w:p w14:paraId="1D65E0DD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803" w:history="1">
        <w:r w:rsidRPr="00F76112">
          <w:rPr>
            <w:rStyle w:val="Hyperlink"/>
            <w:rFonts w:cs="B Nazanin"/>
            <w:rtl/>
          </w:rPr>
          <w:t>5-1-مورد اول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Toc183549803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12</w:t>
        </w:r>
        <w:r>
          <w:rPr>
            <w:webHidden/>
            <w:rtl/>
          </w:rPr>
          <w:fldChar w:fldCharType="end"/>
        </w:r>
      </w:hyperlink>
    </w:p>
    <w:p w14:paraId="687049E3" w14:textId="77777777" w:rsidR="00566C99" w:rsidRDefault="00566C99" w:rsidP="00566C9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bidi="ar-SA"/>
        </w:rPr>
      </w:pPr>
      <w:hyperlink w:anchor="_Toc183549804" w:history="1">
        <w:r w:rsidRPr="00F76112">
          <w:rPr>
            <w:rStyle w:val="Hyperlink"/>
            <w:rFonts w:cs="B Nazanin"/>
            <w:noProof/>
            <w:rtl/>
          </w:rPr>
          <w:t>6-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F76112">
          <w:rPr>
            <w:rStyle w:val="Hyperlink"/>
            <w:rFonts w:cs="B Nazanin"/>
            <w:noProof/>
            <w:rtl/>
          </w:rPr>
          <w:t>محدود</w:t>
        </w:r>
        <w:r w:rsidRPr="00F76112">
          <w:rPr>
            <w:rStyle w:val="Hyperlink"/>
            <w:rFonts w:cs="B Nazanin" w:hint="cs"/>
            <w:noProof/>
            <w:rtl/>
          </w:rPr>
          <w:t>ی</w:t>
        </w:r>
        <w:r w:rsidRPr="00F76112">
          <w:rPr>
            <w:rStyle w:val="Hyperlink"/>
            <w:rFonts w:cs="B Nazanin" w:hint="eastAsia"/>
            <w:noProof/>
            <w:rtl/>
          </w:rPr>
          <w:t>ت</w:t>
        </w:r>
        <w:r>
          <w:rPr>
            <w:rStyle w:val="Hyperlink"/>
            <w:rFonts w:cs="B Nazanin" w:hint="cs"/>
            <w:noProof/>
            <w:rtl/>
          </w:rPr>
          <w:t>‌</w:t>
        </w:r>
        <w:r w:rsidRPr="00F76112">
          <w:rPr>
            <w:rStyle w:val="Hyperlink"/>
            <w:rFonts w:cs="B Nazanin"/>
            <w:noProof/>
            <w:rtl/>
          </w:rPr>
          <w:t>ها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Toc183549804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12</w:t>
        </w:r>
        <w:r>
          <w:rPr>
            <w:noProof/>
            <w:webHidden/>
            <w:rtl/>
          </w:rPr>
          <w:fldChar w:fldCharType="end"/>
        </w:r>
      </w:hyperlink>
    </w:p>
    <w:p w14:paraId="36CF6DDF" w14:textId="77777777" w:rsidR="00566C99" w:rsidRDefault="00566C99" w:rsidP="00566C9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bidi="ar-SA"/>
        </w:rPr>
      </w:pPr>
      <w:hyperlink w:anchor="_Toc183549805" w:history="1">
        <w:r w:rsidRPr="00F76112">
          <w:rPr>
            <w:rStyle w:val="Hyperlink"/>
            <w:rFonts w:cs="B Nazanin"/>
            <w:noProof/>
            <w:rtl/>
          </w:rPr>
          <w:t>7-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F76112">
          <w:rPr>
            <w:rStyle w:val="Hyperlink"/>
            <w:rFonts w:cs="B Nazanin"/>
            <w:noProof/>
            <w:rtl/>
          </w:rPr>
          <w:t>پيش‌فرض</w:t>
        </w:r>
        <w:r>
          <w:rPr>
            <w:rStyle w:val="Hyperlink"/>
            <w:rFonts w:cs="B Nazanin" w:hint="cs"/>
            <w:noProof/>
            <w:rtl/>
          </w:rPr>
          <w:t>‌</w:t>
        </w:r>
        <w:r w:rsidRPr="00F76112">
          <w:rPr>
            <w:rStyle w:val="Hyperlink"/>
            <w:rFonts w:cs="B Nazanin"/>
            <w:noProof/>
            <w:rtl/>
          </w:rPr>
          <w:t>ها و وابستگي‌ها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Toc183549805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12</w:t>
        </w:r>
        <w:r>
          <w:rPr>
            <w:noProof/>
            <w:webHidden/>
            <w:rtl/>
          </w:rPr>
          <w:fldChar w:fldCharType="end"/>
        </w:r>
      </w:hyperlink>
    </w:p>
    <w:p w14:paraId="4EB6C6C6" w14:textId="77777777" w:rsidR="00566C99" w:rsidRDefault="00566C99" w:rsidP="00566C9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bidi="ar-SA"/>
        </w:rPr>
      </w:pPr>
      <w:hyperlink w:anchor="_Toc183549806" w:history="1">
        <w:r w:rsidRPr="00F76112">
          <w:rPr>
            <w:rStyle w:val="Hyperlink"/>
            <w:rFonts w:cs="B Nazanin"/>
            <w:noProof/>
            <w:rtl/>
          </w:rPr>
          <w:t>8-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F76112">
          <w:rPr>
            <w:rStyle w:val="Hyperlink"/>
            <w:rFonts w:cs="B Nazanin"/>
            <w:noProof/>
            <w:rtl/>
          </w:rPr>
          <w:t>نيازمندي</w:t>
        </w:r>
        <w:r>
          <w:rPr>
            <w:rStyle w:val="Hyperlink"/>
            <w:rFonts w:cs="B Nazanin" w:hint="cs"/>
            <w:noProof/>
            <w:rtl/>
          </w:rPr>
          <w:t>‌</w:t>
        </w:r>
        <w:r w:rsidRPr="00F76112">
          <w:rPr>
            <w:rStyle w:val="Hyperlink"/>
            <w:rFonts w:cs="B Nazanin"/>
            <w:noProof/>
            <w:rtl/>
          </w:rPr>
          <w:t>هاي د</w:t>
        </w:r>
        <w:r w:rsidRPr="00F76112">
          <w:rPr>
            <w:rStyle w:val="Hyperlink"/>
            <w:rFonts w:cs="B Nazanin" w:hint="cs"/>
            <w:noProof/>
            <w:rtl/>
          </w:rPr>
          <w:t>ی</w:t>
        </w:r>
        <w:r w:rsidRPr="00F76112">
          <w:rPr>
            <w:rStyle w:val="Hyperlink"/>
            <w:rFonts w:cs="B Nazanin" w:hint="eastAsia"/>
            <w:noProof/>
            <w:rtl/>
          </w:rPr>
          <w:t>گر</w:t>
        </w:r>
        <w:r w:rsidRPr="00F76112">
          <w:rPr>
            <w:rStyle w:val="Hyperlink"/>
            <w:rFonts w:cs="B Nazanin"/>
            <w:noProof/>
            <w:rtl/>
          </w:rPr>
          <w:t xml:space="preserve"> محصول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Toc183549806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13</w:t>
        </w:r>
        <w:r>
          <w:rPr>
            <w:noProof/>
            <w:webHidden/>
            <w:rtl/>
          </w:rPr>
          <w:fldChar w:fldCharType="end"/>
        </w:r>
      </w:hyperlink>
    </w:p>
    <w:p w14:paraId="54F46DB3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807" w:history="1">
        <w:r w:rsidRPr="00F76112">
          <w:rPr>
            <w:rStyle w:val="Hyperlink"/>
            <w:rFonts w:cs="B Nazanin"/>
            <w:rtl/>
          </w:rPr>
          <w:t>8-1-استانداردها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/>
            <w:rtl/>
          </w:rPr>
          <w:t xml:space="preserve"> قابل اعمال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Toc183549807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13</w:t>
        </w:r>
        <w:r>
          <w:rPr>
            <w:webHidden/>
            <w:rtl/>
          </w:rPr>
          <w:fldChar w:fldCharType="end"/>
        </w:r>
      </w:hyperlink>
    </w:p>
    <w:p w14:paraId="402148B7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808" w:history="1">
        <w:r w:rsidRPr="00F76112">
          <w:rPr>
            <w:rStyle w:val="Hyperlink"/>
            <w:rFonts w:cs="B Nazanin"/>
            <w:rtl/>
          </w:rPr>
          <w:t>8-2-ن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 w:hint="eastAsia"/>
            <w:rtl/>
          </w:rPr>
          <w:t>ازمند</w:t>
        </w:r>
        <w:r w:rsidRPr="00F76112">
          <w:rPr>
            <w:rStyle w:val="Hyperlink"/>
            <w:rFonts w:cs="B Nazanin" w:hint="cs"/>
            <w:rtl/>
          </w:rPr>
          <w:t>ی</w:t>
        </w:r>
        <w:r>
          <w:rPr>
            <w:rStyle w:val="Hyperlink"/>
            <w:rFonts w:cs="B Nazanin" w:hint="cs"/>
            <w:rtl/>
          </w:rPr>
          <w:t>‌</w:t>
        </w:r>
        <w:r w:rsidRPr="00F76112">
          <w:rPr>
            <w:rStyle w:val="Hyperlink"/>
            <w:rFonts w:cs="B Nazanin"/>
            <w:rtl/>
          </w:rPr>
          <w:t>ها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/>
            <w:rtl/>
          </w:rPr>
          <w:t xml:space="preserve"> فن</w:t>
        </w:r>
        <w:r w:rsidRPr="00F76112">
          <w:rPr>
            <w:rStyle w:val="Hyperlink"/>
            <w:rFonts w:cs="B Nazanin" w:hint="cs"/>
            <w:rtl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Toc183549808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13</w:t>
        </w:r>
        <w:r>
          <w:rPr>
            <w:webHidden/>
            <w:rtl/>
          </w:rPr>
          <w:fldChar w:fldCharType="end"/>
        </w:r>
      </w:hyperlink>
    </w:p>
    <w:p w14:paraId="57EF6268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809" w:history="1">
        <w:r w:rsidRPr="00F76112">
          <w:rPr>
            <w:rStyle w:val="Hyperlink"/>
            <w:rFonts w:cs="B Nazanin"/>
            <w:rtl/>
          </w:rPr>
          <w:t>8-3-نيازمند</w:t>
        </w:r>
        <w:r w:rsidRPr="00F76112">
          <w:rPr>
            <w:rStyle w:val="Hyperlink"/>
            <w:rFonts w:cs="B Nazanin" w:hint="cs"/>
            <w:rtl/>
          </w:rPr>
          <w:t>ی‌</w:t>
        </w:r>
        <w:r w:rsidRPr="00F76112">
          <w:rPr>
            <w:rStyle w:val="Hyperlink"/>
            <w:rFonts w:cs="B Nazanin" w:hint="eastAsia"/>
            <w:rtl/>
          </w:rPr>
          <w:t>ها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/>
            <w:rtl/>
          </w:rPr>
          <w:t xml:space="preserve"> کارايي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Toc183549809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13</w:t>
        </w:r>
        <w:r>
          <w:rPr>
            <w:webHidden/>
            <w:rtl/>
          </w:rPr>
          <w:fldChar w:fldCharType="end"/>
        </w:r>
      </w:hyperlink>
    </w:p>
    <w:p w14:paraId="159F0607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810" w:history="1">
        <w:r w:rsidRPr="00F76112">
          <w:rPr>
            <w:rStyle w:val="Hyperlink"/>
            <w:rFonts w:cs="B Nazanin"/>
            <w:rtl/>
          </w:rPr>
          <w:t>8-4-نيازمند</w:t>
        </w:r>
        <w:r w:rsidRPr="00F76112">
          <w:rPr>
            <w:rStyle w:val="Hyperlink"/>
            <w:rFonts w:cs="B Nazanin" w:hint="cs"/>
            <w:rtl/>
          </w:rPr>
          <w:t>ی‌</w:t>
        </w:r>
        <w:r w:rsidRPr="00F76112">
          <w:rPr>
            <w:rStyle w:val="Hyperlink"/>
            <w:rFonts w:cs="B Nazanin" w:hint="eastAsia"/>
            <w:rtl/>
          </w:rPr>
          <w:t>ها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/>
            <w:rtl/>
          </w:rPr>
          <w:t xml:space="preserve"> محيطي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Toc183549810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13</w:t>
        </w:r>
        <w:r>
          <w:rPr>
            <w:webHidden/>
            <w:rtl/>
          </w:rPr>
          <w:fldChar w:fldCharType="end"/>
        </w:r>
      </w:hyperlink>
    </w:p>
    <w:p w14:paraId="10B6F0A5" w14:textId="77777777" w:rsidR="00566C99" w:rsidRDefault="00566C99" w:rsidP="00772020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811" w:history="1">
        <w:r w:rsidRPr="00F76112">
          <w:rPr>
            <w:rStyle w:val="Hyperlink"/>
            <w:rFonts w:cs="B Nazanin"/>
            <w:rtl/>
          </w:rPr>
          <w:t>8-5-ن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 w:hint="eastAsia"/>
            <w:rtl/>
          </w:rPr>
          <w:t>ازمند</w:t>
        </w:r>
        <w:r w:rsidRPr="00F76112">
          <w:rPr>
            <w:rStyle w:val="Hyperlink"/>
            <w:rFonts w:cs="B Nazanin" w:hint="cs"/>
            <w:rtl/>
          </w:rPr>
          <w:t>ی</w:t>
        </w:r>
        <w:r w:rsidR="00772020">
          <w:rPr>
            <w:rStyle w:val="Hyperlink"/>
            <w:rFonts w:cs="B Nazanin" w:hint="cs"/>
            <w:rtl/>
          </w:rPr>
          <w:t>‌</w:t>
        </w:r>
        <w:r w:rsidRPr="00F76112">
          <w:rPr>
            <w:rStyle w:val="Hyperlink"/>
            <w:rFonts w:cs="B Nazanin"/>
            <w:rtl/>
          </w:rPr>
          <w:t>ها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/>
            <w:rtl/>
          </w:rPr>
          <w:t xml:space="preserve"> امن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 w:hint="eastAsia"/>
            <w:rtl/>
          </w:rPr>
          <w:t>ت</w:t>
        </w:r>
        <w:r w:rsidRPr="00F76112">
          <w:rPr>
            <w:rStyle w:val="Hyperlink"/>
            <w:rFonts w:cs="B Nazanin" w:hint="cs"/>
            <w:rtl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Toc183549811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13</w:t>
        </w:r>
        <w:r>
          <w:rPr>
            <w:webHidden/>
            <w:rtl/>
          </w:rPr>
          <w:fldChar w:fldCharType="end"/>
        </w:r>
      </w:hyperlink>
    </w:p>
    <w:p w14:paraId="553AA2F6" w14:textId="77777777" w:rsidR="00566C99" w:rsidRDefault="00566C99" w:rsidP="0077202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bidi="ar-SA"/>
        </w:rPr>
      </w:pPr>
      <w:hyperlink w:anchor="_Toc183549812" w:history="1">
        <w:r w:rsidRPr="00F76112">
          <w:rPr>
            <w:rStyle w:val="Hyperlink"/>
            <w:rFonts w:cs="B Nazanin"/>
            <w:noProof/>
            <w:rtl/>
          </w:rPr>
          <w:t>9-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F76112">
          <w:rPr>
            <w:rStyle w:val="Hyperlink"/>
            <w:rFonts w:cs="B Nazanin"/>
            <w:noProof/>
            <w:rtl/>
          </w:rPr>
          <w:t>ن</w:t>
        </w:r>
        <w:r w:rsidRPr="00F76112">
          <w:rPr>
            <w:rStyle w:val="Hyperlink"/>
            <w:rFonts w:cs="B Nazanin" w:hint="cs"/>
            <w:noProof/>
            <w:rtl/>
          </w:rPr>
          <w:t>ی</w:t>
        </w:r>
        <w:r w:rsidRPr="00F76112">
          <w:rPr>
            <w:rStyle w:val="Hyperlink"/>
            <w:rFonts w:cs="B Nazanin" w:hint="eastAsia"/>
            <w:noProof/>
            <w:rtl/>
          </w:rPr>
          <w:t>ازمند</w:t>
        </w:r>
        <w:r w:rsidRPr="00F76112">
          <w:rPr>
            <w:rStyle w:val="Hyperlink"/>
            <w:rFonts w:cs="B Nazanin" w:hint="cs"/>
            <w:noProof/>
            <w:rtl/>
          </w:rPr>
          <w:t>ی</w:t>
        </w:r>
        <w:r w:rsidR="00772020">
          <w:rPr>
            <w:rStyle w:val="Hyperlink"/>
            <w:rFonts w:cs="B Nazanin" w:hint="cs"/>
            <w:noProof/>
            <w:rtl/>
          </w:rPr>
          <w:t>‌</w:t>
        </w:r>
        <w:r w:rsidRPr="00F76112">
          <w:rPr>
            <w:rStyle w:val="Hyperlink"/>
            <w:rFonts w:cs="B Nazanin"/>
            <w:noProof/>
            <w:rtl/>
          </w:rPr>
          <w:t>ها</w:t>
        </w:r>
        <w:r w:rsidRPr="00F76112">
          <w:rPr>
            <w:rStyle w:val="Hyperlink"/>
            <w:rFonts w:cs="B Nazanin" w:hint="cs"/>
            <w:noProof/>
            <w:rtl/>
          </w:rPr>
          <w:t>ی</w:t>
        </w:r>
        <w:r w:rsidRPr="00F76112">
          <w:rPr>
            <w:rStyle w:val="Hyperlink"/>
            <w:rFonts w:cs="B Nazanin"/>
            <w:noProof/>
            <w:rtl/>
          </w:rPr>
          <w:t xml:space="preserve"> مستند ساز</w:t>
        </w:r>
        <w:r w:rsidRPr="00F76112">
          <w:rPr>
            <w:rStyle w:val="Hyperlink"/>
            <w:rFonts w:cs="B Nazanin"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Toc183549812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14</w:t>
        </w:r>
        <w:r>
          <w:rPr>
            <w:noProof/>
            <w:webHidden/>
            <w:rtl/>
          </w:rPr>
          <w:fldChar w:fldCharType="end"/>
        </w:r>
      </w:hyperlink>
    </w:p>
    <w:p w14:paraId="458A99F9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813" w:history="1">
        <w:r w:rsidRPr="00F76112">
          <w:rPr>
            <w:rStyle w:val="Hyperlink"/>
            <w:rFonts w:cs="B Nazanin"/>
            <w:rtl/>
          </w:rPr>
          <w:t>9-1-دست‌نامه‌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/>
            <w:rtl/>
          </w:rPr>
          <w:t xml:space="preserve"> کاربران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Toc183549813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14</w:t>
        </w:r>
        <w:r>
          <w:rPr>
            <w:webHidden/>
            <w:rtl/>
          </w:rPr>
          <w:fldChar w:fldCharType="end"/>
        </w:r>
      </w:hyperlink>
    </w:p>
    <w:p w14:paraId="7141C0CB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814" w:history="1">
        <w:r w:rsidRPr="00F76112">
          <w:rPr>
            <w:rStyle w:val="Hyperlink"/>
            <w:rFonts w:cs="B Nazanin"/>
            <w:rtl/>
          </w:rPr>
          <w:t>9-2-راهنما‌</w:t>
        </w:r>
        <w:r w:rsidRPr="00F76112">
          <w:rPr>
            <w:rStyle w:val="Hyperlink"/>
            <w:rFonts w:cs="B Nazanin" w:hint="cs"/>
            <w:rtl/>
          </w:rPr>
          <w:t>ی</w:t>
        </w:r>
        <w:r w:rsidRPr="00F76112">
          <w:rPr>
            <w:rStyle w:val="Hyperlink"/>
            <w:rFonts w:cs="B Nazanin"/>
            <w:rtl/>
          </w:rPr>
          <w:t xml:space="preserve"> برخط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Toc183549814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14</w:t>
        </w:r>
        <w:r>
          <w:rPr>
            <w:webHidden/>
            <w:rtl/>
          </w:rPr>
          <w:fldChar w:fldCharType="end"/>
        </w:r>
      </w:hyperlink>
    </w:p>
    <w:p w14:paraId="028E15B3" w14:textId="77777777" w:rsidR="00566C99" w:rsidRDefault="00566C99" w:rsidP="00566C99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83549815" w:history="1">
        <w:r w:rsidRPr="00F76112">
          <w:rPr>
            <w:rStyle w:val="Hyperlink"/>
            <w:rFonts w:cs="B Nazanin"/>
            <w:rtl/>
          </w:rPr>
          <w:t>9-3-راهنماي نصب، پيکره‌بندي، و راه‌انداز</w:t>
        </w:r>
        <w:r w:rsidRPr="00F76112">
          <w:rPr>
            <w:rStyle w:val="Hyperlink"/>
            <w:rFonts w:cs="B Nazanin" w:hint="cs"/>
            <w:rtl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Toc183549815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14</w:t>
        </w:r>
        <w:r>
          <w:rPr>
            <w:webHidden/>
            <w:rtl/>
          </w:rPr>
          <w:fldChar w:fldCharType="end"/>
        </w:r>
      </w:hyperlink>
    </w:p>
    <w:p w14:paraId="1FE32183" w14:textId="77777777" w:rsidR="00231AA4" w:rsidRPr="006007F5" w:rsidRDefault="00231AA4" w:rsidP="00B23F07">
      <w:pPr>
        <w:jc w:val="lowKashida"/>
        <w:rPr>
          <w:rFonts w:cs="B Nazanin"/>
        </w:rPr>
      </w:pPr>
      <w:r w:rsidRPr="00B23F07">
        <w:rPr>
          <w:rFonts w:cs="B Nazanin"/>
          <w:sz w:val="28"/>
          <w:szCs w:val="28"/>
        </w:rPr>
        <w:fldChar w:fldCharType="end"/>
      </w:r>
    </w:p>
    <w:p w14:paraId="67895BE2" w14:textId="77777777" w:rsidR="00F84D07" w:rsidRDefault="00F84D07" w:rsidP="00BB5BCD">
      <w:pPr>
        <w:rPr>
          <w:rFonts w:cs="B Nazanin"/>
          <w:sz w:val="28"/>
          <w:szCs w:val="28"/>
          <w:rtl/>
        </w:rPr>
        <w:sectPr w:rsidR="00F84D07" w:rsidSect="0057139A">
          <w:headerReference w:type="default" r:id="rId9"/>
          <w:footerReference w:type="default" r:id="rId10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14:paraId="1B96CDE9" w14:textId="77777777" w:rsidR="006A3CAC" w:rsidRPr="00FA41DA" w:rsidRDefault="006A3CAC" w:rsidP="00BB5BCD">
      <w:pPr>
        <w:spacing w:line="240" w:lineRule="atLeast"/>
        <w:ind w:left="432" w:right="720"/>
        <w:rPr>
          <w:rFonts w:cs="B Nazanin"/>
          <w:sz w:val="20"/>
          <w:szCs w:val="20"/>
        </w:rPr>
      </w:pPr>
    </w:p>
    <w:p w14:paraId="03663133" w14:textId="77777777" w:rsidR="00655CB7" w:rsidRPr="0014656B" w:rsidRDefault="00CF3911" w:rsidP="00BB5BCD">
      <w:pPr>
        <w:jc w:val="center"/>
        <w:rPr>
          <w:rFonts w:cs="B Nazanin"/>
          <w:b/>
          <w:bCs/>
          <w:sz w:val="40"/>
          <w:szCs w:val="40"/>
          <w:rtl/>
        </w:rPr>
      </w:pPr>
      <w:r w:rsidRPr="0014656B">
        <w:rPr>
          <w:rFonts w:cs="B Nazanin"/>
          <w:b/>
          <w:bCs/>
          <w:sz w:val="44"/>
          <w:szCs w:val="44"/>
          <w:rtl/>
        </w:rPr>
        <w:fldChar w:fldCharType="begin"/>
      </w:r>
      <w:r w:rsidRPr="0014656B">
        <w:rPr>
          <w:rFonts w:cs="B Nazanin"/>
          <w:b/>
          <w:bCs/>
          <w:sz w:val="44"/>
          <w:szCs w:val="44"/>
          <w:rtl/>
        </w:rPr>
        <w:instrText xml:space="preserve"> </w:instrText>
      </w:r>
      <w:r w:rsidRPr="0014656B">
        <w:rPr>
          <w:rFonts w:cs="B Nazanin"/>
          <w:b/>
          <w:bCs/>
          <w:sz w:val="44"/>
          <w:szCs w:val="44"/>
        </w:rPr>
        <w:instrText>DOCPROPERTY  Subject  \* MERGEFORMAT</w:instrText>
      </w:r>
      <w:r w:rsidRPr="0014656B">
        <w:rPr>
          <w:rFonts w:cs="B Nazanin"/>
          <w:b/>
          <w:bCs/>
          <w:sz w:val="44"/>
          <w:szCs w:val="44"/>
          <w:rtl/>
        </w:rPr>
        <w:instrText xml:space="preserve"> </w:instrText>
      </w:r>
      <w:r w:rsidRPr="0014656B">
        <w:rPr>
          <w:rFonts w:cs="B Nazanin"/>
          <w:b/>
          <w:bCs/>
          <w:sz w:val="44"/>
          <w:szCs w:val="44"/>
          <w:rtl/>
        </w:rPr>
        <w:fldChar w:fldCharType="separate"/>
      </w:r>
      <w:r w:rsidR="00207D1C" w:rsidRPr="0014656B">
        <w:rPr>
          <w:rFonts w:cs="B Nazanin"/>
          <w:b/>
          <w:bCs/>
          <w:sz w:val="44"/>
          <w:szCs w:val="44"/>
          <w:rtl/>
        </w:rPr>
        <w:t>سند چشم‌انداز</w:t>
      </w:r>
      <w:r w:rsidRPr="0014656B">
        <w:rPr>
          <w:rFonts w:cs="B Nazanin"/>
          <w:b/>
          <w:bCs/>
          <w:sz w:val="44"/>
          <w:szCs w:val="44"/>
          <w:rtl/>
        </w:rPr>
        <w:fldChar w:fldCharType="end"/>
      </w:r>
    </w:p>
    <w:p w14:paraId="027A24EF" w14:textId="77777777" w:rsidR="00BE47FA" w:rsidRPr="006007F5" w:rsidRDefault="00B8378C" w:rsidP="00BB5BCD">
      <w:pPr>
        <w:pStyle w:val="Heading1"/>
        <w:rPr>
          <w:rFonts w:cs="B Nazanin"/>
          <w:rtl/>
        </w:rPr>
      </w:pPr>
      <w:bookmarkStart w:id="0" w:name="_Toc196582292"/>
      <w:bookmarkStart w:id="1" w:name="_Toc196582317"/>
      <w:bookmarkStart w:id="2" w:name="_Toc431896685"/>
      <w:bookmarkStart w:id="3" w:name="_Toc183549779"/>
      <w:bookmarkStart w:id="4" w:name="_Toc88823251"/>
      <w:bookmarkStart w:id="5" w:name="_Toc88823355"/>
      <w:bookmarkStart w:id="6" w:name="_Toc88823485"/>
      <w:bookmarkStart w:id="7" w:name="_Toc88823538"/>
      <w:bookmarkStart w:id="8" w:name="_Toc88823686"/>
      <w:bookmarkStart w:id="9" w:name="_Toc88823858"/>
      <w:bookmarkStart w:id="10" w:name="_Toc88827958"/>
      <w:bookmarkStart w:id="11" w:name="_Toc88828531"/>
      <w:bookmarkStart w:id="12" w:name="_Toc88828634"/>
      <w:r w:rsidRPr="006007F5">
        <w:rPr>
          <w:rFonts w:cs="B Nazanin" w:hint="cs"/>
          <w:rtl/>
        </w:rPr>
        <w:t>کليات سند</w:t>
      </w:r>
      <w:bookmarkEnd w:id="0"/>
      <w:bookmarkEnd w:id="1"/>
      <w:bookmarkEnd w:id="2"/>
      <w:bookmarkEnd w:id="3"/>
    </w:p>
    <w:p w14:paraId="22E7892B" w14:textId="77777777" w:rsidR="00BE47FA" w:rsidRPr="006007F5" w:rsidRDefault="007F22C4" w:rsidP="00BB5BCD">
      <w:pPr>
        <w:pStyle w:val="Heading2"/>
        <w:ind w:left="746" w:firstLine="0"/>
        <w:jc w:val="lowKashida"/>
        <w:rPr>
          <w:rFonts w:cs="B Nazanin"/>
          <w:rtl/>
        </w:rPr>
      </w:pPr>
      <w:bookmarkStart w:id="13" w:name="_Toc196582293"/>
      <w:bookmarkStart w:id="14" w:name="_Toc196582318"/>
      <w:bookmarkStart w:id="15" w:name="_Toc431896686"/>
      <w:bookmarkStart w:id="16" w:name="_Toc183549780"/>
      <w:r w:rsidRPr="006007F5">
        <w:rPr>
          <w:rFonts w:cs="B Nazanin" w:hint="cs"/>
          <w:rtl/>
        </w:rPr>
        <w:t>هدف</w:t>
      </w:r>
      <w:bookmarkEnd w:id="13"/>
      <w:bookmarkEnd w:id="14"/>
      <w:bookmarkEnd w:id="15"/>
      <w:bookmarkEnd w:id="16"/>
    </w:p>
    <w:p w14:paraId="2785EDC6" w14:textId="77777777" w:rsidR="00D46E6F" w:rsidRPr="006007F5" w:rsidRDefault="002E4E0F" w:rsidP="00B213B4">
      <w:pPr>
        <w:spacing w:before="100" w:beforeAutospacing="1" w:after="100" w:afterAutospacing="1" w:line="360" w:lineRule="auto"/>
        <w:ind w:left="1469"/>
        <w:jc w:val="lowKashida"/>
        <w:rPr>
          <w:rFonts w:cs="B Nazanin"/>
          <w:sz w:val="28"/>
          <w:szCs w:val="28"/>
          <w:rtl/>
        </w:rPr>
      </w:pPr>
      <w:r w:rsidRPr="006007F5">
        <w:rPr>
          <w:rFonts w:cs="B Nazanin"/>
          <w:sz w:val="28"/>
          <w:szCs w:val="28"/>
          <w:rtl/>
        </w:rPr>
        <w:t xml:space="preserve">اين سند به منظور توصيف اهدافِ مجموعه‌ي فعاليت‌هاي </w:t>
      </w:r>
      <w:r w:rsidRPr="006007F5">
        <w:rPr>
          <w:rFonts w:cs="B Nazanin" w:hint="cs"/>
          <w:sz w:val="28"/>
          <w:szCs w:val="28"/>
          <w:rtl/>
        </w:rPr>
        <w:t xml:space="preserve">توسعه‌ی </w:t>
      </w:r>
      <w:r w:rsidRPr="00B82615">
        <w:rPr>
          <w:rFonts w:cs="B Nazanin"/>
          <w:i/>
          <w:iCs/>
          <w:color w:val="5B9BD5" w:themeColor="accent1"/>
          <w:sz w:val="28"/>
          <w:szCs w:val="28"/>
          <w:rtl/>
        </w:rPr>
        <w:fldChar w:fldCharType="begin"/>
      </w:r>
      <w:r w:rsidRPr="00B82615">
        <w:rPr>
          <w:rFonts w:cs="B Nazanin"/>
          <w:i/>
          <w:iCs/>
          <w:color w:val="5B9BD5" w:themeColor="accent1"/>
          <w:sz w:val="28"/>
          <w:szCs w:val="28"/>
          <w:rtl/>
        </w:rPr>
        <w:instrText xml:space="preserve"> </w:instrText>
      </w:r>
      <w:r w:rsidRPr="00B82615">
        <w:rPr>
          <w:rFonts w:cs="B Nazanin"/>
          <w:i/>
          <w:iCs/>
          <w:color w:val="5B9BD5" w:themeColor="accent1"/>
          <w:sz w:val="28"/>
          <w:szCs w:val="28"/>
        </w:rPr>
        <w:instrText>DOCPROPERTY  Title  \* MERGEFORMAT</w:instrText>
      </w:r>
      <w:r w:rsidRPr="00B82615">
        <w:rPr>
          <w:rFonts w:cs="B Nazanin"/>
          <w:i/>
          <w:iCs/>
          <w:color w:val="5B9BD5" w:themeColor="accent1"/>
          <w:sz w:val="28"/>
          <w:szCs w:val="28"/>
          <w:rtl/>
        </w:rPr>
        <w:instrText xml:space="preserve"> </w:instrText>
      </w:r>
      <w:r w:rsidRPr="00B82615">
        <w:rPr>
          <w:rFonts w:cs="B Nazanin"/>
          <w:i/>
          <w:iCs/>
          <w:color w:val="5B9BD5" w:themeColor="accent1"/>
          <w:sz w:val="28"/>
          <w:szCs w:val="28"/>
          <w:rtl/>
        </w:rPr>
        <w:fldChar w:fldCharType="end"/>
      </w:r>
      <w:r w:rsidR="007B4702" w:rsidRPr="00B82615">
        <w:rPr>
          <w:rFonts w:cs="B Nazanin" w:hint="cs"/>
          <w:i/>
          <w:iCs/>
          <w:color w:val="5B9BD5" w:themeColor="accent1"/>
          <w:sz w:val="28"/>
          <w:szCs w:val="28"/>
          <w:rtl/>
        </w:rPr>
        <w:t xml:space="preserve">سامانه </w:t>
      </w:r>
      <w:r w:rsidR="00B213B4" w:rsidRPr="00B82615">
        <w:rPr>
          <w:rFonts w:cs="B Nazanin" w:hint="cs"/>
          <w:i/>
          <w:iCs/>
          <w:color w:val="5B9BD5" w:themeColor="accent1"/>
          <w:sz w:val="28"/>
          <w:szCs w:val="28"/>
          <w:rtl/>
        </w:rPr>
        <w:t>...</w:t>
      </w:r>
      <w:r w:rsidR="00E958BE" w:rsidRPr="00B82615">
        <w:rPr>
          <w:rFonts w:cs="B Nazanin" w:hint="cs"/>
          <w:color w:val="5B9BD5" w:themeColor="accent1"/>
          <w:sz w:val="28"/>
          <w:szCs w:val="28"/>
          <w:rtl/>
        </w:rPr>
        <w:t xml:space="preserve"> </w:t>
      </w:r>
      <w:r w:rsidRPr="006007F5">
        <w:rPr>
          <w:rFonts w:cs="B Nazanin"/>
          <w:sz w:val="28"/>
          <w:szCs w:val="28"/>
          <w:rtl/>
        </w:rPr>
        <w:t xml:space="preserve">تهيه شده است. </w:t>
      </w:r>
      <w:r w:rsidRPr="006007F5">
        <w:rPr>
          <w:rFonts w:cs="B Nazanin" w:hint="cs"/>
          <w:sz w:val="28"/>
          <w:szCs w:val="28"/>
          <w:rtl/>
        </w:rPr>
        <w:t xml:space="preserve">در اين </w:t>
      </w:r>
      <w:r w:rsidRPr="006007F5">
        <w:rPr>
          <w:rFonts w:cs="B Nazanin"/>
          <w:sz w:val="28"/>
          <w:szCs w:val="28"/>
          <w:rtl/>
        </w:rPr>
        <w:t>سند، چرايي‌ها (ضرورت‌ها)</w:t>
      </w:r>
      <w:r w:rsidRPr="006007F5">
        <w:rPr>
          <w:rFonts w:cs="B Nazanin" w:hint="cs"/>
          <w:sz w:val="28"/>
          <w:szCs w:val="28"/>
          <w:rtl/>
        </w:rPr>
        <w:t xml:space="preserve"> و</w:t>
      </w:r>
      <w:r w:rsidRPr="006007F5">
        <w:rPr>
          <w:rFonts w:cs="B Nazanin"/>
          <w:sz w:val="28"/>
          <w:szCs w:val="28"/>
          <w:rtl/>
        </w:rPr>
        <w:t xml:space="preserve"> چيستي‌هاي مرتبط با پروژه، </w:t>
      </w:r>
      <w:r w:rsidRPr="006007F5">
        <w:rPr>
          <w:rFonts w:cs="B Nazanin" w:hint="cs"/>
          <w:sz w:val="28"/>
          <w:szCs w:val="28"/>
          <w:rtl/>
        </w:rPr>
        <w:t>و ني</w:t>
      </w:r>
      <w:r w:rsidR="009E724B">
        <w:rPr>
          <w:rFonts w:cs="B Nazanin" w:hint="cs"/>
          <w:sz w:val="28"/>
          <w:szCs w:val="28"/>
          <w:rtl/>
        </w:rPr>
        <w:t>ز ملاحظات کليدي آن که بايد به تا</w:t>
      </w:r>
      <w:r w:rsidRPr="006007F5">
        <w:rPr>
          <w:rFonts w:cs="B Nazanin" w:hint="cs"/>
          <w:sz w:val="28"/>
          <w:szCs w:val="28"/>
          <w:rtl/>
        </w:rPr>
        <w:t xml:space="preserve">ييد ذينفعان پروژه برسد، بيان شده است. </w:t>
      </w:r>
      <w:r w:rsidR="00CF519A">
        <w:rPr>
          <w:rFonts w:cs="B Nazanin" w:hint="cs"/>
          <w:sz w:val="28"/>
          <w:szCs w:val="28"/>
          <w:rtl/>
        </w:rPr>
        <w:t>در سند چ</w:t>
      </w:r>
      <w:r w:rsidR="0014656B">
        <w:rPr>
          <w:rFonts w:cs="B Nazanin" w:hint="cs"/>
          <w:sz w:val="28"/>
          <w:szCs w:val="28"/>
          <w:rtl/>
        </w:rPr>
        <w:t xml:space="preserve">شم انداز </w:t>
      </w:r>
      <w:r w:rsidR="0014656B" w:rsidRPr="0014656B">
        <w:rPr>
          <w:rFonts w:cs="B Nazanin" w:hint="cs"/>
          <w:sz w:val="28"/>
          <w:szCs w:val="28"/>
          <w:rtl/>
        </w:rPr>
        <w:t>ﺗﻤﺮﮐﺰ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ﺍﺻﻠﻲ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ﺑﺮ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ﺭﻭﻱ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ﻗﺎﺑﻠﻴﺖﻫﺎﻳﻲ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ﺍﺳﺖ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ﮐﻪ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ﺍﻓﺮﺍﺩ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ﺫﻳﻨﻔﻊ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ﻭ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ﮐﺎﺭﺑﺮﺍﻥ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ﻧﻬﺎﻳﻲ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ﺑﻪ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ﻋﻨﻮﺍﻥ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ﻧﻴﺎﺯﻫﺎﻱ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ﺧﻮﺩ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ﻣﻄﺮﺡ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ﮐﺮﺩﻩﺍﻧﺪ</w:t>
      </w:r>
      <w:r w:rsidR="0014656B" w:rsidRPr="0014656B">
        <w:rPr>
          <w:rFonts w:cs="B Nazanin" w:hint="eastAsia"/>
          <w:sz w:val="28"/>
          <w:szCs w:val="28"/>
          <w:rtl/>
        </w:rPr>
        <w:t>؛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ﻫﻤﭽﻨﻴﻦ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ﺩﺭ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ﺍﻳﻦ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ﺳﻨﺪ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ﺩﻻﻳﻞ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ﻭﺟﻮﺩ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ﭼﻨﻴﻦ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ﻧﻴﺎﺯﻫﺎﻳﻲ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ﺗﻮﺳﻂ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ﺁﻥ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ﺍﻓﺮﺍﺩ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ﺑﻴﺎﻥ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ﺧﻮﺍﻫﺪ</w:t>
      </w:r>
      <w:r w:rsidR="0014656B" w:rsidRPr="0014656B">
        <w:rPr>
          <w:rFonts w:cs="B Nazanin"/>
          <w:sz w:val="28"/>
          <w:szCs w:val="28"/>
          <w:rtl/>
        </w:rPr>
        <w:t xml:space="preserve"> </w:t>
      </w:r>
      <w:r w:rsidR="0014656B" w:rsidRPr="0014656B">
        <w:rPr>
          <w:rFonts w:cs="B Nazanin" w:hint="cs"/>
          <w:sz w:val="28"/>
          <w:szCs w:val="28"/>
          <w:rtl/>
        </w:rPr>
        <w:t>ﺷﺪ</w:t>
      </w:r>
      <w:r w:rsidR="0014656B" w:rsidRPr="0014656B">
        <w:rPr>
          <w:rFonts w:cs="B Nazanin"/>
          <w:sz w:val="28"/>
          <w:szCs w:val="28"/>
          <w:rtl/>
        </w:rPr>
        <w:t>.</w:t>
      </w:r>
    </w:p>
    <w:p w14:paraId="57FF836B" w14:textId="77777777" w:rsidR="004F77ED" w:rsidRPr="006007F5" w:rsidRDefault="00DB0FF2" w:rsidP="00BB5BCD">
      <w:pPr>
        <w:pStyle w:val="Heading1"/>
        <w:rPr>
          <w:rFonts w:cs="B Nazanin"/>
          <w:rtl/>
        </w:rPr>
      </w:pPr>
      <w:bookmarkStart w:id="17" w:name="_Toc431896689"/>
      <w:bookmarkStart w:id="18" w:name="_Toc183549781"/>
      <w:r>
        <w:rPr>
          <w:rFonts w:cs="B Nazanin" w:hint="cs"/>
          <w:rtl/>
        </w:rPr>
        <w:t>جایگاه پروژه</w:t>
      </w:r>
      <w:r w:rsidR="00707B54" w:rsidRPr="006007F5">
        <w:rPr>
          <w:rStyle w:val="FootnoteReference"/>
          <w:rFonts w:cs="B Nazanin"/>
          <w:b w:val="0"/>
          <w:bCs w:val="0"/>
          <w:rtl/>
        </w:rPr>
        <w:footnoteReference w:id="1"/>
      </w:r>
      <w:bookmarkEnd w:id="17"/>
      <w:bookmarkEnd w:id="18"/>
    </w:p>
    <w:p w14:paraId="00618C72" w14:textId="77777777" w:rsidR="00231AA4" w:rsidRPr="006007F5" w:rsidRDefault="00707B54" w:rsidP="00BB5BCD">
      <w:pPr>
        <w:pStyle w:val="Heading2"/>
        <w:ind w:left="746" w:firstLine="0"/>
        <w:rPr>
          <w:rFonts w:cs="B Nazanin"/>
          <w:rtl/>
        </w:rPr>
      </w:pPr>
      <w:bookmarkStart w:id="19" w:name="_Toc431896690"/>
      <w:bookmarkStart w:id="20" w:name="_Toc183549782"/>
      <w:r w:rsidRPr="006007F5">
        <w:rPr>
          <w:rFonts w:cs="B Nazanin"/>
          <w:rtl/>
        </w:rPr>
        <w:t>فرصت</w:t>
      </w:r>
      <w:r w:rsidRPr="006007F5">
        <w:rPr>
          <w:rFonts w:cs="B Nazanin" w:hint="cs"/>
          <w:rtl/>
        </w:rPr>
        <w:t>‌</w:t>
      </w:r>
      <w:r w:rsidRPr="006007F5">
        <w:rPr>
          <w:rFonts w:cs="B Nazanin"/>
          <w:rtl/>
        </w:rPr>
        <w:t>هاي کسب</w:t>
      </w:r>
      <w:r w:rsidRPr="006007F5">
        <w:rPr>
          <w:rFonts w:cs="B Nazanin" w:hint="cs"/>
          <w:rtl/>
        </w:rPr>
        <w:t>‌</w:t>
      </w:r>
      <w:r w:rsidRPr="006007F5">
        <w:rPr>
          <w:rFonts w:cs="B Nazanin"/>
          <w:rtl/>
        </w:rPr>
        <w:t>و</w:t>
      </w:r>
      <w:r w:rsidRPr="006007F5">
        <w:rPr>
          <w:rFonts w:cs="B Nazanin" w:hint="cs"/>
          <w:rtl/>
        </w:rPr>
        <w:t>‌</w:t>
      </w:r>
      <w:r w:rsidRPr="006007F5">
        <w:rPr>
          <w:rFonts w:cs="B Nazanin"/>
          <w:rtl/>
        </w:rPr>
        <w:t>کار</w:t>
      </w:r>
      <w:bookmarkEnd w:id="19"/>
      <w:bookmarkEnd w:id="20"/>
    </w:p>
    <w:p w14:paraId="3955AC75" w14:textId="77777777" w:rsidR="00091576" w:rsidRPr="00983948" w:rsidRDefault="00091576" w:rsidP="002F5453">
      <w:pPr>
        <w:spacing w:before="100" w:beforeAutospacing="1" w:after="100" w:afterAutospacing="1" w:line="360" w:lineRule="auto"/>
        <w:ind w:left="1466"/>
        <w:jc w:val="lowKashida"/>
        <w:rPr>
          <w:rFonts w:cs="B Nazanin"/>
          <w:sz w:val="28"/>
          <w:szCs w:val="28"/>
          <w:rtl/>
        </w:rPr>
      </w:pPr>
    </w:p>
    <w:p w14:paraId="26C5E371" w14:textId="77777777" w:rsidR="00231AA4" w:rsidRPr="006007F5" w:rsidRDefault="00564199" w:rsidP="00BB5BCD">
      <w:pPr>
        <w:pStyle w:val="Heading2"/>
        <w:ind w:left="746" w:firstLine="0"/>
        <w:rPr>
          <w:rFonts w:cs="B Nazanin"/>
          <w:rtl/>
        </w:rPr>
      </w:pPr>
      <w:bookmarkStart w:id="21" w:name="_Toc431896691"/>
      <w:bookmarkStart w:id="22" w:name="_Toc183549783"/>
      <w:r>
        <w:rPr>
          <w:rFonts w:cs="B Nazanin"/>
          <w:rtl/>
        </w:rPr>
        <w:t>بيان</w:t>
      </w:r>
      <w:r w:rsidR="00512343" w:rsidRPr="006007F5">
        <w:rPr>
          <w:rFonts w:cs="B Nazanin"/>
          <w:rtl/>
        </w:rPr>
        <w:t xml:space="preserve"> مسأله</w:t>
      </w:r>
      <w:bookmarkEnd w:id="21"/>
      <w:bookmarkEnd w:id="22"/>
    </w:p>
    <w:tbl>
      <w:tblPr>
        <w:bidiVisual/>
        <w:tblW w:w="7619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8"/>
        <w:gridCol w:w="4161"/>
      </w:tblGrid>
      <w:tr w:rsidR="00636D2D" w:rsidRPr="006007F5" w14:paraId="255C0C1E" w14:textId="77777777" w:rsidTr="00BF6462">
        <w:trPr>
          <w:cantSplit/>
          <w:trHeight w:val="303"/>
          <w:jc w:val="right"/>
        </w:trPr>
        <w:tc>
          <w:tcPr>
            <w:tcW w:w="3458" w:type="dxa"/>
          </w:tcPr>
          <w:p w14:paraId="10B32D3C" w14:textId="77777777" w:rsidR="00636D2D" w:rsidRPr="00D1489B" w:rsidRDefault="006A3CAC" w:rsidP="00BB5BCD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مسئله</w:t>
            </w:r>
          </w:p>
        </w:tc>
        <w:tc>
          <w:tcPr>
            <w:tcW w:w="4161" w:type="dxa"/>
            <w:vAlign w:val="center"/>
          </w:tcPr>
          <w:p w14:paraId="44DB1FB4" w14:textId="77777777" w:rsidR="00636D2D" w:rsidRPr="00D91DA7" w:rsidRDefault="00636D2D" w:rsidP="00BB5BCD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6"/>
                <w:szCs w:val="26"/>
                <w:rtl/>
              </w:rPr>
            </w:pPr>
          </w:p>
        </w:tc>
      </w:tr>
      <w:tr w:rsidR="00636D2D" w:rsidRPr="006007F5" w14:paraId="5BBA7761" w14:textId="77777777" w:rsidTr="00BF6462">
        <w:trPr>
          <w:trHeight w:val="306"/>
          <w:jc w:val="right"/>
        </w:trPr>
        <w:tc>
          <w:tcPr>
            <w:tcW w:w="3458" w:type="dxa"/>
          </w:tcPr>
          <w:p w14:paraId="57499890" w14:textId="77777777" w:rsidR="00636D2D" w:rsidRPr="006007F5" w:rsidRDefault="00636D2D" w:rsidP="00BB5BCD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rtl/>
              </w:rPr>
            </w:pPr>
            <w:r w:rsidRPr="006007F5">
              <w:rPr>
                <w:rFonts w:cs="B Nazanin" w:hint="cs"/>
                <w:b/>
                <w:bCs/>
                <w:color w:val="0F243E"/>
                <w:rtl/>
              </w:rPr>
              <w:t>که تأثير مي‌گذارد بر</w:t>
            </w:r>
          </w:p>
        </w:tc>
        <w:tc>
          <w:tcPr>
            <w:tcW w:w="4161" w:type="dxa"/>
          </w:tcPr>
          <w:p w14:paraId="3D6EB8F6" w14:textId="77777777" w:rsidR="00636D2D" w:rsidRPr="00D91DA7" w:rsidRDefault="00636D2D" w:rsidP="00BB5BCD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6"/>
                <w:szCs w:val="26"/>
              </w:rPr>
            </w:pPr>
          </w:p>
        </w:tc>
      </w:tr>
      <w:tr w:rsidR="006A3CAC" w:rsidRPr="006007F5" w14:paraId="4C96CF28" w14:textId="77777777" w:rsidTr="00BF6462">
        <w:trPr>
          <w:trHeight w:val="317"/>
          <w:jc w:val="right"/>
        </w:trPr>
        <w:tc>
          <w:tcPr>
            <w:tcW w:w="3458" w:type="dxa"/>
          </w:tcPr>
          <w:p w14:paraId="1B829F0E" w14:textId="77777777" w:rsidR="006A3CAC" w:rsidRPr="006007F5" w:rsidRDefault="006A3CAC" w:rsidP="00BB5BCD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rtl/>
              </w:rPr>
            </w:pPr>
            <w:r w:rsidRPr="006007F5">
              <w:rPr>
                <w:rFonts w:cs="B Nazanin" w:hint="cs"/>
                <w:b/>
                <w:bCs/>
                <w:color w:val="0F243E"/>
                <w:rtl/>
              </w:rPr>
              <w:t>اثرات آن به صورت</w:t>
            </w:r>
          </w:p>
        </w:tc>
        <w:tc>
          <w:tcPr>
            <w:tcW w:w="4161" w:type="dxa"/>
            <w:vAlign w:val="center"/>
          </w:tcPr>
          <w:p w14:paraId="7D1C9541" w14:textId="77777777" w:rsidR="006A3CAC" w:rsidRPr="006A3CAC" w:rsidRDefault="006A3CAC" w:rsidP="00BB5BCD">
            <w:pPr>
              <w:pStyle w:val="Text"/>
              <w:spacing w:line="360" w:lineRule="auto"/>
              <w:rPr>
                <w:rFonts w:cs="B Nazanin"/>
                <w:i w:val="0"/>
                <w:iCs w:val="0"/>
                <w:color w:val="auto"/>
                <w:sz w:val="26"/>
                <w:szCs w:val="26"/>
                <w:rtl/>
              </w:rPr>
            </w:pPr>
          </w:p>
        </w:tc>
      </w:tr>
      <w:tr w:rsidR="006A3CAC" w:rsidRPr="006007F5" w14:paraId="50B53716" w14:textId="77777777" w:rsidTr="00BF6462">
        <w:trPr>
          <w:trHeight w:val="291"/>
          <w:jc w:val="right"/>
        </w:trPr>
        <w:tc>
          <w:tcPr>
            <w:tcW w:w="3458" w:type="dxa"/>
          </w:tcPr>
          <w:p w14:paraId="509604C7" w14:textId="77777777" w:rsidR="006A3CAC" w:rsidRPr="006007F5" w:rsidRDefault="006A3CAC" w:rsidP="00BB5BCD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rtl/>
              </w:rPr>
            </w:pPr>
            <w:r w:rsidRPr="006007F5">
              <w:rPr>
                <w:rFonts w:cs="B Nazanin" w:hint="cs"/>
                <w:b/>
                <w:bCs/>
                <w:color w:val="0F243E"/>
                <w:rtl/>
              </w:rPr>
              <w:t>يک راهکار موفق، عبارتست از</w:t>
            </w:r>
          </w:p>
        </w:tc>
        <w:tc>
          <w:tcPr>
            <w:tcW w:w="4161" w:type="dxa"/>
          </w:tcPr>
          <w:p w14:paraId="26421891" w14:textId="77777777" w:rsidR="006A3CAC" w:rsidRPr="00D91DA7" w:rsidRDefault="006A3CAC" w:rsidP="00BB5BCD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6"/>
                <w:szCs w:val="26"/>
                <w:rtl/>
              </w:rPr>
            </w:pPr>
          </w:p>
        </w:tc>
      </w:tr>
    </w:tbl>
    <w:p w14:paraId="530F1A9C" w14:textId="77777777" w:rsidR="00887455" w:rsidRDefault="00887455" w:rsidP="00BB5BCD">
      <w:pPr>
        <w:rPr>
          <w:rtl/>
        </w:rPr>
      </w:pPr>
    </w:p>
    <w:p w14:paraId="057CC7CA" w14:textId="77777777" w:rsidR="00636D2D" w:rsidRPr="006007F5" w:rsidRDefault="00CC566A" w:rsidP="00BB5BCD">
      <w:pPr>
        <w:pStyle w:val="Heading2"/>
        <w:ind w:left="746" w:firstLine="0"/>
        <w:rPr>
          <w:rFonts w:cs="B Nazanin"/>
          <w:rtl/>
        </w:rPr>
      </w:pPr>
      <w:bookmarkStart w:id="23" w:name="_Toc431896692"/>
      <w:bookmarkStart w:id="24" w:name="_Toc183549784"/>
      <w:r>
        <w:rPr>
          <w:rFonts w:cs="B Nazanin" w:hint="cs"/>
          <w:rtl/>
        </w:rPr>
        <w:t>تبیین</w:t>
      </w:r>
      <w:r w:rsidR="00636D2D" w:rsidRPr="006007F5">
        <w:rPr>
          <w:rFonts w:cs="B Nazanin"/>
          <w:rtl/>
        </w:rPr>
        <w:t xml:space="preserve"> جايگاه محصول</w:t>
      </w:r>
      <w:bookmarkEnd w:id="23"/>
      <w:bookmarkEnd w:id="24"/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9"/>
        <w:gridCol w:w="4162"/>
      </w:tblGrid>
      <w:tr w:rsidR="00636D2D" w:rsidRPr="006007F5" w14:paraId="5CDDFBF7" w14:textId="77777777" w:rsidTr="001934A6">
        <w:trPr>
          <w:cantSplit/>
          <w:trHeight w:val="303"/>
          <w:jc w:val="right"/>
        </w:trPr>
        <w:tc>
          <w:tcPr>
            <w:tcW w:w="3459" w:type="dxa"/>
          </w:tcPr>
          <w:p w14:paraId="1F094030" w14:textId="77777777" w:rsidR="00636D2D" w:rsidRPr="006007F5" w:rsidRDefault="00636D2D" w:rsidP="00BB5BCD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rtl/>
              </w:rPr>
            </w:pPr>
            <w:r w:rsidRPr="006007F5">
              <w:rPr>
                <w:rFonts w:cs="B Nazanin" w:hint="cs"/>
                <w:b/>
                <w:bCs/>
                <w:color w:val="0F243E"/>
                <w:rtl/>
              </w:rPr>
              <w:t>برای</w:t>
            </w:r>
          </w:p>
        </w:tc>
        <w:tc>
          <w:tcPr>
            <w:tcW w:w="4162" w:type="dxa"/>
            <w:vAlign w:val="center"/>
          </w:tcPr>
          <w:p w14:paraId="40F046EE" w14:textId="77777777" w:rsidR="00636D2D" w:rsidRPr="0055112F" w:rsidRDefault="00636D2D" w:rsidP="00BB5BCD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636D2D" w:rsidRPr="006007F5" w14:paraId="06BA8944" w14:textId="77777777" w:rsidTr="001934A6">
        <w:trPr>
          <w:trHeight w:val="306"/>
          <w:jc w:val="right"/>
        </w:trPr>
        <w:tc>
          <w:tcPr>
            <w:tcW w:w="3459" w:type="dxa"/>
          </w:tcPr>
          <w:p w14:paraId="4B1814F6" w14:textId="77777777" w:rsidR="00636D2D" w:rsidRPr="006007F5" w:rsidRDefault="00636D2D" w:rsidP="00BB5BCD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rtl/>
              </w:rPr>
            </w:pPr>
            <w:r w:rsidRPr="006007F5">
              <w:rPr>
                <w:rFonts w:cs="B Nazanin" w:hint="cs"/>
                <w:b/>
                <w:bCs/>
                <w:color w:val="0F243E"/>
                <w:rtl/>
              </w:rPr>
              <w:t xml:space="preserve">که </w:t>
            </w:r>
          </w:p>
        </w:tc>
        <w:tc>
          <w:tcPr>
            <w:tcW w:w="4162" w:type="dxa"/>
          </w:tcPr>
          <w:p w14:paraId="75E90039" w14:textId="77777777" w:rsidR="00636D2D" w:rsidRPr="001934A6" w:rsidRDefault="00636D2D" w:rsidP="00BB5BCD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14647C" w:rsidRPr="006007F5" w14:paraId="441A7F95" w14:textId="77777777" w:rsidTr="001934A6">
        <w:trPr>
          <w:trHeight w:val="317"/>
          <w:jc w:val="right"/>
        </w:trPr>
        <w:tc>
          <w:tcPr>
            <w:tcW w:w="3459" w:type="dxa"/>
          </w:tcPr>
          <w:p w14:paraId="3D30A13D" w14:textId="77777777" w:rsidR="0014647C" w:rsidRPr="005A0D22" w:rsidRDefault="001934A6" w:rsidP="00091576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A0D22"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سامانه </w:t>
            </w:r>
            <w:r w:rsidR="00091576">
              <w:rPr>
                <w:rFonts w:cs="B Nazanin" w:hint="cs"/>
                <w:b/>
                <w:bCs/>
                <w:sz w:val="28"/>
                <w:szCs w:val="28"/>
                <w:rtl/>
              </w:rPr>
              <w:t>...</w:t>
            </w:r>
          </w:p>
        </w:tc>
        <w:tc>
          <w:tcPr>
            <w:tcW w:w="4162" w:type="dxa"/>
          </w:tcPr>
          <w:p w14:paraId="0DA66918" w14:textId="77777777" w:rsidR="0014647C" w:rsidRPr="001934A6" w:rsidRDefault="0014647C" w:rsidP="00BB5BCD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14647C" w:rsidRPr="006007F5" w14:paraId="7092A881" w14:textId="77777777" w:rsidTr="001934A6">
        <w:trPr>
          <w:trHeight w:val="291"/>
          <w:jc w:val="right"/>
        </w:trPr>
        <w:tc>
          <w:tcPr>
            <w:tcW w:w="3459" w:type="dxa"/>
          </w:tcPr>
          <w:p w14:paraId="479D4401" w14:textId="77777777" w:rsidR="0014647C" w:rsidRPr="006007F5" w:rsidRDefault="00D96486" w:rsidP="00BB5BCD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rtl/>
              </w:rPr>
            </w:pPr>
            <w:r w:rsidRPr="006007F5">
              <w:rPr>
                <w:rFonts w:cs="B Nazanin" w:hint="cs"/>
                <w:b/>
                <w:bCs/>
                <w:color w:val="0F243E"/>
                <w:rtl/>
              </w:rPr>
              <w:t>که</w:t>
            </w:r>
          </w:p>
        </w:tc>
        <w:tc>
          <w:tcPr>
            <w:tcW w:w="4162" w:type="dxa"/>
          </w:tcPr>
          <w:p w14:paraId="7746C223" w14:textId="77777777" w:rsidR="0014647C" w:rsidRPr="001934A6" w:rsidRDefault="0014647C" w:rsidP="00BB5BCD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14647C" w:rsidRPr="006007F5" w14:paraId="44EDB3A8" w14:textId="77777777" w:rsidTr="001934A6">
        <w:trPr>
          <w:trHeight w:val="291"/>
          <w:jc w:val="right"/>
        </w:trPr>
        <w:tc>
          <w:tcPr>
            <w:tcW w:w="3459" w:type="dxa"/>
          </w:tcPr>
          <w:p w14:paraId="45575D5E" w14:textId="77777777" w:rsidR="0014647C" w:rsidRPr="006007F5" w:rsidRDefault="00471DAB" w:rsidP="00BB5BCD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rtl/>
              </w:rPr>
            </w:pPr>
            <w:r w:rsidRPr="006007F5">
              <w:rPr>
                <w:rFonts w:cs="B Nazanin" w:hint="cs"/>
                <w:b/>
                <w:bCs/>
                <w:color w:val="0F243E"/>
                <w:rtl/>
              </w:rPr>
              <w:t>بر خلاف</w:t>
            </w:r>
          </w:p>
        </w:tc>
        <w:tc>
          <w:tcPr>
            <w:tcW w:w="4162" w:type="dxa"/>
          </w:tcPr>
          <w:p w14:paraId="43A5A668" w14:textId="77777777" w:rsidR="0014647C" w:rsidRPr="001934A6" w:rsidRDefault="0014647C" w:rsidP="00BB5BCD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471DAB" w:rsidRPr="006007F5" w14:paraId="725D7CBC" w14:textId="77777777" w:rsidTr="001934A6">
        <w:trPr>
          <w:trHeight w:val="291"/>
          <w:jc w:val="right"/>
        </w:trPr>
        <w:tc>
          <w:tcPr>
            <w:tcW w:w="3459" w:type="dxa"/>
          </w:tcPr>
          <w:p w14:paraId="6E11FFA2" w14:textId="77777777" w:rsidR="00471DAB" w:rsidRPr="006007F5" w:rsidRDefault="00471DAB" w:rsidP="00BB5BCD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rtl/>
              </w:rPr>
            </w:pPr>
            <w:r w:rsidRPr="006007F5">
              <w:rPr>
                <w:rFonts w:cs="B Nazanin" w:hint="cs"/>
                <w:b/>
                <w:bCs/>
                <w:color w:val="0F243E"/>
                <w:rtl/>
              </w:rPr>
              <w:t>راهکار (محصول) ما</w:t>
            </w:r>
          </w:p>
        </w:tc>
        <w:tc>
          <w:tcPr>
            <w:tcW w:w="4162" w:type="dxa"/>
          </w:tcPr>
          <w:p w14:paraId="4388CE41" w14:textId="77777777" w:rsidR="00471DAB" w:rsidRPr="001934A6" w:rsidRDefault="00471DAB" w:rsidP="00BB5BCD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14:paraId="0787326F" w14:textId="77777777" w:rsidR="007D2D66" w:rsidRDefault="007D2D66" w:rsidP="00BB5BCD">
      <w:pPr>
        <w:rPr>
          <w:rtl/>
        </w:rPr>
      </w:pPr>
    </w:p>
    <w:p w14:paraId="68A682CC" w14:textId="77777777" w:rsidR="00636D2D" w:rsidRDefault="007D2D66" w:rsidP="00BB5BCD">
      <w:pPr>
        <w:pStyle w:val="BodyText2"/>
        <w:rPr>
          <w:rFonts w:cs="B Nazanin"/>
          <w:rtl/>
        </w:rPr>
      </w:pPr>
      <w:r>
        <w:rPr>
          <w:rFonts w:cs="B Nazanin"/>
          <w:rtl/>
        </w:rPr>
        <w:br w:type="page"/>
      </w:r>
    </w:p>
    <w:p w14:paraId="56F4A7F8" w14:textId="77777777" w:rsidR="004F77ED" w:rsidRPr="006007F5" w:rsidRDefault="00FD2209" w:rsidP="00BB5BCD">
      <w:pPr>
        <w:pStyle w:val="Heading1"/>
        <w:rPr>
          <w:rFonts w:cs="B Nazanin"/>
          <w:rtl/>
        </w:rPr>
      </w:pPr>
      <w:bookmarkStart w:id="25" w:name="_Toc431896693"/>
      <w:bookmarkStart w:id="26" w:name="_Toc183549785"/>
      <w:r>
        <w:rPr>
          <w:rFonts w:cs="B Nazanin" w:hint="cs"/>
          <w:rtl/>
        </w:rPr>
        <w:lastRenderedPageBreak/>
        <w:t xml:space="preserve">توصیف </w:t>
      </w:r>
      <w:r w:rsidR="00804DCE" w:rsidRPr="006007F5">
        <w:rPr>
          <w:rFonts w:cs="B Nazanin"/>
          <w:rtl/>
        </w:rPr>
        <w:t xml:space="preserve">ذينفعان و </w:t>
      </w:r>
      <w:r w:rsidR="003666CF" w:rsidRPr="006007F5">
        <w:rPr>
          <w:rFonts w:cs="B Nazanin" w:hint="cs"/>
          <w:rtl/>
        </w:rPr>
        <w:t>کاربران</w:t>
      </w:r>
      <w:bookmarkEnd w:id="25"/>
      <w:bookmarkEnd w:id="26"/>
    </w:p>
    <w:p w14:paraId="02DCC976" w14:textId="77777777" w:rsidR="006D588F" w:rsidRDefault="006D588F" w:rsidP="00BB5BC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6B296AB6" w14:textId="77777777" w:rsidR="0062662F" w:rsidRDefault="0062662F" w:rsidP="0062662F">
      <w:pPr>
        <w:pStyle w:val="Heading2"/>
        <w:ind w:left="746" w:firstLine="0"/>
        <w:rPr>
          <w:rFonts w:cs="B Nazanin"/>
          <w:rtl/>
        </w:rPr>
      </w:pPr>
      <w:bookmarkStart w:id="27" w:name="_Toc183549786"/>
      <w:r>
        <w:rPr>
          <w:rFonts w:cs="B Nazanin" w:hint="cs"/>
          <w:rtl/>
        </w:rPr>
        <w:t>اطلاعات آماری بازار هدف</w:t>
      </w:r>
      <w:bookmarkEnd w:id="27"/>
    </w:p>
    <w:p w14:paraId="2EEFC6D3" w14:textId="77777777" w:rsidR="0062662F" w:rsidRPr="00741113" w:rsidRDefault="0062662F" w:rsidP="00BB5BC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3FAB5D0D" w14:textId="77777777" w:rsidR="00EA0F43" w:rsidRPr="003461FD" w:rsidRDefault="008807E0" w:rsidP="00BB5BCD">
      <w:pPr>
        <w:pStyle w:val="Heading2"/>
        <w:ind w:left="746" w:firstLine="0"/>
        <w:rPr>
          <w:rFonts w:cs="B Nazanin"/>
          <w:rtl/>
        </w:rPr>
      </w:pPr>
      <w:bookmarkStart w:id="28" w:name="_Toc431896695"/>
      <w:bookmarkStart w:id="29" w:name="_Toc183549787"/>
      <w:r w:rsidRPr="003461FD">
        <w:rPr>
          <w:rFonts w:cs="B Nazanin"/>
          <w:rtl/>
        </w:rPr>
        <w:t>ذينفعان</w:t>
      </w:r>
      <w:bookmarkEnd w:id="28"/>
      <w:bookmarkEnd w:id="29"/>
    </w:p>
    <w:tbl>
      <w:tblPr>
        <w:bidiVisual/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551"/>
        <w:gridCol w:w="3685"/>
      </w:tblGrid>
      <w:tr w:rsidR="009F0612" w:rsidRPr="00112199" w14:paraId="2D15AD13" w14:textId="77777777" w:rsidTr="00091576">
        <w:trPr>
          <w:cantSplit/>
          <w:trHeight w:val="216"/>
          <w:tblHeader/>
          <w:jc w:val="center"/>
        </w:trPr>
        <w:tc>
          <w:tcPr>
            <w:tcW w:w="2268" w:type="dxa"/>
            <w:shd w:val="clear" w:color="auto" w:fill="C6D9F1"/>
            <w:vAlign w:val="center"/>
          </w:tcPr>
          <w:p w14:paraId="2C1D91BE" w14:textId="77777777" w:rsidR="009F0612" w:rsidRPr="00112199" w:rsidRDefault="009F0612" w:rsidP="00BB5BCD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112199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نام</w:t>
            </w:r>
          </w:p>
        </w:tc>
        <w:tc>
          <w:tcPr>
            <w:tcW w:w="2551" w:type="dxa"/>
            <w:shd w:val="clear" w:color="auto" w:fill="C6D9F1"/>
          </w:tcPr>
          <w:p w14:paraId="056CED95" w14:textId="77777777" w:rsidR="009F0612" w:rsidRPr="00112199" w:rsidRDefault="009F0612" w:rsidP="00BB5BCD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توضیح</w:t>
            </w:r>
          </w:p>
        </w:tc>
        <w:tc>
          <w:tcPr>
            <w:tcW w:w="3685" w:type="dxa"/>
            <w:shd w:val="clear" w:color="auto" w:fill="C6D9F1"/>
            <w:vAlign w:val="center"/>
          </w:tcPr>
          <w:p w14:paraId="3EE33283" w14:textId="77777777" w:rsidR="009F0612" w:rsidRPr="00112199" w:rsidRDefault="009F0612" w:rsidP="00BB5BCD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112199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نقش</w:t>
            </w:r>
          </w:p>
        </w:tc>
      </w:tr>
      <w:tr w:rsidR="009F0612" w:rsidRPr="00112199" w14:paraId="7D656F23" w14:textId="77777777" w:rsidTr="00091576">
        <w:trPr>
          <w:trHeight w:val="188"/>
          <w:jc w:val="center"/>
        </w:trPr>
        <w:tc>
          <w:tcPr>
            <w:tcW w:w="2268" w:type="dxa"/>
          </w:tcPr>
          <w:p w14:paraId="339D7171" w14:textId="77777777" w:rsidR="009F0612" w:rsidRDefault="009F0612" w:rsidP="00BB5BCD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  <w:lang w:bidi="fa-IR"/>
              </w:rPr>
            </w:pPr>
          </w:p>
        </w:tc>
        <w:tc>
          <w:tcPr>
            <w:tcW w:w="2551" w:type="dxa"/>
          </w:tcPr>
          <w:p w14:paraId="3A15D717" w14:textId="77777777" w:rsidR="009F0612" w:rsidRDefault="009F0612" w:rsidP="00BB5BCD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72E95B6E" w14:textId="77777777" w:rsidR="009F0612" w:rsidRDefault="009F0612" w:rsidP="00BB5BCD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9F0612" w:rsidRPr="00112199" w14:paraId="0810E814" w14:textId="77777777" w:rsidTr="00091576">
        <w:trPr>
          <w:trHeight w:val="154"/>
          <w:jc w:val="center"/>
        </w:trPr>
        <w:tc>
          <w:tcPr>
            <w:tcW w:w="2268" w:type="dxa"/>
          </w:tcPr>
          <w:p w14:paraId="37658C60" w14:textId="77777777" w:rsidR="009F0612" w:rsidRDefault="009F0612" w:rsidP="00BB5BCD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</w:p>
        </w:tc>
        <w:tc>
          <w:tcPr>
            <w:tcW w:w="2551" w:type="dxa"/>
          </w:tcPr>
          <w:p w14:paraId="4DC6FFB0" w14:textId="77777777" w:rsidR="009F0612" w:rsidRDefault="009F0612" w:rsidP="00BB5BCD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664BE158" w14:textId="77777777" w:rsidR="009F0612" w:rsidRDefault="009F0612" w:rsidP="00BB5BCD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14:paraId="0BA40B74" w14:textId="77777777" w:rsidR="000A350F" w:rsidRPr="006007F5" w:rsidRDefault="000A350F" w:rsidP="00B82615">
      <w:pPr>
        <w:spacing w:before="100" w:beforeAutospacing="1" w:after="100" w:afterAutospacing="1" w:line="360" w:lineRule="auto"/>
        <w:ind w:left="1469"/>
        <w:jc w:val="lowKashida"/>
        <w:rPr>
          <w:rFonts w:cs="B Nazanin"/>
          <w:rtl/>
        </w:rPr>
      </w:pPr>
    </w:p>
    <w:p w14:paraId="2F581FDB" w14:textId="77777777" w:rsidR="003666CF" w:rsidRPr="006007F5" w:rsidRDefault="003666CF" w:rsidP="00BB5BCD">
      <w:pPr>
        <w:pStyle w:val="Heading2"/>
        <w:ind w:left="746" w:firstLine="0"/>
        <w:rPr>
          <w:rFonts w:cs="B Nazanin"/>
          <w:rtl/>
        </w:rPr>
      </w:pPr>
      <w:bookmarkStart w:id="30" w:name="_Toc431896696"/>
      <w:bookmarkStart w:id="31" w:name="_Toc183549788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Pr="006007F5">
        <w:rPr>
          <w:rFonts w:cs="B Nazanin" w:hint="cs"/>
          <w:rtl/>
        </w:rPr>
        <w:t>کاربران</w:t>
      </w:r>
      <w:bookmarkEnd w:id="30"/>
      <w:bookmarkEnd w:id="31"/>
    </w:p>
    <w:tbl>
      <w:tblPr>
        <w:bidiVisual/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551"/>
        <w:gridCol w:w="3685"/>
      </w:tblGrid>
      <w:tr w:rsidR="000507BB" w:rsidRPr="00112199" w14:paraId="4C86E70A" w14:textId="77777777" w:rsidTr="00091576">
        <w:trPr>
          <w:cantSplit/>
          <w:trHeight w:val="216"/>
          <w:tblHeader/>
          <w:jc w:val="center"/>
        </w:trPr>
        <w:tc>
          <w:tcPr>
            <w:tcW w:w="2268" w:type="dxa"/>
            <w:shd w:val="clear" w:color="auto" w:fill="C6D9F1"/>
          </w:tcPr>
          <w:p w14:paraId="62CAEFAB" w14:textId="77777777" w:rsidR="000507BB" w:rsidRPr="00112199" w:rsidRDefault="000507BB" w:rsidP="00BB5BCD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112199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نام</w:t>
            </w:r>
          </w:p>
        </w:tc>
        <w:tc>
          <w:tcPr>
            <w:tcW w:w="2551" w:type="dxa"/>
            <w:shd w:val="clear" w:color="auto" w:fill="C6D9F1"/>
          </w:tcPr>
          <w:p w14:paraId="1E596E88" w14:textId="77777777" w:rsidR="000507BB" w:rsidRPr="00112199" w:rsidRDefault="000507BB" w:rsidP="00BB5BCD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تو</w:t>
            </w:r>
            <w:r w:rsidR="00892C43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ض</w:t>
            </w:r>
            <w:r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یح</w:t>
            </w:r>
          </w:p>
        </w:tc>
        <w:tc>
          <w:tcPr>
            <w:tcW w:w="3685" w:type="dxa"/>
            <w:shd w:val="clear" w:color="auto" w:fill="C6D9F1"/>
          </w:tcPr>
          <w:p w14:paraId="67F21119" w14:textId="77777777" w:rsidR="000507BB" w:rsidRPr="00112199" w:rsidRDefault="000507BB" w:rsidP="00BB5BCD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b/>
                <w:bCs/>
                <w:color w:val="0F243E"/>
                <w:sz w:val="28"/>
                <w:szCs w:val="28"/>
                <w:rtl/>
                <w:lang w:bidi="fa-IR"/>
              </w:rPr>
            </w:pPr>
            <w:r w:rsidRPr="00112199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نقش</w:t>
            </w:r>
          </w:p>
        </w:tc>
      </w:tr>
      <w:tr w:rsidR="000507BB" w:rsidRPr="00112199" w14:paraId="19349157" w14:textId="77777777" w:rsidTr="00091576">
        <w:trPr>
          <w:trHeight w:val="188"/>
          <w:jc w:val="center"/>
        </w:trPr>
        <w:tc>
          <w:tcPr>
            <w:tcW w:w="2268" w:type="dxa"/>
          </w:tcPr>
          <w:p w14:paraId="6E5A473E" w14:textId="77777777" w:rsidR="000507BB" w:rsidRPr="00112199" w:rsidRDefault="000507BB" w:rsidP="00BB5BCD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</w:p>
        </w:tc>
        <w:tc>
          <w:tcPr>
            <w:tcW w:w="2551" w:type="dxa"/>
          </w:tcPr>
          <w:p w14:paraId="186C02D9" w14:textId="77777777" w:rsidR="000507BB" w:rsidRDefault="000507BB" w:rsidP="00BB5BCD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02B5F2E9" w14:textId="77777777" w:rsidR="002F5453" w:rsidRPr="00112199" w:rsidRDefault="002F5453" w:rsidP="00BB5BCD">
            <w:pPr>
              <w:jc w:val="lowKashida"/>
              <w:rPr>
                <w:rFonts w:cs="B Nazanin"/>
                <w:sz w:val="28"/>
                <w:szCs w:val="28"/>
              </w:rPr>
            </w:pPr>
          </w:p>
        </w:tc>
      </w:tr>
      <w:tr w:rsidR="001F2DC7" w:rsidRPr="00112199" w14:paraId="40145FD4" w14:textId="77777777" w:rsidTr="00091576">
        <w:trPr>
          <w:trHeight w:val="188"/>
          <w:jc w:val="center"/>
        </w:trPr>
        <w:tc>
          <w:tcPr>
            <w:tcW w:w="2268" w:type="dxa"/>
          </w:tcPr>
          <w:p w14:paraId="10B86F08" w14:textId="77777777" w:rsidR="001F2DC7" w:rsidRDefault="001F2DC7" w:rsidP="009F1462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</w:p>
        </w:tc>
        <w:tc>
          <w:tcPr>
            <w:tcW w:w="2551" w:type="dxa"/>
          </w:tcPr>
          <w:p w14:paraId="0E8847C6" w14:textId="77777777" w:rsidR="001F2DC7" w:rsidRDefault="001F2DC7" w:rsidP="00BB5BCD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1D361D72" w14:textId="77777777" w:rsidR="003E6BB1" w:rsidRDefault="003E6BB1" w:rsidP="003E6BB1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E62F1A" w:rsidRPr="00112199" w14:paraId="7D3A6078" w14:textId="77777777" w:rsidTr="00091576">
        <w:trPr>
          <w:trHeight w:val="188"/>
          <w:jc w:val="center"/>
        </w:trPr>
        <w:tc>
          <w:tcPr>
            <w:tcW w:w="2268" w:type="dxa"/>
          </w:tcPr>
          <w:p w14:paraId="68AD1171" w14:textId="77777777" w:rsidR="00E62F1A" w:rsidRDefault="00E62F1A" w:rsidP="00BB5BCD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  <w:lang w:bidi="fa-IR"/>
              </w:rPr>
            </w:pPr>
          </w:p>
        </w:tc>
        <w:tc>
          <w:tcPr>
            <w:tcW w:w="2551" w:type="dxa"/>
          </w:tcPr>
          <w:p w14:paraId="52831C8D" w14:textId="77777777" w:rsidR="00E62F1A" w:rsidRDefault="00E62F1A" w:rsidP="00BB5BCD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685" w:type="dxa"/>
          </w:tcPr>
          <w:p w14:paraId="0AEB3AC5" w14:textId="77777777" w:rsidR="00E62F1A" w:rsidRDefault="00E62F1A" w:rsidP="00390CC0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14:paraId="4393D1AE" w14:textId="77777777" w:rsidR="00091576" w:rsidRDefault="00091576" w:rsidP="00091576">
      <w:pPr>
        <w:spacing w:before="100" w:beforeAutospacing="1" w:after="100" w:afterAutospacing="1" w:line="360" w:lineRule="auto"/>
        <w:ind w:left="1469"/>
        <w:jc w:val="lowKashida"/>
        <w:rPr>
          <w:rFonts w:cs="B Nazanin"/>
          <w:sz w:val="28"/>
          <w:szCs w:val="28"/>
          <w:rtl/>
        </w:rPr>
      </w:pPr>
      <w:bookmarkStart w:id="32" w:name="_Toc431896697"/>
    </w:p>
    <w:p w14:paraId="18DFE43E" w14:textId="77777777" w:rsidR="007C18C3" w:rsidRPr="00A731C7" w:rsidRDefault="007C18C3" w:rsidP="00BB5BCD">
      <w:pPr>
        <w:pStyle w:val="Heading2"/>
        <w:ind w:left="746" w:firstLine="0"/>
        <w:rPr>
          <w:rFonts w:cs="B Nazanin"/>
          <w:rtl/>
        </w:rPr>
      </w:pPr>
      <w:bookmarkStart w:id="33" w:name="_Toc183549789"/>
      <w:r w:rsidRPr="00A731C7">
        <w:rPr>
          <w:rFonts w:cs="B Nazanin" w:hint="cs"/>
          <w:rtl/>
        </w:rPr>
        <w:lastRenderedPageBreak/>
        <w:t>محيط کاربران</w:t>
      </w:r>
      <w:bookmarkEnd w:id="32"/>
      <w:bookmarkEnd w:id="33"/>
    </w:p>
    <w:p w14:paraId="6043E4CE" w14:textId="77777777" w:rsidR="00091576" w:rsidRDefault="00091576" w:rsidP="00BB5BCD">
      <w:pPr>
        <w:spacing w:before="100" w:beforeAutospacing="1" w:after="100" w:afterAutospacing="1"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27AD9B36" w14:textId="77777777" w:rsidR="00746511" w:rsidRDefault="00746511" w:rsidP="00576E3C">
      <w:pPr>
        <w:spacing w:before="100" w:beforeAutospacing="1" w:after="100" w:afterAutospacing="1"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4A28416E" w14:textId="77777777" w:rsidR="00576E3C" w:rsidRDefault="00576E3C" w:rsidP="00746511">
      <w:pPr>
        <w:pStyle w:val="Heading2"/>
        <w:ind w:left="746" w:firstLine="0"/>
        <w:rPr>
          <w:rFonts w:cs="B Nazanin"/>
          <w:rtl/>
        </w:rPr>
      </w:pPr>
      <w:bookmarkStart w:id="34" w:name="_Toc183549790"/>
      <w:r>
        <w:rPr>
          <w:rFonts w:cs="B Nazanin" w:hint="cs"/>
          <w:rtl/>
        </w:rPr>
        <w:t>پروفایل کاربران</w:t>
      </w:r>
      <w:bookmarkEnd w:id="34"/>
    </w:p>
    <w:p w14:paraId="0562F880" w14:textId="77777777" w:rsidR="00746511" w:rsidRDefault="00091576" w:rsidP="00156E7A">
      <w:pPr>
        <w:pStyle w:val="Heading3"/>
        <w:rPr>
          <w:rtl/>
        </w:rPr>
      </w:pPr>
      <w:bookmarkStart w:id="35" w:name="_Toc183549791"/>
      <w:r>
        <w:rPr>
          <w:rFonts w:hint="cs"/>
          <w:rtl/>
        </w:rPr>
        <w:t>کاربر 1</w:t>
      </w:r>
      <w:bookmarkEnd w:id="35"/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9"/>
        <w:gridCol w:w="4162"/>
      </w:tblGrid>
      <w:tr w:rsidR="00A7767E" w:rsidRPr="006007F5" w14:paraId="746AF103" w14:textId="77777777" w:rsidTr="00C313C1">
        <w:trPr>
          <w:cantSplit/>
          <w:trHeight w:val="303"/>
          <w:jc w:val="right"/>
        </w:trPr>
        <w:tc>
          <w:tcPr>
            <w:tcW w:w="3459" w:type="dxa"/>
          </w:tcPr>
          <w:p w14:paraId="40E3EA51" w14:textId="77777777" w:rsidR="00A7767E" w:rsidRPr="00091576" w:rsidRDefault="00A7767E" w:rsidP="00C313C1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091576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نماینده</w:t>
            </w:r>
          </w:p>
        </w:tc>
        <w:tc>
          <w:tcPr>
            <w:tcW w:w="4162" w:type="dxa"/>
            <w:vAlign w:val="center"/>
          </w:tcPr>
          <w:p w14:paraId="02A0F886" w14:textId="77777777" w:rsidR="00A7767E" w:rsidRPr="00E1211D" w:rsidRDefault="00A7767E" w:rsidP="00CF3989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A7767E" w:rsidRPr="006007F5" w14:paraId="25DFD24D" w14:textId="77777777" w:rsidTr="00C313C1">
        <w:trPr>
          <w:trHeight w:val="306"/>
          <w:jc w:val="right"/>
        </w:trPr>
        <w:tc>
          <w:tcPr>
            <w:tcW w:w="3459" w:type="dxa"/>
          </w:tcPr>
          <w:p w14:paraId="45ACF31B" w14:textId="77777777" w:rsidR="00A7767E" w:rsidRPr="00091576" w:rsidRDefault="00A7767E" w:rsidP="00C313C1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091576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توصیف</w:t>
            </w:r>
          </w:p>
        </w:tc>
        <w:tc>
          <w:tcPr>
            <w:tcW w:w="4162" w:type="dxa"/>
          </w:tcPr>
          <w:p w14:paraId="16F73CAF" w14:textId="77777777" w:rsidR="00A7767E" w:rsidRPr="00E1211D" w:rsidRDefault="00A7767E" w:rsidP="00C313C1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A7767E" w:rsidRPr="006007F5" w14:paraId="554A952F" w14:textId="77777777" w:rsidTr="00C313C1">
        <w:trPr>
          <w:trHeight w:val="317"/>
          <w:jc w:val="right"/>
        </w:trPr>
        <w:tc>
          <w:tcPr>
            <w:tcW w:w="3459" w:type="dxa"/>
          </w:tcPr>
          <w:p w14:paraId="1693ADD1" w14:textId="77777777" w:rsidR="00A7767E" w:rsidRPr="00091576" w:rsidRDefault="00A7767E" w:rsidP="00A7767E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091576">
              <w:rPr>
                <w:rFonts w:cs="B Nazanin" w:hint="cs"/>
                <w:b/>
                <w:bCs/>
                <w:sz w:val="28"/>
                <w:szCs w:val="28"/>
                <w:rtl/>
              </w:rPr>
              <w:t>نوع</w:t>
            </w:r>
          </w:p>
        </w:tc>
        <w:tc>
          <w:tcPr>
            <w:tcW w:w="4162" w:type="dxa"/>
          </w:tcPr>
          <w:p w14:paraId="3A7FD63C" w14:textId="77777777" w:rsidR="00A7767E" w:rsidRPr="00E1211D" w:rsidRDefault="00A7767E" w:rsidP="00AB3293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A7767E" w:rsidRPr="006007F5" w14:paraId="2B189E92" w14:textId="77777777" w:rsidTr="00C313C1">
        <w:trPr>
          <w:trHeight w:val="291"/>
          <w:jc w:val="right"/>
        </w:trPr>
        <w:tc>
          <w:tcPr>
            <w:tcW w:w="3459" w:type="dxa"/>
          </w:tcPr>
          <w:p w14:paraId="294A20AA" w14:textId="77777777" w:rsidR="00A7767E" w:rsidRPr="00091576" w:rsidRDefault="00A7767E" w:rsidP="00C313C1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091576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مسئولیت</w:t>
            </w:r>
            <w:r w:rsidRPr="00091576">
              <w:rPr>
                <w:rFonts w:cs="B Nazanin" w:hint="eastAsia"/>
                <w:b/>
                <w:bCs/>
                <w:color w:val="0F243E"/>
                <w:sz w:val="28"/>
                <w:szCs w:val="28"/>
                <w:rtl/>
              </w:rPr>
              <w:t>‌</w:t>
            </w:r>
            <w:r w:rsidRPr="00091576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ها</w:t>
            </w:r>
          </w:p>
        </w:tc>
        <w:tc>
          <w:tcPr>
            <w:tcW w:w="4162" w:type="dxa"/>
          </w:tcPr>
          <w:p w14:paraId="1BD3E583" w14:textId="77777777" w:rsidR="00A7767E" w:rsidRPr="00E1211D" w:rsidRDefault="00A7767E" w:rsidP="003D7AA4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A7767E" w:rsidRPr="006007F5" w14:paraId="58E2943C" w14:textId="77777777" w:rsidTr="00C313C1">
        <w:trPr>
          <w:trHeight w:val="291"/>
          <w:jc w:val="right"/>
        </w:trPr>
        <w:tc>
          <w:tcPr>
            <w:tcW w:w="3459" w:type="dxa"/>
          </w:tcPr>
          <w:p w14:paraId="6A88018E" w14:textId="77777777" w:rsidR="00A7767E" w:rsidRPr="00091576" w:rsidRDefault="00A7767E" w:rsidP="00A7767E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091576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معیارهای موفقیت</w:t>
            </w:r>
          </w:p>
        </w:tc>
        <w:tc>
          <w:tcPr>
            <w:tcW w:w="4162" w:type="dxa"/>
          </w:tcPr>
          <w:p w14:paraId="7EB09F77" w14:textId="77777777" w:rsidR="00A7767E" w:rsidRPr="00E1211D" w:rsidRDefault="00A7767E" w:rsidP="00C313C1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A7767E" w:rsidRPr="006007F5" w14:paraId="26C2CC4E" w14:textId="77777777" w:rsidTr="00C313C1">
        <w:trPr>
          <w:trHeight w:val="291"/>
          <w:jc w:val="right"/>
        </w:trPr>
        <w:tc>
          <w:tcPr>
            <w:tcW w:w="3459" w:type="dxa"/>
          </w:tcPr>
          <w:p w14:paraId="075DB351" w14:textId="77777777" w:rsidR="00A7767E" w:rsidRPr="00091576" w:rsidRDefault="00A7767E" w:rsidP="00A7767E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091576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چگونگی مشارکت</w:t>
            </w:r>
          </w:p>
        </w:tc>
        <w:tc>
          <w:tcPr>
            <w:tcW w:w="4162" w:type="dxa"/>
          </w:tcPr>
          <w:p w14:paraId="30B4E505" w14:textId="77777777" w:rsidR="00A7767E" w:rsidRPr="00E1211D" w:rsidRDefault="00A7767E" w:rsidP="00B73A03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A7767E" w:rsidRPr="006007F5" w14:paraId="77555557" w14:textId="77777777" w:rsidTr="00C313C1">
        <w:trPr>
          <w:trHeight w:val="291"/>
          <w:jc w:val="right"/>
        </w:trPr>
        <w:tc>
          <w:tcPr>
            <w:tcW w:w="3459" w:type="dxa"/>
          </w:tcPr>
          <w:p w14:paraId="1A249DDC" w14:textId="77777777" w:rsidR="00A7767E" w:rsidRPr="00091576" w:rsidRDefault="00A7767E" w:rsidP="00A7767E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091576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دستاوردهای تحویلی</w:t>
            </w:r>
          </w:p>
        </w:tc>
        <w:tc>
          <w:tcPr>
            <w:tcW w:w="4162" w:type="dxa"/>
          </w:tcPr>
          <w:p w14:paraId="09C8CC61" w14:textId="77777777" w:rsidR="00A7767E" w:rsidRPr="00E1211D" w:rsidRDefault="00A7767E" w:rsidP="00C313C1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A7767E" w:rsidRPr="006007F5" w14:paraId="7694B5EB" w14:textId="77777777" w:rsidTr="00C313C1">
        <w:trPr>
          <w:trHeight w:val="291"/>
          <w:jc w:val="right"/>
        </w:trPr>
        <w:tc>
          <w:tcPr>
            <w:tcW w:w="3459" w:type="dxa"/>
          </w:tcPr>
          <w:p w14:paraId="1FB7DBF9" w14:textId="77777777" w:rsidR="00A7767E" w:rsidRPr="00091576" w:rsidRDefault="00A7767E" w:rsidP="00A7767E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091576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توضیحات / مسائل مرتبط</w:t>
            </w:r>
          </w:p>
        </w:tc>
        <w:tc>
          <w:tcPr>
            <w:tcW w:w="4162" w:type="dxa"/>
          </w:tcPr>
          <w:p w14:paraId="6B7EB28D" w14:textId="77777777" w:rsidR="00A7767E" w:rsidRPr="00E1211D" w:rsidRDefault="00A7767E" w:rsidP="00C313C1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14:paraId="4213EB63" w14:textId="77777777" w:rsidR="00746511" w:rsidRDefault="00746511" w:rsidP="00BB5BCD">
      <w:pPr>
        <w:spacing w:before="100" w:beforeAutospacing="1" w:after="100" w:afterAutospacing="1"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113A07EA" w14:textId="77777777" w:rsidR="00746511" w:rsidRDefault="00091576" w:rsidP="00156E7A">
      <w:pPr>
        <w:pStyle w:val="Heading3"/>
        <w:rPr>
          <w:rtl/>
        </w:rPr>
      </w:pPr>
      <w:bookmarkStart w:id="36" w:name="_Toc183549792"/>
      <w:r>
        <w:rPr>
          <w:rFonts w:hint="cs"/>
          <w:rtl/>
        </w:rPr>
        <w:t>کاربر 2</w:t>
      </w:r>
      <w:bookmarkEnd w:id="36"/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9"/>
        <w:gridCol w:w="4162"/>
      </w:tblGrid>
      <w:tr w:rsidR="0054512C" w:rsidRPr="006007F5" w14:paraId="343DA30C" w14:textId="77777777" w:rsidTr="00766B75">
        <w:trPr>
          <w:cantSplit/>
          <w:trHeight w:val="303"/>
          <w:jc w:val="right"/>
        </w:trPr>
        <w:tc>
          <w:tcPr>
            <w:tcW w:w="3459" w:type="dxa"/>
          </w:tcPr>
          <w:p w14:paraId="7A4E5267" w14:textId="77777777" w:rsidR="0054512C" w:rsidRPr="00091576" w:rsidRDefault="0054512C" w:rsidP="0054512C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091576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نماینده</w:t>
            </w:r>
          </w:p>
        </w:tc>
        <w:tc>
          <w:tcPr>
            <w:tcW w:w="4162" w:type="dxa"/>
            <w:vAlign w:val="center"/>
          </w:tcPr>
          <w:p w14:paraId="29BC34AD" w14:textId="77777777" w:rsidR="0054512C" w:rsidRPr="00E1211D" w:rsidRDefault="0054512C" w:rsidP="00B30D46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54512C" w:rsidRPr="006007F5" w14:paraId="27631C5B" w14:textId="77777777" w:rsidTr="00766B75">
        <w:trPr>
          <w:trHeight w:val="306"/>
          <w:jc w:val="right"/>
        </w:trPr>
        <w:tc>
          <w:tcPr>
            <w:tcW w:w="3459" w:type="dxa"/>
          </w:tcPr>
          <w:p w14:paraId="3BA4C0CD" w14:textId="77777777" w:rsidR="0054512C" w:rsidRPr="00091576" w:rsidRDefault="0054512C" w:rsidP="0054512C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091576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توصیف</w:t>
            </w:r>
          </w:p>
        </w:tc>
        <w:tc>
          <w:tcPr>
            <w:tcW w:w="4162" w:type="dxa"/>
          </w:tcPr>
          <w:p w14:paraId="3A855037" w14:textId="77777777" w:rsidR="0054512C" w:rsidRPr="00E1211D" w:rsidRDefault="0054512C" w:rsidP="002F5453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54512C" w:rsidRPr="006007F5" w14:paraId="43B323AE" w14:textId="77777777" w:rsidTr="00766B75">
        <w:trPr>
          <w:trHeight w:val="317"/>
          <w:jc w:val="right"/>
        </w:trPr>
        <w:tc>
          <w:tcPr>
            <w:tcW w:w="3459" w:type="dxa"/>
          </w:tcPr>
          <w:p w14:paraId="2043A8C0" w14:textId="77777777" w:rsidR="0054512C" w:rsidRPr="00091576" w:rsidRDefault="0054512C" w:rsidP="0054512C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091576">
              <w:rPr>
                <w:rFonts w:cs="B Nazanin" w:hint="cs"/>
                <w:b/>
                <w:bCs/>
                <w:sz w:val="28"/>
                <w:szCs w:val="28"/>
                <w:rtl/>
              </w:rPr>
              <w:lastRenderedPageBreak/>
              <w:t>نوع</w:t>
            </w:r>
          </w:p>
        </w:tc>
        <w:tc>
          <w:tcPr>
            <w:tcW w:w="4162" w:type="dxa"/>
          </w:tcPr>
          <w:p w14:paraId="5EAD917C" w14:textId="77777777" w:rsidR="0054512C" w:rsidRPr="00E1211D" w:rsidRDefault="0054512C" w:rsidP="00551D6E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54512C" w:rsidRPr="006007F5" w14:paraId="0D8FB420" w14:textId="77777777" w:rsidTr="00766B75">
        <w:trPr>
          <w:trHeight w:val="291"/>
          <w:jc w:val="right"/>
        </w:trPr>
        <w:tc>
          <w:tcPr>
            <w:tcW w:w="3459" w:type="dxa"/>
          </w:tcPr>
          <w:p w14:paraId="4A6C97B0" w14:textId="77777777" w:rsidR="0054512C" w:rsidRPr="00091576" w:rsidRDefault="0054512C" w:rsidP="0054512C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091576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مسئولیت</w:t>
            </w:r>
            <w:r w:rsidRPr="00091576">
              <w:rPr>
                <w:rFonts w:cs="B Nazanin" w:hint="eastAsia"/>
                <w:b/>
                <w:bCs/>
                <w:color w:val="0F243E"/>
                <w:sz w:val="28"/>
                <w:szCs w:val="28"/>
                <w:rtl/>
              </w:rPr>
              <w:t>‌</w:t>
            </w:r>
            <w:r w:rsidRPr="00091576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ها</w:t>
            </w:r>
          </w:p>
        </w:tc>
        <w:tc>
          <w:tcPr>
            <w:tcW w:w="4162" w:type="dxa"/>
          </w:tcPr>
          <w:p w14:paraId="43040DBC" w14:textId="77777777" w:rsidR="0054512C" w:rsidRPr="00E1211D" w:rsidRDefault="0054512C" w:rsidP="002F5453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54512C" w:rsidRPr="006007F5" w14:paraId="3056417A" w14:textId="77777777" w:rsidTr="00766B75">
        <w:trPr>
          <w:trHeight w:val="291"/>
          <w:jc w:val="right"/>
        </w:trPr>
        <w:tc>
          <w:tcPr>
            <w:tcW w:w="3459" w:type="dxa"/>
          </w:tcPr>
          <w:p w14:paraId="5CFDE665" w14:textId="77777777" w:rsidR="0054512C" w:rsidRPr="00091576" w:rsidRDefault="0054512C" w:rsidP="0054512C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091576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معیارهای موفقیت</w:t>
            </w:r>
          </w:p>
        </w:tc>
        <w:tc>
          <w:tcPr>
            <w:tcW w:w="4162" w:type="dxa"/>
          </w:tcPr>
          <w:p w14:paraId="137CA86E" w14:textId="77777777" w:rsidR="0054512C" w:rsidRPr="00E1211D" w:rsidRDefault="0054512C" w:rsidP="00EF3A18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54512C" w:rsidRPr="006007F5" w14:paraId="4E6DCC08" w14:textId="77777777" w:rsidTr="00766B75">
        <w:trPr>
          <w:trHeight w:val="291"/>
          <w:jc w:val="right"/>
        </w:trPr>
        <w:tc>
          <w:tcPr>
            <w:tcW w:w="3459" w:type="dxa"/>
          </w:tcPr>
          <w:p w14:paraId="781AC407" w14:textId="77777777" w:rsidR="0054512C" w:rsidRPr="00091576" w:rsidRDefault="0054512C" w:rsidP="0054512C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091576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چگونگی مشارکت</w:t>
            </w:r>
          </w:p>
        </w:tc>
        <w:tc>
          <w:tcPr>
            <w:tcW w:w="4162" w:type="dxa"/>
          </w:tcPr>
          <w:p w14:paraId="35DF3129" w14:textId="77777777" w:rsidR="0054512C" w:rsidRPr="00E1211D" w:rsidRDefault="0054512C" w:rsidP="00EF3A18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047912" w:rsidRPr="006007F5" w14:paraId="6EA25715" w14:textId="77777777" w:rsidTr="00766B75">
        <w:trPr>
          <w:trHeight w:val="291"/>
          <w:jc w:val="right"/>
        </w:trPr>
        <w:tc>
          <w:tcPr>
            <w:tcW w:w="3459" w:type="dxa"/>
          </w:tcPr>
          <w:p w14:paraId="65393C73" w14:textId="77777777" w:rsidR="00047912" w:rsidRPr="00091576" w:rsidRDefault="00047912" w:rsidP="00766B75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091576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دستاوردهای تحویلی</w:t>
            </w:r>
          </w:p>
        </w:tc>
        <w:tc>
          <w:tcPr>
            <w:tcW w:w="4162" w:type="dxa"/>
          </w:tcPr>
          <w:p w14:paraId="5FD0F70B" w14:textId="77777777" w:rsidR="00047912" w:rsidRPr="00E1211D" w:rsidRDefault="00047912" w:rsidP="00766B75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047912" w:rsidRPr="006007F5" w14:paraId="1F168E19" w14:textId="77777777" w:rsidTr="00766B75">
        <w:trPr>
          <w:trHeight w:val="291"/>
          <w:jc w:val="right"/>
        </w:trPr>
        <w:tc>
          <w:tcPr>
            <w:tcW w:w="3459" w:type="dxa"/>
          </w:tcPr>
          <w:p w14:paraId="64F3A4A8" w14:textId="77777777" w:rsidR="00047912" w:rsidRPr="00091576" w:rsidRDefault="00047912" w:rsidP="00766B75">
            <w:pPr>
              <w:spacing w:before="100" w:beforeAutospacing="1" w:after="100" w:afterAutospacing="1" w:line="360" w:lineRule="auto"/>
              <w:jc w:val="lowKashida"/>
              <w:rPr>
                <w:rFonts w:cs="B Nazanin"/>
                <w:b/>
                <w:bCs/>
                <w:color w:val="0F243E"/>
                <w:sz w:val="28"/>
                <w:szCs w:val="28"/>
                <w:rtl/>
              </w:rPr>
            </w:pPr>
            <w:r w:rsidRPr="00091576">
              <w:rPr>
                <w:rFonts w:cs="B Nazanin" w:hint="cs"/>
                <w:b/>
                <w:bCs/>
                <w:color w:val="0F243E"/>
                <w:sz w:val="28"/>
                <w:szCs w:val="28"/>
                <w:rtl/>
              </w:rPr>
              <w:t>توضیحات / مسائل مرتبط</w:t>
            </w:r>
          </w:p>
        </w:tc>
        <w:tc>
          <w:tcPr>
            <w:tcW w:w="4162" w:type="dxa"/>
          </w:tcPr>
          <w:p w14:paraId="7200ADC0" w14:textId="77777777" w:rsidR="00047912" w:rsidRPr="00E1211D" w:rsidRDefault="00047912" w:rsidP="00766B75">
            <w:pPr>
              <w:spacing w:before="100" w:beforeAutospacing="1" w:after="100" w:afterAutospacing="1" w:line="360" w:lineRule="auto"/>
              <w:ind w:left="76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14:paraId="3F560590" w14:textId="77777777" w:rsidR="00746511" w:rsidRDefault="00746511" w:rsidP="00746511">
      <w:pPr>
        <w:spacing w:before="100" w:beforeAutospacing="1" w:after="100" w:afterAutospacing="1"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62202CCB" w14:textId="77777777" w:rsidR="003D4F1F" w:rsidRPr="00051C1F" w:rsidRDefault="003D4F1F" w:rsidP="00BB5BCD">
      <w:pPr>
        <w:pStyle w:val="Heading2"/>
        <w:ind w:left="746" w:firstLine="0"/>
        <w:rPr>
          <w:rFonts w:cs="B Nazanin"/>
          <w:rtl/>
        </w:rPr>
      </w:pPr>
      <w:bookmarkStart w:id="37" w:name="_Toc196625312"/>
      <w:bookmarkStart w:id="38" w:name="_Toc431896699"/>
      <w:bookmarkStart w:id="39" w:name="_Toc431896904"/>
      <w:bookmarkStart w:id="40" w:name="_Toc431896707"/>
      <w:bookmarkStart w:id="41" w:name="_Toc183549793"/>
      <w:bookmarkEnd w:id="37"/>
      <w:bookmarkEnd w:id="38"/>
      <w:bookmarkEnd w:id="39"/>
      <w:r w:rsidRPr="00051C1F">
        <w:rPr>
          <w:rFonts w:cs="B Nazanin"/>
          <w:rtl/>
        </w:rPr>
        <w:t xml:space="preserve">نيازهاي ذينفعان </w:t>
      </w:r>
      <w:r w:rsidR="000A73F6" w:rsidRPr="00051C1F">
        <w:rPr>
          <w:rFonts w:cs="B Nazanin" w:hint="cs"/>
          <w:rtl/>
        </w:rPr>
        <w:t xml:space="preserve">و </w:t>
      </w:r>
      <w:r w:rsidR="00FB1A7F" w:rsidRPr="00051C1F">
        <w:rPr>
          <w:rFonts w:cs="B Nazanin"/>
          <w:rtl/>
        </w:rPr>
        <w:t>کاربران</w:t>
      </w:r>
      <w:bookmarkEnd w:id="40"/>
      <w:bookmarkEnd w:id="41"/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6"/>
        <w:gridCol w:w="833"/>
        <w:gridCol w:w="1847"/>
        <w:gridCol w:w="3682"/>
      </w:tblGrid>
      <w:tr w:rsidR="00CC720E" w:rsidRPr="006007F5" w14:paraId="6D3B0808" w14:textId="77777777" w:rsidTr="00755914">
        <w:trPr>
          <w:cantSplit/>
          <w:trHeight w:val="302"/>
          <w:tblHeader/>
          <w:jc w:val="right"/>
        </w:trPr>
        <w:tc>
          <w:tcPr>
            <w:tcW w:w="1776" w:type="dxa"/>
            <w:shd w:val="clear" w:color="auto" w:fill="C6D9F1"/>
            <w:vAlign w:val="center"/>
          </w:tcPr>
          <w:p w14:paraId="07634C87" w14:textId="77777777" w:rsidR="00CC720E" w:rsidRPr="006007F5" w:rsidRDefault="00CC720E" w:rsidP="00BB5BCD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b/>
                <w:bCs/>
                <w:color w:val="0F243E"/>
                <w:rtl/>
              </w:rPr>
            </w:pPr>
            <w:r w:rsidRPr="006007F5">
              <w:rPr>
                <w:rFonts w:cs="B Nazanin" w:hint="cs"/>
                <w:b/>
                <w:bCs/>
                <w:color w:val="0F243E"/>
                <w:rtl/>
              </w:rPr>
              <w:t>نياز</w:t>
            </w:r>
            <w:r w:rsidR="000A73F6">
              <w:rPr>
                <w:rFonts w:cs="B Nazanin" w:hint="cs"/>
                <w:b/>
                <w:bCs/>
                <w:color w:val="0F243E"/>
                <w:rtl/>
              </w:rPr>
              <w:t>مندی</w:t>
            </w:r>
          </w:p>
        </w:tc>
        <w:tc>
          <w:tcPr>
            <w:tcW w:w="833" w:type="dxa"/>
            <w:shd w:val="clear" w:color="auto" w:fill="C6D9F1"/>
            <w:vAlign w:val="center"/>
          </w:tcPr>
          <w:p w14:paraId="077B9649" w14:textId="77777777" w:rsidR="00CC720E" w:rsidRPr="006007F5" w:rsidRDefault="00CC720E" w:rsidP="00BB5BCD">
            <w:pPr>
              <w:spacing w:before="100" w:beforeAutospacing="1" w:after="100" w:afterAutospacing="1" w:line="360" w:lineRule="auto"/>
              <w:jc w:val="center"/>
              <w:rPr>
                <w:rFonts w:cs="B Nazanin"/>
                <w:b/>
                <w:bCs/>
                <w:color w:val="0F243E"/>
                <w:rtl/>
              </w:rPr>
            </w:pPr>
            <w:r w:rsidRPr="006007F5">
              <w:rPr>
                <w:rFonts w:cs="B Nazanin" w:hint="cs"/>
                <w:b/>
                <w:bCs/>
                <w:color w:val="0F243E"/>
                <w:rtl/>
              </w:rPr>
              <w:t>اولويت</w:t>
            </w:r>
          </w:p>
        </w:tc>
        <w:tc>
          <w:tcPr>
            <w:tcW w:w="1847" w:type="dxa"/>
            <w:shd w:val="clear" w:color="auto" w:fill="C6D9F1"/>
          </w:tcPr>
          <w:p w14:paraId="2B412DB0" w14:textId="77777777" w:rsidR="00CC720E" w:rsidRPr="006007F5" w:rsidRDefault="000A73F6" w:rsidP="00BB5BCD">
            <w:pPr>
              <w:spacing w:before="100" w:beforeAutospacing="1" w:after="100" w:afterAutospacing="1"/>
              <w:jc w:val="center"/>
              <w:rPr>
                <w:rFonts w:cs="B Nazanin"/>
                <w:b/>
                <w:bCs/>
                <w:color w:val="0F243E"/>
                <w:rtl/>
              </w:rPr>
            </w:pPr>
            <w:r>
              <w:rPr>
                <w:rFonts w:cs="B Nazanin" w:hint="cs"/>
                <w:b/>
                <w:bCs/>
                <w:color w:val="0F243E"/>
                <w:rtl/>
              </w:rPr>
              <w:t>مشکلات</w:t>
            </w:r>
          </w:p>
        </w:tc>
        <w:tc>
          <w:tcPr>
            <w:tcW w:w="3682" w:type="dxa"/>
            <w:shd w:val="clear" w:color="auto" w:fill="C6D9F1"/>
          </w:tcPr>
          <w:p w14:paraId="7E827121" w14:textId="77777777" w:rsidR="00CC720E" w:rsidRPr="006007F5" w:rsidRDefault="00CC720E" w:rsidP="00BB5BCD">
            <w:pPr>
              <w:spacing w:before="100" w:beforeAutospacing="1" w:after="100" w:afterAutospacing="1"/>
              <w:jc w:val="center"/>
              <w:rPr>
                <w:rFonts w:cs="B Nazanin"/>
                <w:b/>
                <w:bCs/>
                <w:color w:val="0F243E"/>
                <w:rtl/>
              </w:rPr>
            </w:pPr>
            <w:r w:rsidRPr="006007F5">
              <w:rPr>
                <w:rFonts w:cs="B Nazanin" w:hint="cs"/>
                <w:b/>
                <w:bCs/>
                <w:color w:val="0F243E"/>
                <w:rtl/>
              </w:rPr>
              <w:t>راهکار پيشنهادی</w:t>
            </w:r>
          </w:p>
        </w:tc>
      </w:tr>
      <w:tr w:rsidR="001C51F6" w:rsidRPr="006007F5" w14:paraId="1DC02FE7" w14:textId="77777777" w:rsidTr="00755914">
        <w:trPr>
          <w:trHeight w:val="317"/>
          <w:jc w:val="right"/>
        </w:trPr>
        <w:tc>
          <w:tcPr>
            <w:tcW w:w="1776" w:type="dxa"/>
            <w:vAlign w:val="center"/>
          </w:tcPr>
          <w:p w14:paraId="0CAFFD4A" w14:textId="77777777" w:rsidR="001C51F6" w:rsidRDefault="001C51F6" w:rsidP="00BB5BCD">
            <w:pPr>
              <w:pStyle w:val="HelpText"/>
              <w:ind w:left="0"/>
              <w:jc w:val="center"/>
              <w:rPr>
                <w:rFonts w:cs="B Nazanin"/>
                <w:rtl/>
              </w:rPr>
            </w:pPr>
          </w:p>
        </w:tc>
        <w:tc>
          <w:tcPr>
            <w:tcW w:w="833" w:type="dxa"/>
            <w:vAlign w:val="center"/>
          </w:tcPr>
          <w:p w14:paraId="5694C664" w14:textId="77777777" w:rsidR="001C51F6" w:rsidRDefault="001C51F6" w:rsidP="00BB5BCD">
            <w:pPr>
              <w:pStyle w:val="HelpText"/>
              <w:ind w:left="0"/>
              <w:jc w:val="center"/>
              <w:rPr>
                <w:rFonts w:cs="B Nazanin"/>
                <w:rtl/>
              </w:rPr>
            </w:pPr>
          </w:p>
        </w:tc>
        <w:tc>
          <w:tcPr>
            <w:tcW w:w="1847" w:type="dxa"/>
          </w:tcPr>
          <w:p w14:paraId="248BC13F" w14:textId="77777777" w:rsidR="001C51F6" w:rsidRDefault="001C51F6" w:rsidP="00C54618">
            <w:pPr>
              <w:pStyle w:val="HelpText"/>
              <w:spacing w:line="240" w:lineRule="auto"/>
              <w:ind w:left="0"/>
              <w:rPr>
                <w:rFonts w:cs="B Nazanin"/>
                <w:rtl/>
              </w:rPr>
            </w:pPr>
          </w:p>
        </w:tc>
        <w:tc>
          <w:tcPr>
            <w:tcW w:w="3682" w:type="dxa"/>
          </w:tcPr>
          <w:p w14:paraId="20815C57" w14:textId="77777777" w:rsidR="001C51F6" w:rsidRDefault="001C51F6" w:rsidP="00BB5BCD">
            <w:pPr>
              <w:pStyle w:val="HelpText"/>
              <w:spacing w:line="240" w:lineRule="auto"/>
              <w:ind w:left="0"/>
              <w:rPr>
                <w:rFonts w:cs="B Nazanin"/>
              </w:rPr>
            </w:pPr>
          </w:p>
        </w:tc>
      </w:tr>
      <w:tr w:rsidR="00BB5BCD" w:rsidRPr="006007F5" w14:paraId="040D31F0" w14:textId="77777777" w:rsidTr="00755914">
        <w:trPr>
          <w:trHeight w:val="317"/>
          <w:jc w:val="right"/>
        </w:trPr>
        <w:tc>
          <w:tcPr>
            <w:tcW w:w="1776" w:type="dxa"/>
            <w:vAlign w:val="center"/>
          </w:tcPr>
          <w:p w14:paraId="70FA7088" w14:textId="77777777" w:rsidR="00BB5BCD" w:rsidRDefault="00BB5BCD" w:rsidP="00BB5BCD">
            <w:pPr>
              <w:pStyle w:val="HelpText"/>
              <w:ind w:left="0"/>
              <w:jc w:val="center"/>
              <w:rPr>
                <w:rFonts w:cs="B Nazanin"/>
                <w:rtl/>
              </w:rPr>
            </w:pPr>
          </w:p>
        </w:tc>
        <w:tc>
          <w:tcPr>
            <w:tcW w:w="833" w:type="dxa"/>
            <w:vAlign w:val="center"/>
          </w:tcPr>
          <w:p w14:paraId="52BBF369" w14:textId="77777777" w:rsidR="00BB5BCD" w:rsidRDefault="00BB5BCD" w:rsidP="00BB5BCD">
            <w:pPr>
              <w:pStyle w:val="HelpText"/>
              <w:ind w:left="0"/>
              <w:jc w:val="center"/>
              <w:rPr>
                <w:rFonts w:cs="B Nazanin"/>
                <w:rtl/>
              </w:rPr>
            </w:pPr>
          </w:p>
        </w:tc>
        <w:tc>
          <w:tcPr>
            <w:tcW w:w="1847" w:type="dxa"/>
          </w:tcPr>
          <w:p w14:paraId="0F75F377" w14:textId="77777777" w:rsidR="00BB5BCD" w:rsidRDefault="00BB5BCD" w:rsidP="00BB5BCD">
            <w:pPr>
              <w:pStyle w:val="HelpText"/>
              <w:spacing w:line="240" w:lineRule="auto"/>
              <w:ind w:left="0"/>
              <w:rPr>
                <w:rFonts w:cs="B Nazanin"/>
                <w:rtl/>
              </w:rPr>
            </w:pPr>
          </w:p>
        </w:tc>
        <w:tc>
          <w:tcPr>
            <w:tcW w:w="3682" w:type="dxa"/>
          </w:tcPr>
          <w:p w14:paraId="3B09DA6C" w14:textId="77777777" w:rsidR="00BB5BCD" w:rsidRDefault="00BB5BCD" w:rsidP="00BB5BCD">
            <w:pPr>
              <w:pStyle w:val="HelpText"/>
              <w:spacing w:line="240" w:lineRule="auto"/>
              <w:ind w:left="0"/>
              <w:rPr>
                <w:rFonts w:cs="B Nazanin"/>
                <w:rtl/>
              </w:rPr>
            </w:pPr>
          </w:p>
        </w:tc>
      </w:tr>
      <w:tr w:rsidR="008831F2" w:rsidRPr="006007F5" w14:paraId="4E2BB702" w14:textId="77777777" w:rsidTr="00755914">
        <w:trPr>
          <w:trHeight w:val="317"/>
          <w:jc w:val="right"/>
        </w:trPr>
        <w:tc>
          <w:tcPr>
            <w:tcW w:w="1776" w:type="dxa"/>
            <w:vAlign w:val="center"/>
          </w:tcPr>
          <w:p w14:paraId="0941695B" w14:textId="77777777" w:rsidR="008831F2" w:rsidRDefault="008831F2" w:rsidP="008831F2">
            <w:pPr>
              <w:pStyle w:val="HelpText"/>
              <w:ind w:left="0"/>
              <w:jc w:val="center"/>
              <w:rPr>
                <w:rFonts w:cs="B Nazanin"/>
                <w:rtl/>
              </w:rPr>
            </w:pPr>
          </w:p>
        </w:tc>
        <w:tc>
          <w:tcPr>
            <w:tcW w:w="833" w:type="dxa"/>
            <w:vAlign w:val="center"/>
          </w:tcPr>
          <w:p w14:paraId="2D737F22" w14:textId="77777777" w:rsidR="008831F2" w:rsidRDefault="008831F2" w:rsidP="00BB5BCD">
            <w:pPr>
              <w:pStyle w:val="HelpText"/>
              <w:ind w:left="0"/>
              <w:jc w:val="center"/>
              <w:rPr>
                <w:rFonts w:cs="B Nazanin"/>
                <w:rtl/>
              </w:rPr>
            </w:pPr>
          </w:p>
        </w:tc>
        <w:tc>
          <w:tcPr>
            <w:tcW w:w="1847" w:type="dxa"/>
          </w:tcPr>
          <w:p w14:paraId="42E1023C" w14:textId="77777777" w:rsidR="008831F2" w:rsidRDefault="008831F2" w:rsidP="00771309">
            <w:pPr>
              <w:pStyle w:val="HelpText"/>
              <w:spacing w:line="240" w:lineRule="auto"/>
              <w:ind w:left="0"/>
              <w:rPr>
                <w:rFonts w:cs="B Nazanin"/>
                <w:rtl/>
              </w:rPr>
            </w:pPr>
          </w:p>
        </w:tc>
        <w:tc>
          <w:tcPr>
            <w:tcW w:w="3682" w:type="dxa"/>
          </w:tcPr>
          <w:p w14:paraId="4D1F8B31" w14:textId="77777777" w:rsidR="008831F2" w:rsidRDefault="008831F2" w:rsidP="00C851A4">
            <w:pPr>
              <w:pStyle w:val="HelpText"/>
              <w:spacing w:line="240" w:lineRule="auto"/>
              <w:ind w:left="0"/>
              <w:rPr>
                <w:rFonts w:cs="B Nazanin"/>
                <w:rtl/>
              </w:rPr>
            </w:pPr>
          </w:p>
        </w:tc>
      </w:tr>
    </w:tbl>
    <w:p w14:paraId="7E18AA41" w14:textId="77777777" w:rsidR="0062662F" w:rsidRDefault="0062662F" w:rsidP="0062662F">
      <w:pPr>
        <w:rPr>
          <w:rFonts w:cs="B Nazanin"/>
          <w:sz w:val="28"/>
          <w:szCs w:val="28"/>
          <w:rtl/>
        </w:rPr>
      </w:pPr>
      <w:bookmarkStart w:id="42" w:name="_Toc431896713"/>
    </w:p>
    <w:p w14:paraId="13487A59" w14:textId="77777777" w:rsidR="0062662F" w:rsidRPr="0062662F" w:rsidRDefault="0062662F" w:rsidP="0062662F">
      <w:pPr>
        <w:pStyle w:val="Heading2"/>
        <w:ind w:left="746" w:firstLine="0"/>
        <w:rPr>
          <w:rFonts w:cs="B Nazanin"/>
          <w:rtl/>
        </w:rPr>
      </w:pPr>
      <w:bookmarkStart w:id="43" w:name="_Toc183549794"/>
      <w:r>
        <w:rPr>
          <w:rFonts w:cs="B Nazanin" w:hint="cs"/>
          <w:rtl/>
        </w:rPr>
        <w:t xml:space="preserve">آلترناتیوها و </w:t>
      </w:r>
      <w:r w:rsidRPr="0062662F">
        <w:rPr>
          <w:rFonts w:cs="B Nazanin" w:hint="cs"/>
          <w:b w:val="0"/>
          <w:bCs w:val="0"/>
          <w:rtl/>
        </w:rPr>
        <w:t>ر</w:t>
      </w:r>
      <w:r>
        <w:rPr>
          <w:rFonts w:cs="B Nazanin" w:hint="cs"/>
          <w:rtl/>
        </w:rPr>
        <w:t>قبا</w:t>
      </w:r>
      <w:bookmarkEnd w:id="43"/>
    </w:p>
    <w:p w14:paraId="5E8A7030" w14:textId="77777777" w:rsidR="0062662F" w:rsidRPr="00520996" w:rsidRDefault="00091576" w:rsidP="00156E7A">
      <w:pPr>
        <w:pStyle w:val="Heading3"/>
        <w:rPr>
          <w:rtl/>
        </w:rPr>
      </w:pPr>
      <w:bookmarkStart w:id="44" w:name="_Toc183549795"/>
      <w:r>
        <w:rPr>
          <w:rFonts w:hint="cs"/>
          <w:rtl/>
        </w:rPr>
        <w:t>آلترناتیو 1</w:t>
      </w:r>
      <w:bookmarkEnd w:id="44"/>
    </w:p>
    <w:p w14:paraId="7FFEC2B1" w14:textId="77777777" w:rsidR="00091576" w:rsidRDefault="00091576" w:rsidP="00520996">
      <w:pPr>
        <w:spacing w:after="100" w:afterAutospacing="1" w:line="360" w:lineRule="auto"/>
        <w:ind w:left="1440"/>
        <w:jc w:val="lowKashida"/>
        <w:rPr>
          <w:rFonts w:cs="B Nazanin"/>
          <w:sz w:val="28"/>
          <w:szCs w:val="28"/>
          <w:rtl/>
        </w:rPr>
      </w:pPr>
    </w:p>
    <w:p w14:paraId="6B7FF7A9" w14:textId="77777777" w:rsidR="00876BD5" w:rsidRDefault="00876BD5" w:rsidP="0062662F">
      <w:pPr>
        <w:rPr>
          <w:rFonts w:cs="B Nazanin"/>
          <w:sz w:val="28"/>
          <w:szCs w:val="28"/>
          <w:rtl/>
        </w:rPr>
      </w:pPr>
    </w:p>
    <w:p w14:paraId="274CF5DF" w14:textId="77777777" w:rsidR="00D34DE5" w:rsidRPr="006007F5" w:rsidRDefault="00390378" w:rsidP="00BB5BCD">
      <w:pPr>
        <w:pStyle w:val="Heading1"/>
        <w:rPr>
          <w:rFonts w:cs="B Nazanin"/>
          <w:rtl/>
        </w:rPr>
      </w:pPr>
      <w:bookmarkStart w:id="45" w:name="_Toc183549796"/>
      <w:r>
        <w:rPr>
          <w:rFonts w:cs="B Nazanin" w:hint="cs"/>
          <w:rtl/>
        </w:rPr>
        <w:lastRenderedPageBreak/>
        <w:t>نگاه اجما</w:t>
      </w:r>
      <w:r w:rsidR="004E147F">
        <w:rPr>
          <w:rFonts w:cs="B Nazanin" w:hint="cs"/>
          <w:rtl/>
        </w:rPr>
        <w:t>ل</w:t>
      </w:r>
      <w:r>
        <w:rPr>
          <w:rFonts w:cs="B Nazanin" w:hint="cs"/>
          <w:rtl/>
        </w:rPr>
        <w:t>ی به</w:t>
      </w:r>
      <w:r w:rsidR="00D34DE5" w:rsidRPr="006007F5">
        <w:rPr>
          <w:rFonts w:cs="B Nazanin" w:hint="cs"/>
          <w:rtl/>
        </w:rPr>
        <w:t xml:space="preserve"> محصول</w:t>
      </w:r>
      <w:bookmarkEnd w:id="42"/>
      <w:bookmarkEnd w:id="45"/>
    </w:p>
    <w:p w14:paraId="4E814001" w14:textId="77777777" w:rsidR="009F628F" w:rsidRPr="009F628F" w:rsidRDefault="009F628F" w:rsidP="000D27B7">
      <w:pPr>
        <w:spacing w:after="100" w:afterAutospacing="1" w:line="360" w:lineRule="auto"/>
        <w:ind w:left="405"/>
        <w:jc w:val="lowKashida"/>
        <w:rPr>
          <w:rFonts w:cs="B Nazanin"/>
          <w:sz w:val="28"/>
          <w:szCs w:val="28"/>
          <w:rtl/>
        </w:rPr>
      </w:pPr>
      <w:r w:rsidRPr="009F628F">
        <w:rPr>
          <w:rFonts w:cs="B Nazanin"/>
          <w:sz w:val="28"/>
          <w:szCs w:val="28"/>
          <w:rtl/>
        </w:rPr>
        <w:t>ا</w:t>
      </w:r>
      <w:r w:rsidRPr="009F628F">
        <w:rPr>
          <w:rFonts w:cs="B Nazanin" w:hint="cs"/>
          <w:sz w:val="28"/>
          <w:szCs w:val="28"/>
          <w:rtl/>
        </w:rPr>
        <w:t>ی</w:t>
      </w:r>
      <w:r w:rsidRPr="009F628F">
        <w:rPr>
          <w:rFonts w:cs="B Nazanin" w:hint="eastAsia"/>
          <w:sz w:val="28"/>
          <w:szCs w:val="28"/>
          <w:rtl/>
        </w:rPr>
        <w:t>ن</w:t>
      </w:r>
      <w:r w:rsidRPr="009F628F">
        <w:rPr>
          <w:rFonts w:cs="B Nazanin"/>
          <w:sz w:val="28"/>
          <w:szCs w:val="28"/>
          <w:rtl/>
        </w:rPr>
        <w:t xml:space="preserve"> بخش </w:t>
      </w:r>
      <w:r w:rsidRPr="009F628F">
        <w:rPr>
          <w:rFonts w:cs="B Nazanin" w:hint="cs"/>
          <w:sz w:val="28"/>
          <w:szCs w:val="28"/>
          <w:rtl/>
        </w:rPr>
        <w:t>ی</w:t>
      </w:r>
      <w:r w:rsidRPr="009F628F">
        <w:rPr>
          <w:rFonts w:cs="B Nazanin" w:hint="eastAsia"/>
          <w:sz w:val="28"/>
          <w:szCs w:val="28"/>
          <w:rtl/>
        </w:rPr>
        <w:t>ک</w:t>
      </w:r>
      <w:r w:rsidRPr="009F628F">
        <w:rPr>
          <w:rFonts w:cs="B Nazanin"/>
          <w:sz w:val="28"/>
          <w:szCs w:val="28"/>
          <w:rtl/>
        </w:rPr>
        <w:t xml:space="preserve"> نما</w:t>
      </w:r>
      <w:r w:rsidRPr="009F628F">
        <w:rPr>
          <w:rFonts w:cs="B Nazanin" w:hint="cs"/>
          <w:sz w:val="28"/>
          <w:szCs w:val="28"/>
          <w:rtl/>
        </w:rPr>
        <w:t>ی</w:t>
      </w:r>
      <w:r w:rsidRPr="009F628F">
        <w:rPr>
          <w:rFonts w:cs="B Nazanin"/>
          <w:sz w:val="28"/>
          <w:szCs w:val="28"/>
          <w:rtl/>
        </w:rPr>
        <w:t xml:space="preserve"> سطح بالا از قابل</w:t>
      </w:r>
      <w:r w:rsidRPr="009F628F">
        <w:rPr>
          <w:rFonts w:cs="B Nazanin" w:hint="cs"/>
          <w:sz w:val="28"/>
          <w:szCs w:val="28"/>
          <w:rtl/>
        </w:rPr>
        <w:t>ی</w:t>
      </w:r>
      <w:r w:rsidRPr="009F628F">
        <w:rPr>
          <w:rFonts w:cs="B Nazanin" w:hint="eastAsia"/>
          <w:sz w:val="28"/>
          <w:szCs w:val="28"/>
          <w:rtl/>
        </w:rPr>
        <w:t>ت</w:t>
      </w:r>
      <w:r>
        <w:rPr>
          <w:rFonts w:cs="B Nazanin" w:hint="cs"/>
          <w:sz w:val="28"/>
          <w:szCs w:val="28"/>
          <w:rtl/>
        </w:rPr>
        <w:t>‌</w:t>
      </w:r>
      <w:r w:rsidRPr="009F628F">
        <w:rPr>
          <w:rFonts w:cs="B Nazanin"/>
          <w:sz w:val="28"/>
          <w:szCs w:val="28"/>
          <w:rtl/>
        </w:rPr>
        <w:t>ها</w:t>
      </w:r>
      <w:r w:rsidRPr="009F628F">
        <w:rPr>
          <w:rFonts w:cs="B Nazanin" w:hint="cs"/>
          <w:sz w:val="28"/>
          <w:szCs w:val="28"/>
          <w:rtl/>
        </w:rPr>
        <w:t>ی</w:t>
      </w:r>
      <w:r w:rsidRPr="009F628F">
        <w:rPr>
          <w:rFonts w:cs="B Nazanin"/>
          <w:sz w:val="28"/>
          <w:szCs w:val="28"/>
          <w:rtl/>
        </w:rPr>
        <w:t xml:space="preserve"> </w:t>
      </w:r>
      <w:r w:rsidR="000D27B7">
        <w:rPr>
          <w:rFonts w:cs="B Nazanin" w:hint="cs"/>
          <w:sz w:val="28"/>
          <w:szCs w:val="28"/>
          <w:rtl/>
        </w:rPr>
        <w:t>سامانه</w:t>
      </w:r>
      <w:r>
        <w:rPr>
          <w:rFonts w:cs="B Nazanin" w:hint="cs"/>
          <w:sz w:val="28"/>
          <w:szCs w:val="28"/>
          <w:rtl/>
        </w:rPr>
        <w:t xml:space="preserve"> و </w:t>
      </w:r>
      <w:r w:rsidRPr="009F628F">
        <w:rPr>
          <w:rFonts w:cs="B Nazanin"/>
          <w:sz w:val="28"/>
          <w:szCs w:val="28"/>
          <w:rtl/>
        </w:rPr>
        <w:t>رابط</w:t>
      </w:r>
      <w:r>
        <w:rPr>
          <w:rFonts w:cs="B Nazanin" w:hint="cs"/>
          <w:sz w:val="28"/>
          <w:szCs w:val="28"/>
          <w:rtl/>
        </w:rPr>
        <w:t>‌</w:t>
      </w:r>
      <w:r w:rsidRPr="009F628F">
        <w:rPr>
          <w:rFonts w:cs="B Nazanin"/>
          <w:sz w:val="28"/>
          <w:szCs w:val="28"/>
          <w:rtl/>
        </w:rPr>
        <w:t>ها</w:t>
      </w:r>
      <w:r w:rsidRPr="009F628F">
        <w:rPr>
          <w:rFonts w:cs="B Nazanin" w:hint="cs"/>
          <w:sz w:val="28"/>
          <w:szCs w:val="28"/>
          <w:rtl/>
        </w:rPr>
        <w:t>ی</w:t>
      </w:r>
      <w:r w:rsidRPr="009F628F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آن با </w:t>
      </w:r>
      <w:r w:rsidRPr="009F628F">
        <w:rPr>
          <w:rFonts w:cs="B Nazanin"/>
          <w:sz w:val="28"/>
          <w:szCs w:val="28"/>
          <w:rtl/>
        </w:rPr>
        <w:t>د</w:t>
      </w:r>
      <w:r w:rsidRPr="009F628F">
        <w:rPr>
          <w:rFonts w:cs="B Nazanin" w:hint="cs"/>
          <w:sz w:val="28"/>
          <w:szCs w:val="28"/>
          <w:rtl/>
        </w:rPr>
        <w:t>ی</w:t>
      </w:r>
      <w:r w:rsidRPr="009F628F">
        <w:rPr>
          <w:rFonts w:cs="B Nazanin" w:hint="eastAsia"/>
          <w:sz w:val="28"/>
          <w:szCs w:val="28"/>
          <w:rtl/>
        </w:rPr>
        <w:t>گر</w:t>
      </w:r>
      <w:r>
        <w:rPr>
          <w:rFonts w:cs="B Nazanin"/>
          <w:sz w:val="28"/>
          <w:szCs w:val="28"/>
          <w:rtl/>
        </w:rPr>
        <w:t xml:space="preserve"> برنامه</w:t>
      </w:r>
      <w:r>
        <w:rPr>
          <w:rFonts w:cs="B Nazanin" w:hint="cs"/>
          <w:sz w:val="28"/>
          <w:szCs w:val="28"/>
          <w:rtl/>
        </w:rPr>
        <w:t>‌</w:t>
      </w:r>
      <w:r w:rsidRPr="009F628F">
        <w:rPr>
          <w:rFonts w:cs="B Nazanin"/>
          <w:sz w:val="28"/>
          <w:szCs w:val="28"/>
          <w:rtl/>
        </w:rPr>
        <w:t>ها را ارائه م</w:t>
      </w:r>
      <w:r w:rsidRPr="009F628F">
        <w:rPr>
          <w:rFonts w:cs="B Nazanin" w:hint="cs"/>
          <w:sz w:val="28"/>
          <w:szCs w:val="28"/>
          <w:rtl/>
        </w:rPr>
        <w:t>ی</w:t>
      </w:r>
      <w:r>
        <w:rPr>
          <w:rFonts w:cs="B Nazanin" w:hint="cs"/>
          <w:sz w:val="28"/>
          <w:szCs w:val="28"/>
          <w:rtl/>
        </w:rPr>
        <w:t>‌</w:t>
      </w:r>
      <w:r w:rsidRPr="009F628F">
        <w:rPr>
          <w:rFonts w:cs="B Nazanin"/>
          <w:sz w:val="28"/>
          <w:szCs w:val="28"/>
          <w:rtl/>
        </w:rPr>
        <w:t>دهد.</w:t>
      </w:r>
    </w:p>
    <w:p w14:paraId="4F8157F4" w14:textId="77777777" w:rsidR="00D34DE5" w:rsidRPr="006007F5" w:rsidRDefault="009922E5" w:rsidP="00BB5BCD">
      <w:pPr>
        <w:pStyle w:val="Heading2"/>
        <w:ind w:left="746" w:firstLine="0"/>
        <w:rPr>
          <w:rFonts w:cs="B Nazanin"/>
          <w:rtl/>
        </w:rPr>
      </w:pPr>
      <w:bookmarkStart w:id="46" w:name="_Toc431896714"/>
      <w:bookmarkStart w:id="47" w:name="_Toc183549797"/>
      <w:r>
        <w:rPr>
          <w:rFonts w:cs="B Nazanin" w:hint="cs"/>
          <w:rtl/>
        </w:rPr>
        <w:t>جنبه</w:t>
      </w:r>
      <w:r>
        <w:rPr>
          <w:rFonts w:cs="B Nazanin" w:hint="eastAsia"/>
          <w:rtl/>
        </w:rPr>
        <w:t>‌</w:t>
      </w:r>
      <w:r>
        <w:rPr>
          <w:rFonts w:cs="B Nazanin" w:hint="cs"/>
          <w:rtl/>
        </w:rPr>
        <w:t>ه</w:t>
      </w:r>
      <w:r w:rsidR="00122E7A" w:rsidRPr="006007F5">
        <w:rPr>
          <w:rFonts w:cs="B Nazanin" w:hint="cs"/>
          <w:rtl/>
        </w:rPr>
        <w:t>ای</w:t>
      </w:r>
      <w:r w:rsidR="00D34DE5" w:rsidRPr="006007F5">
        <w:rPr>
          <w:rStyle w:val="FootnoteReference"/>
          <w:rFonts w:cs="B Nazanin"/>
          <w:rtl/>
        </w:rPr>
        <w:footnoteReference w:id="2"/>
      </w:r>
      <w:r w:rsidR="00D34DE5" w:rsidRPr="006007F5">
        <w:rPr>
          <w:rFonts w:cs="B Nazanin" w:hint="cs"/>
          <w:rtl/>
        </w:rPr>
        <w:t xml:space="preserve"> </w:t>
      </w:r>
      <w:r>
        <w:rPr>
          <w:rFonts w:cs="B Nazanin" w:hint="cs"/>
          <w:rtl/>
        </w:rPr>
        <w:t xml:space="preserve">مختلف </w:t>
      </w:r>
      <w:r w:rsidR="00D34DE5" w:rsidRPr="006007F5">
        <w:rPr>
          <w:rFonts w:cs="B Nazanin" w:hint="cs"/>
          <w:rtl/>
        </w:rPr>
        <w:t>محصول</w:t>
      </w:r>
      <w:bookmarkEnd w:id="46"/>
      <w:bookmarkEnd w:id="47"/>
    </w:p>
    <w:p w14:paraId="30181391" w14:textId="77777777" w:rsidR="00091576" w:rsidRDefault="00091576" w:rsidP="000D27B7">
      <w:pPr>
        <w:spacing w:after="100" w:afterAutospacing="1" w:line="360" w:lineRule="auto"/>
        <w:ind w:left="1469"/>
        <w:jc w:val="lowKashida"/>
        <w:rPr>
          <w:rFonts w:cs="B Nazanin"/>
          <w:noProof/>
          <w:sz w:val="28"/>
          <w:szCs w:val="28"/>
          <w:rtl/>
        </w:rPr>
      </w:pPr>
    </w:p>
    <w:p w14:paraId="26B3790B" w14:textId="77777777" w:rsidR="00091576" w:rsidRDefault="00091576" w:rsidP="000D27B7">
      <w:pPr>
        <w:spacing w:after="100" w:afterAutospacing="1" w:line="360" w:lineRule="auto"/>
        <w:ind w:left="1469"/>
        <w:jc w:val="lowKashida"/>
        <w:rPr>
          <w:rFonts w:cs="B Nazanin"/>
          <w:noProof/>
          <w:sz w:val="28"/>
          <w:szCs w:val="28"/>
          <w:rtl/>
        </w:rPr>
      </w:pPr>
    </w:p>
    <w:p w14:paraId="4E376CE4" w14:textId="77777777" w:rsidR="00EE6BCF" w:rsidRDefault="00EE6BCF" w:rsidP="00EE6BCF">
      <w:pPr>
        <w:pStyle w:val="Heading2"/>
        <w:ind w:left="746" w:firstLine="0"/>
        <w:rPr>
          <w:rFonts w:cs="B Nazanin"/>
          <w:rtl/>
        </w:rPr>
      </w:pPr>
      <w:bookmarkStart w:id="48" w:name="_Toc183549798"/>
      <w:r>
        <w:rPr>
          <w:rFonts w:cs="B Nazanin" w:hint="cs"/>
          <w:rtl/>
        </w:rPr>
        <w:t>خلاصه</w:t>
      </w:r>
      <w:r w:rsidR="009E3C26">
        <w:rPr>
          <w:rFonts w:cs="B Nazanin" w:hint="eastAsia"/>
          <w:rtl/>
        </w:rPr>
        <w:t>‌</w:t>
      </w:r>
      <w:r>
        <w:rPr>
          <w:rFonts w:cs="B Nazanin" w:hint="cs"/>
          <w:rtl/>
        </w:rPr>
        <w:t>ای از قابلیت</w:t>
      </w:r>
      <w:r>
        <w:rPr>
          <w:rFonts w:cs="B Nazanin" w:hint="eastAsia"/>
          <w:rtl/>
        </w:rPr>
        <w:t>‌</w:t>
      </w:r>
      <w:r>
        <w:rPr>
          <w:rFonts w:cs="B Nazanin" w:hint="cs"/>
          <w:rtl/>
        </w:rPr>
        <w:t>ها</w:t>
      </w:r>
      <w:bookmarkEnd w:id="48"/>
    </w:p>
    <w:tbl>
      <w:tblPr>
        <w:bidiVisual/>
        <w:tblW w:w="0" w:type="auto"/>
        <w:tblInd w:w="1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4507"/>
      </w:tblGrid>
      <w:tr w:rsidR="009E3C26" w:rsidRPr="00883965" w14:paraId="27527E4A" w14:textId="77777777" w:rsidTr="0027766F">
        <w:trPr>
          <w:cantSplit/>
          <w:trHeight w:val="231"/>
          <w:tblHeader/>
        </w:trPr>
        <w:tc>
          <w:tcPr>
            <w:tcW w:w="2831" w:type="dxa"/>
            <w:shd w:val="clear" w:color="auto" w:fill="C6D9F1"/>
            <w:vAlign w:val="center"/>
          </w:tcPr>
          <w:p w14:paraId="3F59551F" w14:textId="77777777" w:rsidR="009E3C26" w:rsidRPr="00883965" w:rsidRDefault="009E3C26" w:rsidP="0027766F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883965">
              <w:rPr>
                <w:rFonts w:cs="B Nazanin" w:hint="cs"/>
                <w:b/>
                <w:bCs/>
                <w:sz w:val="28"/>
                <w:szCs w:val="28"/>
                <w:rtl/>
              </w:rPr>
              <w:t>مزيت برای مشتری</w:t>
            </w:r>
          </w:p>
        </w:tc>
        <w:tc>
          <w:tcPr>
            <w:tcW w:w="4507" w:type="dxa"/>
            <w:shd w:val="clear" w:color="auto" w:fill="C6D9F1"/>
            <w:vAlign w:val="center"/>
          </w:tcPr>
          <w:p w14:paraId="61236E7C" w14:textId="77777777" w:rsidR="009E3C26" w:rsidRPr="00883965" w:rsidRDefault="009E3C26" w:rsidP="0027766F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883965">
              <w:rPr>
                <w:rFonts w:cs="B Nazanin" w:hint="cs"/>
                <w:b/>
                <w:bCs/>
                <w:sz w:val="28"/>
                <w:szCs w:val="28"/>
                <w:rtl/>
              </w:rPr>
              <w:t>قابليت مرتبط</w:t>
            </w:r>
          </w:p>
        </w:tc>
      </w:tr>
      <w:tr w:rsidR="009E3C26" w:rsidRPr="00883965" w14:paraId="22C1C0C6" w14:textId="77777777" w:rsidTr="0027766F">
        <w:trPr>
          <w:trHeight w:val="202"/>
        </w:trPr>
        <w:tc>
          <w:tcPr>
            <w:tcW w:w="2831" w:type="dxa"/>
          </w:tcPr>
          <w:p w14:paraId="22C39E4C" w14:textId="77777777" w:rsidR="009E3C26" w:rsidRPr="00883965" w:rsidRDefault="009E3C26" w:rsidP="0027766F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4507" w:type="dxa"/>
          </w:tcPr>
          <w:p w14:paraId="459C930A" w14:textId="77777777" w:rsidR="009E3C26" w:rsidRPr="00883965" w:rsidRDefault="009E3C26" w:rsidP="0027766F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9E3C26" w:rsidRPr="00883965" w14:paraId="3F40C6DA" w14:textId="77777777" w:rsidTr="0027766F">
        <w:trPr>
          <w:trHeight w:val="202"/>
        </w:trPr>
        <w:tc>
          <w:tcPr>
            <w:tcW w:w="2831" w:type="dxa"/>
          </w:tcPr>
          <w:p w14:paraId="7E0D331C" w14:textId="77777777" w:rsidR="009E3C26" w:rsidRPr="00FF4F3F" w:rsidRDefault="009E3C26" w:rsidP="0027766F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4507" w:type="dxa"/>
          </w:tcPr>
          <w:p w14:paraId="5B6EA870" w14:textId="77777777" w:rsidR="009E3C26" w:rsidRPr="00883965" w:rsidRDefault="009E3C26" w:rsidP="009A186A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9E3C26" w:rsidRPr="00883965" w14:paraId="579D74E2" w14:textId="77777777" w:rsidTr="0027766F">
        <w:trPr>
          <w:trHeight w:val="202"/>
        </w:trPr>
        <w:tc>
          <w:tcPr>
            <w:tcW w:w="2831" w:type="dxa"/>
          </w:tcPr>
          <w:p w14:paraId="33195DD5" w14:textId="77777777" w:rsidR="009E3C26" w:rsidRPr="00883965" w:rsidRDefault="009E3C26" w:rsidP="0027766F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4507" w:type="dxa"/>
          </w:tcPr>
          <w:p w14:paraId="6F31768A" w14:textId="77777777" w:rsidR="009E3C26" w:rsidRPr="00883965" w:rsidRDefault="009E3C26" w:rsidP="00F66B28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9E3C26" w:rsidRPr="00883965" w14:paraId="2904ED99" w14:textId="77777777" w:rsidTr="0027766F">
        <w:trPr>
          <w:trHeight w:val="202"/>
        </w:trPr>
        <w:tc>
          <w:tcPr>
            <w:tcW w:w="2831" w:type="dxa"/>
          </w:tcPr>
          <w:p w14:paraId="4E99D98B" w14:textId="77777777" w:rsidR="009E3C26" w:rsidRPr="00883965" w:rsidRDefault="009E3C26" w:rsidP="0027766F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4507" w:type="dxa"/>
          </w:tcPr>
          <w:p w14:paraId="7F3B825C" w14:textId="77777777" w:rsidR="009E3C26" w:rsidRPr="00883965" w:rsidRDefault="009E3C26" w:rsidP="001E6A56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14:paraId="3D1BC8E5" w14:textId="77777777" w:rsidR="00EE6BCF" w:rsidRDefault="00EE6BCF" w:rsidP="00EE6BCF">
      <w:pPr>
        <w:spacing w:after="100" w:afterAutospacing="1" w:line="360" w:lineRule="auto"/>
        <w:ind w:left="1440"/>
        <w:jc w:val="lowKashida"/>
        <w:rPr>
          <w:rFonts w:cs="B Nazanin"/>
          <w:noProof/>
          <w:sz w:val="28"/>
          <w:szCs w:val="28"/>
          <w:rtl/>
        </w:rPr>
      </w:pPr>
    </w:p>
    <w:p w14:paraId="6DF6C983" w14:textId="77777777" w:rsidR="00EE6BCF" w:rsidRDefault="00EE6BCF" w:rsidP="00EE6BCF">
      <w:pPr>
        <w:pStyle w:val="Heading2"/>
        <w:ind w:left="746" w:firstLine="0"/>
        <w:rPr>
          <w:rFonts w:cs="B Nazanin"/>
          <w:rtl/>
        </w:rPr>
      </w:pPr>
      <w:bookmarkStart w:id="49" w:name="_Toc183549799"/>
      <w:r>
        <w:rPr>
          <w:rFonts w:cs="B Nazanin" w:hint="cs"/>
          <w:rtl/>
        </w:rPr>
        <w:t>پیش</w:t>
      </w:r>
      <w:r w:rsidR="00E8525F">
        <w:rPr>
          <w:rFonts w:cs="B Nazanin" w:hint="eastAsia"/>
          <w:rtl/>
        </w:rPr>
        <w:t>‌</w:t>
      </w:r>
      <w:r>
        <w:rPr>
          <w:rFonts w:cs="B Nazanin" w:hint="cs"/>
          <w:rtl/>
        </w:rPr>
        <w:t>فرض</w:t>
      </w:r>
      <w:r>
        <w:rPr>
          <w:rFonts w:cs="B Nazanin" w:hint="eastAsia"/>
          <w:rtl/>
        </w:rPr>
        <w:t>‌</w:t>
      </w:r>
      <w:r>
        <w:rPr>
          <w:rFonts w:cs="B Nazanin" w:hint="cs"/>
          <w:rtl/>
        </w:rPr>
        <w:t>ها و وابستگی</w:t>
      </w:r>
      <w:r>
        <w:rPr>
          <w:rFonts w:cs="B Nazanin" w:hint="eastAsia"/>
          <w:rtl/>
        </w:rPr>
        <w:t>‌</w:t>
      </w:r>
      <w:r>
        <w:rPr>
          <w:rFonts w:cs="B Nazanin" w:hint="cs"/>
          <w:rtl/>
        </w:rPr>
        <w:t>ها</w:t>
      </w:r>
      <w:bookmarkEnd w:id="49"/>
    </w:p>
    <w:p w14:paraId="2F9D9C01" w14:textId="77777777" w:rsidR="00EE6BCF" w:rsidRDefault="00EE6BCF" w:rsidP="00EE6BCF">
      <w:pPr>
        <w:spacing w:after="100" w:afterAutospacing="1" w:line="360" w:lineRule="auto"/>
        <w:ind w:left="1440"/>
        <w:jc w:val="lowKashida"/>
        <w:rPr>
          <w:rFonts w:cs="B Nazanin"/>
          <w:noProof/>
          <w:sz w:val="28"/>
          <w:szCs w:val="28"/>
          <w:rtl/>
        </w:rPr>
      </w:pPr>
    </w:p>
    <w:p w14:paraId="4C769E1E" w14:textId="77777777" w:rsidR="00EE6BCF" w:rsidRDefault="00EE6BCF" w:rsidP="00EE6BCF">
      <w:pPr>
        <w:spacing w:after="100" w:afterAutospacing="1" w:line="360" w:lineRule="auto"/>
        <w:ind w:left="1440"/>
        <w:jc w:val="lowKashida"/>
        <w:rPr>
          <w:rFonts w:cs="B Nazanin"/>
          <w:noProof/>
          <w:sz w:val="28"/>
          <w:szCs w:val="28"/>
          <w:rtl/>
        </w:rPr>
      </w:pPr>
    </w:p>
    <w:p w14:paraId="7D9CB0DF" w14:textId="77777777" w:rsidR="00EE6BCF" w:rsidRDefault="00EE6BCF" w:rsidP="00EE6BCF">
      <w:pPr>
        <w:pStyle w:val="Heading2"/>
        <w:ind w:left="746" w:firstLine="0"/>
        <w:rPr>
          <w:rFonts w:cs="B Nazanin"/>
          <w:rtl/>
        </w:rPr>
      </w:pPr>
      <w:bookmarkStart w:id="50" w:name="_Toc183549800"/>
      <w:r>
        <w:rPr>
          <w:rFonts w:cs="B Nazanin" w:hint="cs"/>
          <w:rtl/>
        </w:rPr>
        <w:lastRenderedPageBreak/>
        <w:t>هزینه و قیمت گذاری</w:t>
      </w:r>
      <w:r w:rsidR="007E4E70">
        <w:rPr>
          <w:rStyle w:val="FootnoteReference"/>
          <w:rFonts w:cs="B Nazanin"/>
          <w:rtl/>
        </w:rPr>
        <w:footnoteReference w:id="3"/>
      </w:r>
      <w:bookmarkEnd w:id="50"/>
    </w:p>
    <w:p w14:paraId="7F3A6241" w14:textId="77777777" w:rsidR="00091576" w:rsidRDefault="00091576" w:rsidP="0090602D">
      <w:pPr>
        <w:spacing w:after="100" w:afterAutospacing="1" w:line="360" w:lineRule="auto"/>
        <w:ind w:left="1469"/>
        <w:jc w:val="lowKashida"/>
        <w:rPr>
          <w:rFonts w:cs="B Nazanin"/>
          <w:sz w:val="28"/>
          <w:szCs w:val="28"/>
          <w:rtl/>
          <w:lang w:bidi="fa-IR"/>
        </w:rPr>
      </w:pPr>
    </w:p>
    <w:p w14:paraId="7DD85291" w14:textId="77777777" w:rsidR="00EE6BCF" w:rsidRDefault="00EE6BCF" w:rsidP="00EE6BCF">
      <w:pPr>
        <w:spacing w:after="100" w:afterAutospacing="1" w:line="360" w:lineRule="auto"/>
        <w:ind w:left="1440"/>
        <w:jc w:val="lowKashida"/>
        <w:rPr>
          <w:rFonts w:cs="B Nazanin"/>
          <w:noProof/>
          <w:sz w:val="28"/>
          <w:szCs w:val="28"/>
          <w:rtl/>
        </w:rPr>
      </w:pPr>
    </w:p>
    <w:p w14:paraId="6EE487B9" w14:textId="77777777" w:rsidR="00EE6BCF" w:rsidRDefault="00EE6BCF" w:rsidP="00EE6BCF">
      <w:pPr>
        <w:pStyle w:val="Heading2"/>
        <w:ind w:left="746" w:firstLine="0"/>
        <w:rPr>
          <w:rFonts w:cs="B Nazanin"/>
          <w:rtl/>
        </w:rPr>
      </w:pPr>
      <w:bookmarkStart w:id="51" w:name="_Toc183549801"/>
      <w:r>
        <w:rPr>
          <w:rFonts w:cs="B Nazanin" w:hint="cs"/>
          <w:rtl/>
        </w:rPr>
        <w:t>مجوز</w:t>
      </w:r>
      <w:r w:rsidR="006A0BE0">
        <w:rPr>
          <w:rStyle w:val="FootnoteReference"/>
          <w:rFonts w:cs="B Nazanin"/>
          <w:rtl/>
        </w:rPr>
        <w:footnoteReference w:id="4"/>
      </w:r>
      <w:r>
        <w:rPr>
          <w:rFonts w:cs="B Nazanin" w:hint="cs"/>
          <w:rtl/>
        </w:rPr>
        <w:t xml:space="preserve"> و نصب و راه</w:t>
      </w:r>
      <w:r>
        <w:rPr>
          <w:rFonts w:cs="B Nazanin" w:hint="eastAsia"/>
          <w:rtl/>
        </w:rPr>
        <w:t>‌</w:t>
      </w:r>
      <w:r>
        <w:rPr>
          <w:rFonts w:cs="B Nazanin" w:hint="cs"/>
          <w:rtl/>
        </w:rPr>
        <w:t>اندازی</w:t>
      </w:r>
      <w:r w:rsidR="007E4E70">
        <w:rPr>
          <w:rStyle w:val="FootnoteReference"/>
          <w:rFonts w:cs="B Nazanin"/>
          <w:rtl/>
        </w:rPr>
        <w:footnoteReference w:id="5"/>
      </w:r>
      <w:bookmarkEnd w:id="51"/>
    </w:p>
    <w:p w14:paraId="5037B892" w14:textId="77777777" w:rsidR="00091576" w:rsidRDefault="00091576" w:rsidP="002167F1">
      <w:pPr>
        <w:spacing w:after="100" w:afterAutospacing="1"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04B09654" w14:textId="77777777" w:rsidR="00A41B1F" w:rsidRPr="00696E88" w:rsidRDefault="00A41B1F" w:rsidP="00BB5BCD">
      <w:pPr>
        <w:pStyle w:val="Heading1"/>
        <w:rPr>
          <w:rFonts w:cs="B Nazanin"/>
          <w:rtl/>
        </w:rPr>
      </w:pPr>
      <w:bookmarkStart w:id="52" w:name="_Toc431896719"/>
      <w:bookmarkStart w:id="53" w:name="_Toc183549802"/>
      <w:r w:rsidRPr="00696E88">
        <w:rPr>
          <w:rFonts w:cs="B Nazanin" w:hint="cs"/>
          <w:rtl/>
        </w:rPr>
        <w:t xml:space="preserve">ويژگی‌های راهکار </w:t>
      </w:r>
      <w:r w:rsidR="00EE6BCF">
        <w:rPr>
          <w:rFonts w:cs="B Nazanin" w:hint="cs"/>
          <w:rtl/>
        </w:rPr>
        <w:t>(</w:t>
      </w:r>
      <w:r w:rsidRPr="00696E88">
        <w:rPr>
          <w:rFonts w:cs="B Nazanin" w:hint="cs"/>
          <w:rtl/>
        </w:rPr>
        <w:t>محصول</w:t>
      </w:r>
      <w:bookmarkEnd w:id="52"/>
      <w:r w:rsidR="00EE6BCF">
        <w:rPr>
          <w:rFonts w:cs="B Nazanin" w:hint="cs"/>
          <w:rtl/>
        </w:rPr>
        <w:t>)</w:t>
      </w:r>
      <w:bookmarkEnd w:id="53"/>
    </w:p>
    <w:p w14:paraId="0583CD77" w14:textId="77777777" w:rsidR="002A5F19" w:rsidRDefault="001A4FC1" w:rsidP="000D27B7">
      <w:pPr>
        <w:spacing w:after="100" w:afterAutospacing="1" w:line="360" w:lineRule="auto"/>
        <w:ind w:left="405"/>
        <w:jc w:val="lowKashida"/>
        <w:rPr>
          <w:rFonts w:cs="B Nazanin"/>
          <w:sz w:val="28"/>
          <w:szCs w:val="28"/>
          <w:rtl/>
        </w:rPr>
      </w:pPr>
      <w:r w:rsidRPr="00530FDB">
        <w:rPr>
          <w:rFonts w:cs="B Nazanin"/>
          <w:sz w:val="28"/>
          <w:szCs w:val="28"/>
          <w:rtl/>
        </w:rPr>
        <w:t>و</w:t>
      </w:r>
      <w:r w:rsidRPr="00530FDB">
        <w:rPr>
          <w:rFonts w:cs="B Nazanin" w:hint="cs"/>
          <w:sz w:val="28"/>
          <w:szCs w:val="28"/>
          <w:rtl/>
        </w:rPr>
        <w:t>ی</w:t>
      </w:r>
      <w:r w:rsidRPr="00530FDB">
        <w:rPr>
          <w:rFonts w:cs="B Nazanin" w:hint="eastAsia"/>
          <w:sz w:val="28"/>
          <w:szCs w:val="28"/>
          <w:rtl/>
        </w:rPr>
        <w:t>ژگ</w:t>
      </w:r>
      <w:r w:rsidRPr="00530FDB">
        <w:rPr>
          <w:rFonts w:cs="B Nazanin" w:hint="cs"/>
          <w:sz w:val="28"/>
          <w:szCs w:val="28"/>
          <w:rtl/>
        </w:rPr>
        <w:t>ی‌</w:t>
      </w:r>
      <w:r w:rsidRPr="00530FDB">
        <w:rPr>
          <w:rFonts w:cs="B Nazanin"/>
          <w:sz w:val="28"/>
          <w:szCs w:val="28"/>
          <w:rtl/>
        </w:rPr>
        <w:t>ها</w:t>
      </w:r>
      <w:r w:rsidRPr="00530FDB">
        <w:rPr>
          <w:rFonts w:cs="B Nazanin" w:hint="cs"/>
          <w:sz w:val="28"/>
          <w:szCs w:val="28"/>
          <w:rtl/>
        </w:rPr>
        <w:t xml:space="preserve">ی </w:t>
      </w:r>
      <w:r w:rsidR="00FE5E9E">
        <w:rPr>
          <w:rFonts w:cs="B Nazanin" w:hint="cs"/>
          <w:sz w:val="28"/>
          <w:szCs w:val="28"/>
          <w:rtl/>
        </w:rPr>
        <w:t>سامانه</w:t>
      </w:r>
      <w:r w:rsidR="00FE5E9E" w:rsidRPr="00E1211D">
        <w:rPr>
          <w:rFonts w:cs="B Nazanin" w:hint="cs"/>
          <w:sz w:val="28"/>
          <w:szCs w:val="28"/>
          <w:rtl/>
        </w:rPr>
        <w:t xml:space="preserve"> </w:t>
      </w:r>
      <w:r w:rsidRPr="00530FDB">
        <w:rPr>
          <w:rFonts w:cs="B Nazanin"/>
          <w:sz w:val="28"/>
          <w:szCs w:val="28"/>
          <w:rtl/>
        </w:rPr>
        <w:t>قابل</w:t>
      </w:r>
      <w:r w:rsidRPr="00530FDB">
        <w:rPr>
          <w:rFonts w:cs="B Nazanin" w:hint="cs"/>
          <w:sz w:val="28"/>
          <w:szCs w:val="28"/>
          <w:rtl/>
        </w:rPr>
        <w:t>ی</w:t>
      </w:r>
      <w:r w:rsidRPr="00530FDB">
        <w:rPr>
          <w:rFonts w:cs="B Nazanin" w:hint="eastAsia"/>
          <w:sz w:val="28"/>
          <w:szCs w:val="28"/>
          <w:rtl/>
        </w:rPr>
        <w:t>ت</w:t>
      </w:r>
      <w:r w:rsidRPr="00530FDB">
        <w:rPr>
          <w:rFonts w:cs="B Nazanin" w:hint="cs"/>
          <w:sz w:val="28"/>
          <w:szCs w:val="28"/>
          <w:rtl/>
        </w:rPr>
        <w:t>‌</w:t>
      </w:r>
      <w:r w:rsidRPr="00530FDB">
        <w:rPr>
          <w:rFonts w:cs="B Nazanin"/>
          <w:sz w:val="28"/>
          <w:szCs w:val="28"/>
          <w:rtl/>
        </w:rPr>
        <w:t>ها</w:t>
      </w:r>
      <w:r w:rsidRPr="00530FDB">
        <w:rPr>
          <w:rFonts w:cs="B Nazanin" w:hint="cs"/>
          <w:sz w:val="28"/>
          <w:szCs w:val="28"/>
          <w:rtl/>
        </w:rPr>
        <w:t>ی</w:t>
      </w:r>
      <w:r w:rsidRPr="00530FDB">
        <w:rPr>
          <w:rFonts w:cs="B Nazanin"/>
          <w:sz w:val="28"/>
          <w:szCs w:val="28"/>
          <w:rtl/>
        </w:rPr>
        <w:t xml:space="preserve"> سطح بالا</w:t>
      </w:r>
      <w:r w:rsidRPr="00530FDB">
        <w:rPr>
          <w:rFonts w:cs="B Nazanin" w:hint="cs"/>
          <w:sz w:val="28"/>
          <w:szCs w:val="28"/>
          <w:rtl/>
        </w:rPr>
        <w:t>ی</w:t>
      </w:r>
      <w:r w:rsidRPr="00530FDB">
        <w:rPr>
          <w:rFonts w:cs="B Nazanin"/>
          <w:sz w:val="28"/>
          <w:szCs w:val="28"/>
          <w:rtl/>
        </w:rPr>
        <w:t xml:space="preserve"> </w:t>
      </w:r>
      <w:r w:rsidR="000D27B7">
        <w:rPr>
          <w:rFonts w:cs="B Nazanin" w:hint="cs"/>
          <w:sz w:val="28"/>
          <w:szCs w:val="28"/>
          <w:rtl/>
        </w:rPr>
        <w:t>آن</w:t>
      </w:r>
      <w:r w:rsidR="00FE5E9E" w:rsidRPr="00E1211D">
        <w:rPr>
          <w:rFonts w:cs="B Nazanin" w:hint="cs"/>
          <w:sz w:val="28"/>
          <w:szCs w:val="28"/>
          <w:rtl/>
        </w:rPr>
        <w:t xml:space="preserve"> </w:t>
      </w:r>
      <w:r w:rsidRPr="00530FDB">
        <w:rPr>
          <w:rFonts w:cs="B Nazanin"/>
          <w:sz w:val="28"/>
          <w:szCs w:val="28"/>
          <w:rtl/>
        </w:rPr>
        <w:t>هستند که برا</w:t>
      </w:r>
      <w:r w:rsidRPr="00530FDB">
        <w:rPr>
          <w:rFonts w:cs="B Nazanin" w:hint="cs"/>
          <w:sz w:val="28"/>
          <w:szCs w:val="28"/>
          <w:rtl/>
        </w:rPr>
        <w:t>ی</w:t>
      </w:r>
      <w:r w:rsidRPr="00530FDB">
        <w:rPr>
          <w:rFonts w:cs="B Nazanin"/>
          <w:sz w:val="28"/>
          <w:szCs w:val="28"/>
          <w:rtl/>
        </w:rPr>
        <w:t xml:space="preserve"> ارائه مزا</w:t>
      </w:r>
      <w:r w:rsidRPr="00530FDB">
        <w:rPr>
          <w:rFonts w:cs="B Nazanin" w:hint="cs"/>
          <w:sz w:val="28"/>
          <w:szCs w:val="28"/>
          <w:rtl/>
        </w:rPr>
        <w:t>ی</w:t>
      </w:r>
      <w:r w:rsidRPr="00530FDB">
        <w:rPr>
          <w:rFonts w:cs="B Nazanin" w:hint="eastAsia"/>
          <w:sz w:val="28"/>
          <w:szCs w:val="28"/>
          <w:rtl/>
        </w:rPr>
        <w:t>ا</w:t>
      </w:r>
      <w:r w:rsidRPr="00530FDB">
        <w:rPr>
          <w:rFonts w:cs="B Nazanin" w:hint="cs"/>
          <w:sz w:val="28"/>
          <w:szCs w:val="28"/>
          <w:rtl/>
        </w:rPr>
        <w:t>ی</w:t>
      </w:r>
      <w:r w:rsidRPr="00530FDB">
        <w:rPr>
          <w:rFonts w:cs="B Nazanin"/>
          <w:sz w:val="28"/>
          <w:szCs w:val="28"/>
          <w:rtl/>
        </w:rPr>
        <w:t xml:space="preserve"> به کاربران ضرور</w:t>
      </w:r>
      <w:r w:rsidRPr="00530FDB">
        <w:rPr>
          <w:rFonts w:cs="B Nazanin" w:hint="cs"/>
          <w:sz w:val="28"/>
          <w:szCs w:val="28"/>
          <w:rtl/>
        </w:rPr>
        <w:t>ی</w:t>
      </w:r>
      <w:r w:rsidRPr="00530FDB">
        <w:rPr>
          <w:rFonts w:cs="B Nazanin"/>
          <w:sz w:val="28"/>
          <w:szCs w:val="28"/>
          <w:rtl/>
        </w:rPr>
        <w:t xml:space="preserve"> هستند.</w:t>
      </w:r>
      <w:r w:rsidR="00742DF9">
        <w:rPr>
          <w:rFonts w:cs="B Nazanin" w:hint="cs"/>
          <w:sz w:val="28"/>
          <w:szCs w:val="28"/>
          <w:rtl/>
        </w:rPr>
        <w:t xml:space="preserve"> در واقع هر ویژگی </w:t>
      </w:r>
      <w:r w:rsidR="00742DF9" w:rsidRPr="00742DF9">
        <w:rPr>
          <w:rFonts w:cs="B Nazanin"/>
          <w:sz w:val="28"/>
          <w:szCs w:val="28"/>
          <w:rtl/>
        </w:rPr>
        <w:t>به صورت خارج</w:t>
      </w:r>
      <w:r w:rsidR="00742DF9" w:rsidRPr="00742DF9">
        <w:rPr>
          <w:rFonts w:cs="B Nazanin" w:hint="cs"/>
          <w:sz w:val="28"/>
          <w:szCs w:val="28"/>
          <w:rtl/>
        </w:rPr>
        <w:t>ی</w:t>
      </w:r>
      <w:r w:rsidR="00742DF9" w:rsidRPr="00742DF9">
        <w:rPr>
          <w:rFonts w:cs="B Nazanin"/>
          <w:sz w:val="28"/>
          <w:szCs w:val="28"/>
          <w:rtl/>
        </w:rPr>
        <w:t xml:space="preserve"> توسط کاربران، اپراتورها </w:t>
      </w:r>
      <w:r w:rsidR="00742DF9" w:rsidRPr="00742DF9">
        <w:rPr>
          <w:rFonts w:cs="B Nazanin" w:hint="cs"/>
          <w:sz w:val="28"/>
          <w:szCs w:val="28"/>
          <w:rtl/>
        </w:rPr>
        <w:t>ی</w:t>
      </w:r>
      <w:r w:rsidR="00742DF9" w:rsidRPr="00742DF9">
        <w:rPr>
          <w:rFonts w:cs="B Nazanin" w:hint="eastAsia"/>
          <w:sz w:val="28"/>
          <w:szCs w:val="28"/>
          <w:rtl/>
        </w:rPr>
        <w:t>ا</w:t>
      </w:r>
      <w:r w:rsidR="00742DF9" w:rsidRPr="00742DF9">
        <w:rPr>
          <w:rFonts w:cs="B Nazanin"/>
          <w:sz w:val="28"/>
          <w:szCs w:val="28"/>
          <w:rtl/>
        </w:rPr>
        <w:t xml:space="preserve"> سا</w:t>
      </w:r>
      <w:r w:rsidR="00742DF9" w:rsidRPr="00742DF9">
        <w:rPr>
          <w:rFonts w:cs="B Nazanin" w:hint="cs"/>
          <w:sz w:val="28"/>
          <w:szCs w:val="28"/>
          <w:rtl/>
        </w:rPr>
        <w:t>ی</w:t>
      </w:r>
      <w:r w:rsidR="00742DF9" w:rsidRPr="00742DF9">
        <w:rPr>
          <w:rFonts w:cs="B Nazanin" w:hint="eastAsia"/>
          <w:sz w:val="28"/>
          <w:szCs w:val="28"/>
          <w:rtl/>
        </w:rPr>
        <w:t>ر</w:t>
      </w:r>
      <w:r w:rsidR="00742DF9" w:rsidRPr="00742DF9">
        <w:rPr>
          <w:rFonts w:cs="B Nazanin"/>
          <w:sz w:val="28"/>
          <w:szCs w:val="28"/>
          <w:rtl/>
        </w:rPr>
        <w:t xml:space="preserve"> </w:t>
      </w:r>
      <w:r w:rsidR="00FE5E9E">
        <w:rPr>
          <w:rFonts w:cs="B Nazanin" w:hint="cs"/>
          <w:sz w:val="28"/>
          <w:szCs w:val="28"/>
          <w:rtl/>
        </w:rPr>
        <w:t>سامانه</w:t>
      </w:r>
      <w:r w:rsidR="00FE5E9E">
        <w:rPr>
          <w:rFonts w:cs="B Nazanin" w:hint="eastAsia"/>
          <w:sz w:val="28"/>
          <w:szCs w:val="28"/>
          <w:rtl/>
        </w:rPr>
        <w:t>‌</w:t>
      </w:r>
      <w:r w:rsidR="00742DF9">
        <w:rPr>
          <w:rFonts w:cs="B Nazanin" w:hint="cs"/>
          <w:sz w:val="28"/>
          <w:szCs w:val="28"/>
          <w:rtl/>
        </w:rPr>
        <w:t>‌</w:t>
      </w:r>
      <w:r w:rsidR="00742DF9" w:rsidRPr="00742DF9">
        <w:rPr>
          <w:rFonts w:cs="B Nazanin"/>
          <w:sz w:val="28"/>
          <w:szCs w:val="28"/>
          <w:rtl/>
        </w:rPr>
        <w:t>ها</w:t>
      </w:r>
      <w:r w:rsidR="00742DF9" w:rsidRPr="00742DF9">
        <w:rPr>
          <w:rFonts w:cs="B Nazanin" w:hint="cs"/>
          <w:sz w:val="28"/>
          <w:szCs w:val="28"/>
          <w:rtl/>
        </w:rPr>
        <w:t>ی</w:t>
      </w:r>
      <w:r w:rsidR="00742DF9" w:rsidRPr="00742DF9">
        <w:rPr>
          <w:rFonts w:cs="B Nazanin"/>
          <w:sz w:val="28"/>
          <w:szCs w:val="28"/>
          <w:rtl/>
        </w:rPr>
        <w:t xml:space="preserve"> خارج</w:t>
      </w:r>
      <w:r w:rsidR="00742DF9" w:rsidRPr="00742DF9">
        <w:rPr>
          <w:rFonts w:cs="B Nazanin" w:hint="cs"/>
          <w:sz w:val="28"/>
          <w:szCs w:val="28"/>
          <w:rtl/>
        </w:rPr>
        <w:t>ی</w:t>
      </w:r>
      <w:r w:rsidR="00742DF9" w:rsidRPr="00742DF9">
        <w:rPr>
          <w:rFonts w:cs="B Nazanin"/>
          <w:sz w:val="28"/>
          <w:szCs w:val="28"/>
          <w:rtl/>
        </w:rPr>
        <w:t xml:space="preserve"> قابل درک خواهد بود.</w:t>
      </w:r>
    </w:p>
    <w:p w14:paraId="2C6E0382" w14:textId="77777777" w:rsidR="002C4590" w:rsidRPr="00F463F4" w:rsidRDefault="00091576" w:rsidP="00BB5BCD">
      <w:pPr>
        <w:pStyle w:val="Heading2"/>
        <w:ind w:left="746" w:firstLine="0"/>
        <w:rPr>
          <w:rFonts w:cs="B Nazanin"/>
          <w:rtl/>
        </w:rPr>
      </w:pPr>
      <w:bookmarkStart w:id="54" w:name="_Toc183549803"/>
      <w:r>
        <w:rPr>
          <w:rFonts w:cs="B Nazanin" w:hint="cs"/>
          <w:rtl/>
        </w:rPr>
        <w:t>مورد اول</w:t>
      </w:r>
      <w:bookmarkEnd w:id="54"/>
    </w:p>
    <w:p w14:paraId="13894B53" w14:textId="77777777" w:rsidR="00091576" w:rsidRPr="00091576" w:rsidRDefault="00091576" w:rsidP="00BB5BCD">
      <w:pPr>
        <w:spacing w:before="100" w:beforeAutospacing="1" w:after="100" w:afterAutospacing="1" w:line="360" w:lineRule="auto"/>
        <w:ind w:left="1125"/>
        <w:jc w:val="lowKashida"/>
        <w:rPr>
          <w:rFonts w:cs="B Nazanin"/>
          <w:i/>
          <w:iCs/>
          <w:sz w:val="28"/>
          <w:szCs w:val="28"/>
          <w:rtl/>
        </w:rPr>
      </w:pPr>
      <w:r w:rsidRPr="00091576">
        <w:rPr>
          <w:rFonts w:cs="B Nazanin" w:hint="cs"/>
          <w:i/>
          <w:iCs/>
          <w:color w:val="5B9BD5" w:themeColor="accent1"/>
          <w:sz w:val="28"/>
          <w:szCs w:val="28"/>
          <w:rtl/>
        </w:rPr>
        <w:t>شرح ...</w:t>
      </w:r>
    </w:p>
    <w:p w14:paraId="151B725E" w14:textId="77777777" w:rsidR="00091576" w:rsidRDefault="00091576" w:rsidP="00323488">
      <w:pPr>
        <w:spacing w:before="100" w:beforeAutospacing="1" w:after="100" w:afterAutospacing="1" w:line="360" w:lineRule="auto"/>
        <w:ind w:left="1125"/>
        <w:jc w:val="lowKashida"/>
        <w:rPr>
          <w:rFonts w:cs="B Nazanin"/>
          <w:sz w:val="28"/>
          <w:szCs w:val="28"/>
          <w:rtl/>
          <w:lang w:bidi="fa-IR"/>
        </w:rPr>
      </w:pPr>
    </w:p>
    <w:p w14:paraId="58FF3100" w14:textId="77777777" w:rsidR="00363093" w:rsidRPr="00363093" w:rsidRDefault="00363093" w:rsidP="00363093">
      <w:pPr>
        <w:pStyle w:val="Heading1"/>
        <w:rPr>
          <w:rFonts w:cs="B Nazanin"/>
          <w:rtl/>
        </w:rPr>
      </w:pPr>
      <w:bookmarkStart w:id="55" w:name="_Toc183549804"/>
      <w:r w:rsidRPr="00363093">
        <w:rPr>
          <w:rFonts w:cs="B Nazanin" w:hint="cs"/>
          <w:rtl/>
        </w:rPr>
        <w:t>محدودیت</w:t>
      </w:r>
      <w:r w:rsidRPr="00363093">
        <w:rPr>
          <w:rFonts w:cs="B Nazanin" w:hint="eastAsia"/>
          <w:rtl/>
        </w:rPr>
        <w:t>‌</w:t>
      </w:r>
      <w:r w:rsidRPr="00363093">
        <w:rPr>
          <w:rFonts w:cs="B Nazanin" w:hint="cs"/>
          <w:rtl/>
        </w:rPr>
        <w:t>ها</w:t>
      </w:r>
      <w:bookmarkEnd w:id="55"/>
    </w:p>
    <w:p w14:paraId="5107B753" w14:textId="77777777" w:rsidR="00363093" w:rsidRDefault="00363093" w:rsidP="00363093">
      <w:pPr>
        <w:spacing w:before="100" w:beforeAutospacing="1" w:after="100" w:afterAutospacing="1" w:line="360" w:lineRule="auto"/>
        <w:ind w:left="405"/>
        <w:jc w:val="lowKashida"/>
        <w:rPr>
          <w:rFonts w:cs="B Nazanin"/>
          <w:strike/>
          <w:sz w:val="28"/>
          <w:szCs w:val="28"/>
          <w:rtl/>
        </w:rPr>
      </w:pPr>
    </w:p>
    <w:p w14:paraId="3010BB54" w14:textId="77777777" w:rsidR="00363093" w:rsidRPr="00363093" w:rsidRDefault="00363093" w:rsidP="00363093">
      <w:pPr>
        <w:spacing w:before="100" w:beforeAutospacing="1" w:after="100" w:afterAutospacing="1" w:line="360" w:lineRule="auto"/>
        <w:ind w:left="405"/>
        <w:jc w:val="lowKashida"/>
        <w:rPr>
          <w:rFonts w:cs="B Nazanin"/>
          <w:strike/>
          <w:sz w:val="28"/>
          <w:szCs w:val="28"/>
          <w:rtl/>
        </w:rPr>
      </w:pPr>
    </w:p>
    <w:p w14:paraId="0CEF46A2" w14:textId="77777777" w:rsidR="007754CE" w:rsidRPr="007754CE" w:rsidRDefault="007754CE" w:rsidP="00110F68">
      <w:pPr>
        <w:pStyle w:val="Heading1"/>
        <w:rPr>
          <w:rFonts w:cs="B Nazanin"/>
          <w:rtl/>
        </w:rPr>
      </w:pPr>
      <w:bookmarkStart w:id="56" w:name="_Toc431896716"/>
      <w:bookmarkStart w:id="57" w:name="_Toc183549805"/>
      <w:r w:rsidRPr="007754CE">
        <w:rPr>
          <w:rFonts w:cs="B Nazanin" w:hint="cs"/>
          <w:rtl/>
        </w:rPr>
        <w:t>پيش‌فرض</w:t>
      </w:r>
      <w:r w:rsidRPr="007754CE">
        <w:rPr>
          <w:rFonts w:cs="B Nazanin" w:hint="eastAsia"/>
          <w:rtl/>
        </w:rPr>
        <w:t>‌</w:t>
      </w:r>
      <w:r w:rsidRPr="007754CE">
        <w:rPr>
          <w:rFonts w:cs="B Nazanin" w:hint="cs"/>
          <w:rtl/>
        </w:rPr>
        <w:t>ها</w:t>
      </w:r>
      <w:r w:rsidRPr="007754CE">
        <w:rPr>
          <w:rStyle w:val="FootnoteReference"/>
          <w:rFonts w:cs="B Nazanin"/>
          <w:rtl/>
        </w:rPr>
        <w:footnoteReference w:id="6"/>
      </w:r>
      <w:r w:rsidRPr="007754CE">
        <w:rPr>
          <w:rFonts w:cs="B Nazanin" w:hint="cs"/>
          <w:rtl/>
        </w:rPr>
        <w:t xml:space="preserve"> و وابستگي‌ها</w:t>
      </w:r>
      <w:r w:rsidRPr="007754CE">
        <w:rPr>
          <w:rStyle w:val="FootnoteReference"/>
          <w:rFonts w:cs="B Nazanin"/>
          <w:rtl/>
        </w:rPr>
        <w:footnoteReference w:id="7"/>
      </w:r>
      <w:bookmarkEnd w:id="56"/>
      <w:bookmarkEnd w:id="57"/>
    </w:p>
    <w:p w14:paraId="52756268" w14:textId="77777777" w:rsidR="007754CE" w:rsidRDefault="007754CE" w:rsidP="00110F68">
      <w:pPr>
        <w:spacing w:before="100" w:beforeAutospacing="1" w:after="100" w:afterAutospacing="1" w:line="360" w:lineRule="auto"/>
        <w:ind w:left="405"/>
        <w:jc w:val="lowKashida"/>
        <w:rPr>
          <w:rFonts w:cs="B Nazanin"/>
          <w:strike/>
          <w:sz w:val="28"/>
          <w:szCs w:val="28"/>
          <w:rtl/>
        </w:rPr>
      </w:pPr>
    </w:p>
    <w:p w14:paraId="7C4D1A67" w14:textId="77777777" w:rsidR="007754CE" w:rsidRDefault="007754CE" w:rsidP="00BB5BC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34FACD77" w14:textId="77777777" w:rsidR="000A0AF6" w:rsidRPr="00C264CC" w:rsidRDefault="000A0AF6" w:rsidP="00BB5BCD">
      <w:pPr>
        <w:pStyle w:val="Heading1"/>
        <w:rPr>
          <w:rFonts w:cs="B Nazanin"/>
          <w:rtl/>
        </w:rPr>
      </w:pPr>
      <w:bookmarkStart w:id="58" w:name="_Toc431896725"/>
      <w:bookmarkStart w:id="59" w:name="_Toc183549806"/>
      <w:r w:rsidRPr="00C264CC">
        <w:rPr>
          <w:rFonts w:cs="B Nazanin"/>
          <w:rtl/>
        </w:rPr>
        <w:t>نيازمندي</w:t>
      </w:r>
      <w:r w:rsidRPr="00C264CC">
        <w:rPr>
          <w:rFonts w:cs="B Nazanin" w:hint="cs"/>
          <w:rtl/>
        </w:rPr>
        <w:t>‌</w:t>
      </w:r>
      <w:r w:rsidRPr="00C264CC">
        <w:rPr>
          <w:rFonts w:cs="B Nazanin"/>
          <w:rtl/>
        </w:rPr>
        <w:t>ها</w:t>
      </w:r>
      <w:r w:rsidR="003A3FB4" w:rsidRPr="00C264CC">
        <w:rPr>
          <w:rFonts w:cs="B Nazanin" w:hint="cs"/>
          <w:rtl/>
        </w:rPr>
        <w:t xml:space="preserve">ي </w:t>
      </w:r>
      <w:r w:rsidR="00334CDD" w:rsidRPr="00C264CC">
        <w:rPr>
          <w:rFonts w:cs="B Nazanin" w:hint="cs"/>
          <w:rtl/>
        </w:rPr>
        <w:t xml:space="preserve">دیگر </w:t>
      </w:r>
      <w:r w:rsidR="003A3FB4" w:rsidRPr="00C264CC">
        <w:rPr>
          <w:rFonts w:cs="B Nazanin" w:hint="cs"/>
          <w:rtl/>
        </w:rPr>
        <w:t>محصول</w:t>
      </w:r>
      <w:bookmarkEnd w:id="58"/>
      <w:bookmarkEnd w:id="59"/>
    </w:p>
    <w:p w14:paraId="14A92560" w14:textId="77777777" w:rsidR="00643AB6" w:rsidRDefault="00412FFF" w:rsidP="00063542">
      <w:pPr>
        <w:pStyle w:val="Heading2"/>
        <w:ind w:left="746" w:firstLine="0"/>
        <w:rPr>
          <w:rFonts w:cs="B Nazanin"/>
          <w:rtl/>
        </w:rPr>
      </w:pPr>
      <w:bookmarkStart w:id="60" w:name="_Toc183549807"/>
      <w:bookmarkStart w:id="61" w:name="_Toc431896726"/>
      <w:r>
        <w:rPr>
          <w:rFonts w:cs="B Nazanin" w:hint="cs"/>
          <w:rtl/>
        </w:rPr>
        <w:t>استا</w:t>
      </w:r>
      <w:r w:rsidR="00063542">
        <w:rPr>
          <w:rFonts w:cs="B Nazanin" w:hint="cs"/>
          <w:rtl/>
        </w:rPr>
        <w:t>ن</w:t>
      </w:r>
      <w:r>
        <w:rPr>
          <w:rFonts w:cs="B Nazanin" w:hint="cs"/>
          <w:rtl/>
        </w:rPr>
        <w:t>داردهای قابل اعمال</w:t>
      </w:r>
      <w:bookmarkEnd w:id="60"/>
    </w:p>
    <w:p w14:paraId="380B90DE" w14:textId="77777777" w:rsidR="00091576" w:rsidRDefault="00091576" w:rsidP="008E1D65">
      <w:pPr>
        <w:spacing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2EC168F2" w14:textId="77777777" w:rsidR="00091576" w:rsidRDefault="00091576" w:rsidP="008E1D65">
      <w:pPr>
        <w:spacing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4CE3CCA7" w14:textId="77777777" w:rsidR="006D614F" w:rsidRPr="006007F5" w:rsidRDefault="00C26068" w:rsidP="00BB5BCD">
      <w:pPr>
        <w:pStyle w:val="Heading2"/>
        <w:ind w:left="746" w:firstLine="0"/>
        <w:rPr>
          <w:rFonts w:cs="B Nazanin"/>
          <w:rtl/>
        </w:rPr>
      </w:pPr>
      <w:bookmarkStart w:id="62" w:name="_Toc183549808"/>
      <w:bookmarkEnd w:id="61"/>
      <w:r>
        <w:rPr>
          <w:rFonts w:cs="B Nazanin" w:hint="cs"/>
          <w:rtl/>
        </w:rPr>
        <w:t>نیازمندی</w:t>
      </w:r>
      <w:r>
        <w:rPr>
          <w:rFonts w:cs="B Nazanin" w:hint="eastAsia"/>
          <w:rtl/>
        </w:rPr>
        <w:t>‌</w:t>
      </w:r>
      <w:r>
        <w:rPr>
          <w:rFonts w:cs="B Nazanin" w:hint="cs"/>
          <w:rtl/>
        </w:rPr>
        <w:t>های فنی</w:t>
      </w:r>
      <w:bookmarkEnd w:id="62"/>
    </w:p>
    <w:p w14:paraId="5A2EFA1C" w14:textId="77777777" w:rsidR="00091576" w:rsidRDefault="00091576" w:rsidP="00DA5409">
      <w:pPr>
        <w:spacing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573DDD09" w14:textId="77777777" w:rsidR="00091576" w:rsidRDefault="00091576" w:rsidP="00DA5409">
      <w:pPr>
        <w:spacing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7B558C71" w14:textId="77777777" w:rsidR="009D1F46" w:rsidRPr="006007F5" w:rsidRDefault="009D1F46" w:rsidP="00BB5BCD">
      <w:pPr>
        <w:pStyle w:val="Heading2"/>
        <w:ind w:left="746" w:firstLine="0"/>
        <w:rPr>
          <w:rFonts w:cs="B Nazanin"/>
          <w:rtl/>
        </w:rPr>
      </w:pPr>
      <w:bookmarkStart w:id="63" w:name="_Toc431896728"/>
      <w:bookmarkStart w:id="64" w:name="_Toc183549809"/>
      <w:r w:rsidRPr="006007F5">
        <w:rPr>
          <w:rFonts w:cs="B Nazanin" w:hint="cs"/>
          <w:rtl/>
        </w:rPr>
        <w:t>نيازمندی‌های کارايي</w:t>
      </w:r>
      <w:r w:rsidRPr="006007F5">
        <w:rPr>
          <w:rStyle w:val="FootnoteReference"/>
          <w:rFonts w:cs="B Nazanin"/>
          <w:rtl/>
        </w:rPr>
        <w:footnoteReference w:id="8"/>
      </w:r>
      <w:bookmarkEnd w:id="63"/>
      <w:bookmarkEnd w:id="64"/>
    </w:p>
    <w:p w14:paraId="1BF9B3A7" w14:textId="77777777" w:rsidR="00091576" w:rsidRDefault="00091576" w:rsidP="00A237E2">
      <w:pPr>
        <w:spacing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556DD706" w14:textId="77777777" w:rsidR="00091576" w:rsidRDefault="00091576" w:rsidP="00A237E2">
      <w:pPr>
        <w:spacing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71DED459" w14:textId="77777777" w:rsidR="006D614F" w:rsidRPr="006007F5" w:rsidRDefault="006D614F" w:rsidP="00BB5BCD">
      <w:pPr>
        <w:pStyle w:val="Heading2"/>
        <w:ind w:left="746" w:firstLine="0"/>
        <w:rPr>
          <w:rFonts w:cs="B Nazanin"/>
          <w:rtl/>
        </w:rPr>
      </w:pPr>
      <w:bookmarkStart w:id="65" w:name="_Toc431896729"/>
      <w:bookmarkStart w:id="66" w:name="_Toc183549810"/>
      <w:r w:rsidRPr="006007F5">
        <w:rPr>
          <w:rFonts w:cs="B Nazanin" w:hint="cs"/>
          <w:rtl/>
        </w:rPr>
        <w:lastRenderedPageBreak/>
        <w:t>نيازمندی‌های محيطي</w:t>
      </w:r>
      <w:r w:rsidR="00F7282F" w:rsidRPr="006007F5">
        <w:rPr>
          <w:rStyle w:val="FootnoteReference"/>
          <w:rFonts w:cs="B Nazanin"/>
          <w:rtl/>
        </w:rPr>
        <w:footnoteReference w:id="9"/>
      </w:r>
      <w:bookmarkEnd w:id="65"/>
      <w:bookmarkEnd w:id="66"/>
    </w:p>
    <w:p w14:paraId="0C854C00" w14:textId="77777777" w:rsidR="00436417" w:rsidRDefault="00436417" w:rsidP="00BB5BCD">
      <w:pPr>
        <w:spacing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70C1649A" w14:textId="77777777" w:rsidR="00091576" w:rsidRDefault="00091576" w:rsidP="00BB5BCD">
      <w:pPr>
        <w:spacing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463D6886" w14:textId="77777777" w:rsidR="000535F1" w:rsidRPr="000535F1" w:rsidRDefault="000535F1" w:rsidP="00667AC7">
      <w:pPr>
        <w:pStyle w:val="Heading2"/>
        <w:ind w:left="746" w:firstLine="0"/>
        <w:rPr>
          <w:rFonts w:cs="B Nazanin"/>
          <w:rtl/>
        </w:rPr>
      </w:pPr>
      <w:bookmarkStart w:id="67" w:name="_Toc183549811"/>
      <w:r w:rsidRPr="000535F1">
        <w:rPr>
          <w:rFonts w:cs="B Nazanin" w:hint="cs"/>
          <w:rtl/>
        </w:rPr>
        <w:t>نیازمندی</w:t>
      </w:r>
      <w:r w:rsidRPr="000535F1">
        <w:rPr>
          <w:rFonts w:cs="B Nazanin" w:hint="eastAsia"/>
          <w:rtl/>
        </w:rPr>
        <w:t>‌</w:t>
      </w:r>
      <w:r w:rsidRPr="000535F1">
        <w:rPr>
          <w:rFonts w:cs="B Nazanin" w:hint="cs"/>
          <w:rtl/>
        </w:rPr>
        <w:t>های امنیتی</w:t>
      </w:r>
      <w:bookmarkEnd w:id="67"/>
    </w:p>
    <w:p w14:paraId="3CDFAAD5" w14:textId="77777777" w:rsidR="00643AB6" w:rsidRDefault="00643AB6" w:rsidP="00A237E2">
      <w:pPr>
        <w:spacing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6BA97229" w14:textId="77777777" w:rsidR="00091576" w:rsidRDefault="00091576" w:rsidP="00A237E2">
      <w:pPr>
        <w:spacing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5E8D855B" w14:textId="77777777" w:rsidR="00643AB6" w:rsidRPr="00091576" w:rsidRDefault="00643AB6" w:rsidP="00643AB6">
      <w:pPr>
        <w:pStyle w:val="Heading1"/>
        <w:rPr>
          <w:rFonts w:cs="B Nazanin"/>
          <w:rtl/>
        </w:rPr>
      </w:pPr>
      <w:bookmarkStart w:id="68" w:name="_Toc183549812"/>
      <w:r w:rsidRPr="00643AB6">
        <w:rPr>
          <w:rFonts w:cs="B Nazanin" w:hint="cs"/>
          <w:rtl/>
        </w:rPr>
        <w:t>نیازمندی</w:t>
      </w:r>
      <w:r w:rsidRPr="00643AB6">
        <w:rPr>
          <w:rFonts w:cs="B Nazanin" w:hint="eastAsia"/>
          <w:rtl/>
        </w:rPr>
        <w:t>‌</w:t>
      </w:r>
      <w:r w:rsidRPr="00643AB6">
        <w:rPr>
          <w:rFonts w:cs="B Nazanin" w:hint="cs"/>
          <w:rtl/>
        </w:rPr>
        <w:t>های</w:t>
      </w:r>
      <w:r w:rsidRPr="00091576">
        <w:rPr>
          <w:rFonts w:cs="B Nazanin" w:hint="cs"/>
          <w:rtl/>
        </w:rPr>
        <w:t xml:space="preserve"> مستند سازی</w:t>
      </w:r>
      <w:bookmarkEnd w:id="68"/>
    </w:p>
    <w:p w14:paraId="7641D4A3" w14:textId="77777777" w:rsidR="00F56EC5" w:rsidRPr="006007F5" w:rsidRDefault="00F56EC5" w:rsidP="00F56EC5">
      <w:pPr>
        <w:pStyle w:val="Heading2"/>
        <w:ind w:left="746" w:firstLine="0"/>
        <w:rPr>
          <w:rFonts w:cs="B Nazanin"/>
          <w:rtl/>
        </w:rPr>
      </w:pPr>
      <w:bookmarkStart w:id="69" w:name="_Toc431896731"/>
      <w:bookmarkStart w:id="70" w:name="_Toc120788908"/>
      <w:bookmarkStart w:id="71" w:name="_Toc183549813"/>
      <w:r w:rsidRPr="006007F5">
        <w:rPr>
          <w:rFonts w:cs="B Nazanin" w:hint="cs"/>
          <w:rtl/>
        </w:rPr>
        <w:t>دست‌نامه‌ی کاربران</w:t>
      </w:r>
      <w:r w:rsidRPr="006007F5">
        <w:rPr>
          <w:rStyle w:val="FootnoteReference"/>
          <w:rFonts w:cs="B Nazanin"/>
          <w:rtl/>
        </w:rPr>
        <w:footnoteReference w:id="10"/>
      </w:r>
      <w:bookmarkEnd w:id="69"/>
      <w:bookmarkEnd w:id="70"/>
      <w:bookmarkEnd w:id="71"/>
    </w:p>
    <w:p w14:paraId="56877696" w14:textId="77777777" w:rsidR="00091576" w:rsidRDefault="00091576" w:rsidP="00F56EC5">
      <w:pPr>
        <w:spacing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25DD3E9F" w14:textId="77777777" w:rsidR="00091576" w:rsidRDefault="00091576" w:rsidP="00F56EC5">
      <w:pPr>
        <w:spacing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33B82358" w14:textId="77777777" w:rsidR="00F56EC5" w:rsidRPr="006007F5" w:rsidRDefault="00F56EC5" w:rsidP="00F56EC5">
      <w:pPr>
        <w:pStyle w:val="Heading2"/>
        <w:ind w:left="746" w:firstLine="0"/>
        <w:rPr>
          <w:rFonts w:cs="B Nazanin"/>
          <w:rtl/>
        </w:rPr>
      </w:pPr>
      <w:bookmarkStart w:id="72" w:name="_Toc431896732"/>
      <w:bookmarkStart w:id="73" w:name="_Toc120788909"/>
      <w:bookmarkStart w:id="74" w:name="_Toc183549814"/>
      <w:r w:rsidRPr="006007F5">
        <w:rPr>
          <w:rFonts w:cs="B Nazanin" w:hint="cs"/>
          <w:rtl/>
        </w:rPr>
        <w:t>راهنما‌ی برخط</w:t>
      </w:r>
      <w:r w:rsidRPr="006007F5">
        <w:rPr>
          <w:rStyle w:val="FootnoteReference"/>
          <w:rFonts w:cs="B Nazanin"/>
          <w:rtl/>
        </w:rPr>
        <w:footnoteReference w:id="11"/>
      </w:r>
      <w:bookmarkEnd w:id="72"/>
      <w:bookmarkEnd w:id="73"/>
      <w:bookmarkEnd w:id="74"/>
    </w:p>
    <w:p w14:paraId="3A30A8AE" w14:textId="77777777" w:rsidR="00091576" w:rsidRDefault="00091576" w:rsidP="00643AB6">
      <w:pPr>
        <w:spacing w:line="360" w:lineRule="auto"/>
        <w:ind w:left="1469"/>
        <w:jc w:val="lowKashida"/>
        <w:rPr>
          <w:rFonts w:cs="B Nazanin"/>
          <w:sz w:val="28"/>
          <w:szCs w:val="28"/>
          <w:rtl/>
          <w:lang w:bidi="fa-IR"/>
        </w:rPr>
      </w:pPr>
    </w:p>
    <w:p w14:paraId="77C40083" w14:textId="77777777" w:rsidR="00091576" w:rsidRDefault="00091576" w:rsidP="00643AB6">
      <w:pPr>
        <w:spacing w:line="360" w:lineRule="auto"/>
        <w:ind w:left="1469"/>
        <w:jc w:val="lowKashida"/>
        <w:rPr>
          <w:rFonts w:cs="B Nazanin"/>
          <w:sz w:val="28"/>
          <w:szCs w:val="28"/>
          <w:rtl/>
          <w:lang w:bidi="fa-IR"/>
        </w:rPr>
      </w:pPr>
    </w:p>
    <w:p w14:paraId="3554919C" w14:textId="77777777" w:rsidR="00F56EC5" w:rsidRPr="006007F5" w:rsidRDefault="00F56EC5" w:rsidP="00F56EC5">
      <w:pPr>
        <w:pStyle w:val="Heading2"/>
        <w:ind w:left="746" w:firstLine="0"/>
        <w:rPr>
          <w:rFonts w:cs="B Nazanin"/>
          <w:rtl/>
        </w:rPr>
      </w:pPr>
      <w:bookmarkStart w:id="75" w:name="_Toc431896733"/>
      <w:bookmarkStart w:id="76" w:name="_Toc120788910"/>
      <w:bookmarkStart w:id="77" w:name="_Toc183549815"/>
      <w:r w:rsidRPr="006007F5">
        <w:rPr>
          <w:rFonts w:cs="B Nazanin" w:hint="cs"/>
          <w:rtl/>
        </w:rPr>
        <w:t>راهنماي نصب، پيکر</w:t>
      </w:r>
      <w:r>
        <w:rPr>
          <w:rFonts w:cs="B Nazanin" w:hint="cs"/>
          <w:rtl/>
        </w:rPr>
        <w:t>ه</w:t>
      </w:r>
      <w:r>
        <w:rPr>
          <w:rFonts w:cs="B Nazanin" w:hint="eastAsia"/>
          <w:rtl/>
        </w:rPr>
        <w:t>‌ب</w:t>
      </w:r>
      <w:r w:rsidRPr="006007F5">
        <w:rPr>
          <w:rFonts w:cs="B Nazanin" w:hint="cs"/>
          <w:rtl/>
        </w:rPr>
        <w:t>ندي، و راه‌اندازی</w:t>
      </w:r>
      <w:bookmarkEnd w:id="75"/>
      <w:bookmarkEnd w:id="76"/>
      <w:bookmarkEnd w:id="77"/>
    </w:p>
    <w:p w14:paraId="0862D66E" w14:textId="77777777" w:rsidR="00091576" w:rsidRDefault="00091576" w:rsidP="00F56EC5">
      <w:pPr>
        <w:spacing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52C8FBBF" w14:textId="77777777" w:rsidR="00091576" w:rsidRDefault="00091576" w:rsidP="00F56EC5">
      <w:pPr>
        <w:spacing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036EBAAA" w14:textId="77777777" w:rsidR="00643AB6" w:rsidRDefault="00643AB6" w:rsidP="00A237E2">
      <w:pPr>
        <w:spacing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sectPr w:rsidR="00643AB6" w:rsidSect="009F0612">
      <w:pgSz w:w="12240" w:h="15840" w:code="1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1927B" w14:textId="77777777" w:rsidR="00995B86" w:rsidRDefault="00995B86">
      <w:r>
        <w:separator/>
      </w:r>
    </w:p>
  </w:endnote>
  <w:endnote w:type="continuationSeparator" w:id="0">
    <w:p w14:paraId="26088E0B" w14:textId="77777777" w:rsidR="00995B86" w:rsidRDefault="00995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r">
    <w:altName w:val="Calibri"/>
    <w:panose1 w:val="00000700000000000000"/>
    <w:charset w:val="00"/>
    <w:family w:val="auto"/>
    <w:pitch w:val="variable"/>
    <w:sig w:usb0="00002005" w:usb1="D000004A" w:usb2="00000008" w:usb3="00000000" w:csb0="00000051" w:csb1="00000000"/>
    <w:embedRegular r:id="rId1" w:subsetted="1" w:fontKey="{0F11544B-3C57-4DDD-8FAF-B045E8E14AD8}"/>
    <w:embedBold r:id="rId2" w:subsetted="1" w:fontKey="{4B22928F-C3F8-41F9-AFC7-8E0DED30972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panose1 w:val="00000400000000000000"/>
    <w:charset w:val="B2"/>
    <w:family w:val="auto"/>
    <w:pitch w:val="variable"/>
    <w:sig w:usb0="00002000" w:usb1="00000000" w:usb2="00000000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3" w:fontKey="{227E61B6-201C-43B6-B833-FC55DD299242}"/>
    <w:embedBold r:id="rId4" w:fontKey="{9177F08B-7D03-4715-9EC1-D17535ED3D5D}"/>
    <w:embedItalic r:id="rId5" w:fontKey="{F61053DB-AE9E-417A-BCC3-372184A58008}"/>
    <w:embedBoldItalic r:id="rId6" w:fontKey="{B32E7B57-3151-4EE8-AE37-838435BE9C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subsetted="1" w:fontKey="{162E89D1-53CC-4442-96FD-1157DF215C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tus">
    <w:altName w:val="Courier New"/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04D27" w14:textId="77777777" w:rsidR="00772020" w:rsidRDefault="00772020" w:rsidP="00AB05F3">
    <w:pPr>
      <w:pStyle w:val="Footer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7DAC98F2" w14:textId="77777777" w:rsidR="00772020" w:rsidRDefault="00772020" w:rsidP="00AB05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230"/>
      <w:gridCol w:w="3420"/>
      <w:gridCol w:w="1148"/>
      <w:gridCol w:w="1372"/>
    </w:tblGrid>
    <w:tr w:rsidR="00772020" w:rsidRPr="00367D54" w14:paraId="38FB9B5C" w14:textId="77777777" w:rsidTr="00F6497D">
      <w:trPr>
        <w:jc w:val="center"/>
      </w:trPr>
      <w:tc>
        <w:tcPr>
          <w:tcW w:w="2230" w:type="dxa"/>
        </w:tcPr>
        <w:p w14:paraId="04401EB7" w14:textId="77777777" w:rsidR="00772020" w:rsidRPr="00367D54" w:rsidRDefault="00772020" w:rsidP="00AB05F3">
          <w:pPr>
            <w:pStyle w:val="Footer"/>
            <w:rPr>
              <w:rFonts w:cs="B Nazanin"/>
              <w:rtl/>
            </w:rPr>
          </w:pPr>
          <w:r w:rsidRPr="00367D54">
            <w:rPr>
              <w:rFonts w:cs="B Nazanin" w:hint="cs"/>
              <w:rtl/>
            </w:rPr>
            <w:t>محرمانه</w:t>
          </w:r>
        </w:p>
      </w:tc>
      <w:tc>
        <w:tcPr>
          <w:tcW w:w="3420" w:type="dxa"/>
        </w:tcPr>
        <w:p w14:paraId="2AE71578" w14:textId="77777777" w:rsidR="00772020" w:rsidRPr="00367D54" w:rsidRDefault="00772020" w:rsidP="00B213B4">
          <w:pPr>
            <w:pStyle w:val="Footer"/>
            <w:jc w:val="center"/>
            <w:rPr>
              <w:rFonts w:cs="B Nazanin"/>
              <w:rtl/>
              <w:lang w:bidi="fa-IR"/>
            </w:rPr>
          </w:pPr>
          <w:r w:rsidRPr="00367D54">
            <w:rPr>
              <w:rFonts w:ascii="Cambria" w:hAnsi="Cambria" w:cs="Cambria" w:hint="cs"/>
              <w:rtl/>
            </w:rPr>
            <w:t>©</w:t>
          </w:r>
          <w:r w:rsidRPr="00367D54">
            <w:rPr>
              <w:rFonts w:cs="B Nazanin" w:hint="cs"/>
              <w:rtl/>
            </w:rPr>
            <w:t xml:space="preserve"> </w:t>
          </w:r>
          <w:r w:rsidRPr="00367D54">
            <w:rPr>
              <w:rFonts w:cs="B Nazanin"/>
              <w:rtl/>
            </w:rPr>
            <w:fldChar w:fldCharType="begin"/>
          </w:r>
          <w:r w:rsidRPr="00367D54">
            <w:rPr>
              <w:rFonts w:cs="B Nazanin"/>
              <w:rtl/>
            </w:rPr>
            <w:instrText xml:space="preserve"> </w:instrText>
          </w:r>
          <w:r w:rsidRPr="00367D54">
            <w:rPr>
              <w:rFonts w:cs="B Nazanin" w:hint="cs"/>
            </w:rPr>
            <w:instrText>DATE  \@ "yyyy"  \* MERGEFORMAT</w:instrText>
          </w:r>
          <w:r w:rsidRPr="00367D54">
            <w:rPr>
              <w:rFonts w:cs="B Nazanin"/>
              <w:rtl/>
            </w:rPr>
            <w:instrText xml:space="preserve"> </w:instrText>
          </w:r>
          <w:r w:rsidRPr="00367D54">
            <w:rPr>
              <w:rFonts w:cs="B Nazanin"/>
              <w:rtl/>
            </w:rPr>
            <w:fldChar w:fldCharType="separate"/>
          </w:r>
          <w:r w:rsidR="001A68AD">
            <w:rPr>
              <w:rFonts w:cs="B Nazanin"/>
              <w:noProof/>
              <w:rtl/>
            </w:rPr>
            <w:t>‏2025</w:t>
          </w:r>
          <w:r w:rsidRPr="00367D54">
            <w:rPr>
              <w:rFonts w:cs="B Nazanin"/>
              <w:rtl/>
            </w:rPr>
            <w:fldChar w:fldCharType="end"/>
          </w:r>
          <w:r>
            <w:rPr>
              <w:rFonts w:cs="B Nazanin" w:hint="cs"/>
              <w:rtl/>
              <w:lang w:bidi="fa-IR"/>
            </w:rPr>
            <w:t>، سامانه ...</w:t>
          </w:r>
        </w:p>
      </w:tc>
      <w:tc>
        <w:tcPr>
          <w:tcW w:w="1148" w:type="dxa"/>
        </w:tcPr>
        <w:p w14:paraId="7E2F5EE7" w14:textId="77777777" w:rsidR="00772020" w:rsidRPr="00367D54" w:rsidRDefault="00772020" w:rsidP="00AB05F3">
          <w:pPr>
            <w:pStyle w:val="Footer"/>
            <w:rPr>
              <w:rFonts w:cs="B Nazanin"/>
              <w:rtl/>
            </w:rPr>
          </w:pPr>
        </w:p>
      </w:tc>
      <w:tc>
        <w:tcPr>
          <w:tcW w:w="1372" w:type="dxa"/>
        </w:tcPr>
        <w:p w14:paraId="7A58BA9A" w14:textId="77777777" w:rsidR="00772020" w:rsidRPr="00367D54" w:rsidRDefault="00772020" w:rsidP="00674D3A">
          <w:pPr>
            <w:pStyle w:val="Footer"/>
            <w:rPr>
              <w:rFonts w:cs="B Nazanin"/>
              <w:rtl/>
            </w:rPr>
          </w:pPr>
          <w:r w:rsidRPr="00367D54">
            <w:rPr>
              <w:rFonts w:cs="B Nazanin" w:hint="cs"/>
              <w:rtl/>
            </w:rPr>
            <w:t xml:space="preserve">صفحه </w:t>
          </w:r>
          <w:r w:rsidRPr="00367D54">
            <w:rPr>
              <w:rStyle w:val="PageNumber"/>
              <w:rFonts w:cs="B Nazanin"/>
            </w:rPr>
            <w:fldChar w:fldCharType="begin"/>
          </w:r>
          <w:r w:rsidRPr="00367D54">
            <w:rPr>
              <w:rStyle w:val="PageNumber"/>
              <w:rFonts w:cs="B Nazanin"/>
            </w:rPr>
            <w:instrText xml:space="preserve"> PAGE </w:instrText>
          </w:r>
          <w:r w:rsidRPr="00367D54">
            <w:rPr>
              <w:rStyle w:val="PageNumber"/>
              <w:rFonts w:cs="B Nazanin"/>
            </w:rPr>
            <w:fldChar w:fldCharType="separate"/>
          </w:r>
          <w:r w:rsidR="00653E7B">
            <w:rPr>
              <w:rStyle w:val="PageNumber"/>
              <w:rFonts w:cs="B Nazanin"/>
              <w:noProof/>
              <w:rtl/>
            </w:rPr>
            <w:t>11</w:t>
          </w:r>
          <w:r w:rsidRPr="00367D54">
            <w:rPr>
              <w:rStyle w:val="PageNumber"/>
              <w:rFonts w:cs="B Nazanin"/>
            </w:rPr>
            <w:fldChar w:fldCharType="end"/>
          </w:r>
          <w:r w:rsidRPr="00367D54">
            <w:rPr>
              <w:rFonts w:cs="B Nazanin" w:hint="cs"/>
              <w:rtl/>
            </w:rPr>
            <w:t xml:space="preserve"> از </w:t>
          </w:r>
          <w:r w:rsidRPr="00367D54">
            <w:rPr>
              <w:rStyle w:val="PageNumber"/>
              <w:rFonts w:cs="B Nazanin"/>
            </w:rPr>
            <w:fldChar w:fldCharType="begin"/>
          </w:r>
          <w:r w:rsidRPr="00367D54">
            <w:rPr>
              <w:rStyle w:val="PageNumber"/>
              <w:rFonts w:cs="B Nazanin"/>
            </w:rPr>
            <w:instrText xml:space="preserve"> NUMPAGES </w:instrText>
          </w:r>
          <w:r w:rsidRPr="00367D54">
            <w:rPr>
              <w:rStyle w:val="PageNumber"/>
              <w:rFonts w:cs="B Nazanin"/>
            </w:rPr>
            <w:fldChar w:fldCharType="separate"/>
          </w:r>
          <w:r w:rsidR="00653E7B">
            <w:rPr>
              <w:rStyle w:val="PageNumber"/>
              <w:rFonts w:cs="B Nazanin"/>
              <w:noProof/>
              <w:rtl/>
            </w:rPr>
            <w:t>14</w:t>
          </w:r>
          <w:r w:rsidRPr="00367D54">
            <w:rPr>
              <w:rStyle w:val="PageNumber"/>
              <w:rFonts w:cs="B Nazanin"/>
            </w:rPr>
            <w:fldChar w:fldCharType="end"/>
          </w:r>
        </w:p>
      </w:tc>
    </w:tr>
  </w:tbl>
  <w:p w14:paraId="2783E42D" w14:textId="77777777" w:rsidR="00772020" w:rsidRPr="00367D54" w:rsidRDefault="00772020" w:rsidP="00AB05F3">
    <w:pPr>
      <w:pStyle w:val="Footer"/>
      <w:rPr>
        <w:rFonts w:cs="B Nazan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66C0A" w14:textId="77777777" w:rsidR="00995B86" w:rsidRDefault="00995B86">
      <w:r>
        <w:separator/>
      </w:r>
    </w:p>
  </w:footnote>
  <w:footnote w:type="continuationSeparator" w:id="0">
    <w:p w14:paraId="34289B8B" w14:textId="77777777" w:rsidR="00995B86" w:rsidRDefault="00995B86">
      <w:r>
        <w:continuationSeparator/>
      </w:r>
    </w:p>
  </w:footnote>
  <w:footnote w:id="1">
    <w:p w14:paraId="163368CB" w14:textId="77777777" w:rsidR="00772020" w:rsidRDefault="00772020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Position</w:t>
      </w:r>
    </w:p>
  </w:footnote>
  <w:footnote w:id="2">
    <w:p w14:paraId="4D47E306" w14:textId="77777777" w:rsidR="00772020" w:rsidRDefault="00772020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Perspective</w:t>
      </w:r>
    </w:p>
  </w:footnote>
  <w:footnote w:id="3">
    <w:p w14:paraId="59DD4E9F" w14:textId="77777777" w:rsidR="00772020" w:rsidRDefault="00772020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Pricing</w:t>
      </w:r>
    </w:p>
  </w:footnote>
  <w:footnote w:id="4">
    <w:p w14:paraId="1A1E03C1" w14:textId="77777777" w:rsidR="00772020" w:rsidRDefault="00772020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License</w:t>
      </w:r>
    </w:p>
  </w:footnote>
  <w:footnote w:id="5">
    <w:p w14:paraId="0C82BC5D" w14:textId="77777777" w:rsidR="00772020" w:rsidRDefault="00772020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Installation</w:t>
      </w:r>
    </w:p>
  </w:footnote>
  <w:footnote w:id="6">
    <w:p w14:paraId="0E80E693" w14:textId="77777777" w:rsidR="00772020" w:rsidRDefault="00772020" w:rsidP="007754CE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Assumptions</w:t>
      </w:r>
    </w:p>
  </w:footnote>
  <w:footnote w:id="7">
    <w:p w14:paraId="021A3E05" w14:textId="77777777" w:rsidR="00772020" w:rsidRDefault="00772020" w:rsidP="007754CE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Dependencies</w:t>
      </w:r>
    </w:p>
  </w:footnote>
  <w:footnote w:id="8">
    <w:p w14:paraId="43C9E42A" w14:textId="77777777" w:rsidR="00772020" w:rsidRDefault="00772020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 xml:space="preserve">Performance </w:t>
      </w:r>
    </w:p>
  </w:footnote>
  <w:footnote w:id="9">
    <w:p w14:paraId="3342E864" w14:textId="77777777" w:rsidR="00772020" w:rsidRDefault="00772020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Environment</w:t>
      </w:r>
    </w:p>
  </w:footnote>
  <w:footnote w:id="10">
    <w:p w14:paraId="28DA1999" w14:textId="77777777" w:rsidR="00772020" w:rsidRDefault="00772020" w:rsidP="00F56EC5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User Manual</w:t>
      </w:r>
    </w:p>
  </w:footnote>
  <w:footnote w:id="11">
    <w:p w14:paraId="5214D12E" w14:textId="77777777" w:rsidR="00772020" w:rsidRDefault="00772020" w:rsidP="00F56EC5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Online Help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84"/>
      <w:gridCol w:w="3650"/>
    </w:tblGrid>
    <w:tr w:rsidR="00772020" w:rsidRPr="00AA7C85" w14:paraId="7535634A" w14:textId="77777777" w:rsidTr="00AA7C85">
      <w:trPr>
        <w:jc w:val="center"/>
      </w:trPr>
      <w:tc>
        <w:tcPr>
          <w:tcW w:w="4584" w:type="dxa"/>
          <w:tcBorders>
            <w:top w:val="single" w:sz="4" w:space="0" w:color="767171" w:themeColor="background2" w:themeShade="80"/>
            <w:left w:val="single" w:sz="4" w:space="0" w:color="767171" w:themeColor="background2" w:themeShade="80"/>
            <w:bottom w:val="single" w:sz="4" w:space="0" w:color="767171" w:themeColor="background2" w:themeShade="80"/>
            <w:right w:val="single" w:sz="4" w:space="0" w:color="767171" w:themeColor="background2" w:themeShade="80"/>
          </w:tcBorders>
        </w:tcPr>
        <w:p w14:paraId="4CDB9BDE" w14:textId="77777777" w:rsidR="00772020" w:rsidRPr="00AA7C85" w:rsidRDefault="00772020" w:rsidP="00B213B4">
          <w:pPr>
            <w:rPr>
              <w:rFonts w:cs="B Nazanin"/>
              <w:b/>
              <w:bCs/>
              <w:color w:val="767171" w:themeColor="background2" w:themeShade="80"/>
              <w:sz w:val="22"/>
              <w:szCs w:val="22"/>
              <w:rtl/>
            </w:rPr>
          </w:pPr>
          <w:r w:rsidRPr="00AA7C85">
            <w:rPr>
              <w:rFonts w:cs="B Nazanin" w:hint="cs"/>
              <w:b/>
              <w:bCs/>
              <w:color w:val="767171" w:themeColor="background2" w:themeShade="80"/>
              <w:sz w:val="22"/>
              <w:szCs w:val="22"/>
              <w:rtl/>
            </w:rPr>
            <w:t xml:space="preserve">سامانه </w:t>
          </w:r>
          <w:r>
            <w:rPr>
              <w:rFonts w:cs="B Nazanin" w:hint="cs"/>
              <w:b/>
              <w:bCs/>
              <w:color w:val="767171" w:themeColor="background2" w:themeShade="80"/>
              <w:sz w:val="22"/>
              <w:szCs w:val="22"/>
              <w:rtl/>
            </w:rPr>
            <w:t>...</w:t>
          </w:r>
        </w:p>
      </w:tc>
      <w:tc>
        <w:tcPr>
          <w:tcW w:w="3650" w:type="dxa"/>
          <w:tcBorders>
            <w:top w:val="single" w:sz="4" w:space="0" w:color="767171" w:themeColor="background2" w:themeShade="80"/>
            <w:left w:val="single" w:sz="4" w:space="0" w:color="767171" w:themeColor="background2" w:themeShade="80"/>
            <w:bottom w:val="single" w:sz="4" w:space="0" w:color="767171" w:themeColor="background2" w:themeShade="80"/>
            <w:right w:val="single" w:sz="4" w:space="0" w:color="767171" w:themeColor="background2" w:themeShade="80"/>
          </w:tcBorders>
        </w:tcPr>
        <w:p w14:paraId="1FF781A5" w14:textId="77777777" w:rsidR="00772020" w:rsidRPr="00AA7C85" w:rsidRDefault="00772020" w:rsidP="009E0FB6">
          <w:pPr>
            <w:pStyle w:val="Header"/>
            <w:rPr>
              <w:b/>
              <w:bCs/>
              <w:color w:val="767171" w:themeColor="background2" w:themeShade="80"/>
              <w:rtl/>
            </w:rPr>
          </w:pPr>
          <w:r w:rsidRPr="00AA7C85">
            <w:rPr>
              <w:rFonts w:hint="cs"/>
              <w:b/>
              <w:bCs/>
              <w:color w:val="767171" w:themeColor="background2" w:themeShade="80"/>
              <w:rtl/>
            </w:rPr>
            <w:t>نسخه 1.0</w:t>
          </w:r>
        </w:p>
      </w:tc>
    </w:tr>
    <w:tr w:rsidR="00772020" w:rsidRPr="00AA7C85" w14:paraId="638A0ABF" w14:textId="77777777" w:rsidTr="00AA7C85">
      <w:trPr>
        <w:jc w:val="center"/>
      </w:trPr>
      <w:tc>
        <w:tcPr>
          <w:tcW w:w="4584" w:type="dxa"/>
          <w:tcBorders>
            <w:top w:val="single" w:sz="4" w:space="0" w:color="767171" w:themeColor="background2" w:themeShade="80"/>
            <w:left w:val="single" w:sz="4" w:space="0" w:color="767171" w:themeColor="background2" w:themeShade="80"/>
            <w:bottom w:val="single" w:sz="4" w:space="0" w:color="767171" w:themeColor="background2" w:themeShade="80"/>
            <w:right w:val="single" w:sz="4" w:space="0" w:color="767171" w:themeColor="background2" w:themeShade="80"/>
          </w:tcBorders>
        </w:tcPr>
        <w:p w14:paraId="1C2F119C" w14:textId="77777777" w:rsidR="00772020" w:rsidRPr="00AA7C85" w:rsidRDefault="00772020" w:rsidP="000360E6">
          <w:pPr>
            <w:pStyle w:val="Header"/>
            <w:rPr>
              <w:color w:val="767171" w:themeColor="background2" w:themeShade="80"/>
            </w:rPr>
          </w:pPr>
          <w:r w:rsidRPr="00AA7C85">
            <w:rPr>
              <w:color w:val="767171" w:themeColor="background2" w:themeShade="80"/>
              <w:rtl/>
            </w:rPr>
            <w:fldChar w:fldCharType="begin"/>
          </w:r>
          <w:r w:rsidRPr="00AA7C85">
            <w:rPr>
              <w:color w:val="767171" w:themeColor="background2" w:themeShade="80"/>
              <w:rtl/>
            </w:rPr>
            <w:instrText xml:space="preserve"> </w:instrText>
          </w:r>
          <w:r w:rsidRPr="00AA7C85">
            <w:rPr>
              <w:color w:val="767171" w:themeColor="background2" w:themeShade="80"/>
            </w:rPr>
            <w:instrText>DOCPROPERTY  Subject  \* MERGEFORMAT</w:instrText>
          </w:r>
          <w:r w:rsidRPr="00AA7C85">
            <w:rPr>
              <w:color w:val="767171" w:themeColor="background2" w:themeShade="80"/>
              <w:rtl/>
            </w:rPr>
            <w:instrText xml:space="preserve"> </w:instrText>
          </w:r>
          <w:r w:rsidRPr="00AA7C85">
            <w:rPr>
              <w:color w:val="767171" w:themeColor="background2" w:themeShade="80"/>
              <w:rtl/>
            </w:rPr>
            <w:fldChar w:fldCharType="separate"/>
          </w:r>
          <w:r>
            <w:rPr>
              <w:color w:val="767171" w:themeColor="background2" w:themeShade="80"/>
              <w:rtl/>
            </w:rPr>
            <w:t>سند چشم‌انداز</w:t>
          </w:r>
          <w:r w:rsidRPr="00AA7C85">
            <w:rPr>
              <w:color w:val="767171" w:themeColor="background2" w:themeShade="80"/>
              <w:rtl/>
            </w:rPr>
            <w:fldChar w:fldCharType="end"/>
          </w:r>
        </w:p>
      </w:tc>
      <w:tc>
        <w:tcPr>
          <w:tcW w:w="3650" w:type="dxa"/>
          <w:tcBorders>
            <w:top w:val="single" w:sz="4" w:space="0" w:color="767171" w:themeColor="background2" w:themeShade="80"/>
            <w:left w:val="single" w:sz="4" w:space="0" w:color="767171" w:themeColor="background2" w:themeShade="80"/>
            <w:bottom w:val="single" w:sz="4" w:space="0" w:color="767171" w:themeColor="background2" w:themeShade="80"/>
            <w:right w:val="single" w:sz="4" w:space="0" w:color="767171" w:themeColor="background2" w:themeShade="80"/>
          </w:tcBorders>
        </w:tcPr>
        <w:p w14:paraId="54C34DBC" w14:textId="77777777" w:rsidR="00772020" w:rsidRPr="00AA7C85" w:rsidRDefault="00772020" w:rsidP="00B213B4">
          <w:pPr>
            <w:pStyle w:val="Header"/>
            <w:rPr>
              <w:color w:val="767171" w:themeColor="background2" w:themeShade="80"/>
            </w:rPr>
          </w:pPr>
          <w:r w:rsidRPr="00AA7C85">
            <w:rPr>
              <w:rFonts w:hint="cs"/>
              <w:color w:val="767171" w:themeColor="background2" w:themeShade="80"/>
              <w:rtl/>
            </w:rPr>
            <w:t xml:space="preserve">تاريخ: </w:t>
          </w:r>
          <w:r>
            <w:rPr>
              <w:rFonts w:hint="cs"/>
              <w:color w:val="767171" w:themeColor="background2" w:themeShade="80"/>
              <w:rtl/>
            </w:rPr>
            <w:t>04</w:t>
          </w:r>
          <w:r w:rsidRPr="00AA7C85">
            <w:rPr>
              <w:rFonts w:hint="cs"/>
              <w:color w:val="767171" w:themeColor="background2" w:themeShade="80"/>
              <w:rtl/>
            </w:rPr>
            <w:t>/</w:t>
          </w:r>
          <w:r>
            <w:rPr>
              <w:rFonts w:hint="cs"/>
              <w:color w:val="767171" w:themeColor="background2" w:themeShade="80"/>
              <w:rtl/>
            </w:rPr>
            <w:t>09</w:t>
          </w:r>
          <w:r w:rsidRPr="00AA7C85">
            <w:rPr>
              <w:rFonts w:hint="cs"/>
              <w:color w:val="767171" w:themeColor="background2" w:themeShade="80"/>
              <w:rtl/>
            </w:rPr>
            <w:t>/140</w:t>
          </w:r>
          <w:r>
            <w:rPr>
              <w:rFonts w:hint="cs"/>
              <w:color w:val="767171" w:themeColor="background2" w:themeShade="80"/>
              <w:rtl/>
            </w:rPr>
            <w:t>3</w:t>
          </w:r>
        </w:p>
      </w:tc>
    </w:tr>
  </w:tbl>
  <w:p w14:paraId="41CB3F57" w14:textId="77777777" w:rsidR="00772020" w:rsidRPr="006007F5" w:rsidRDefault="00772020" w:rsidP="009E0F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F6C025E"/>
    <w:lvl w:ilvl="0">
      <w:start w:val="1"/>
      <w:numFmt w:val="decimal"/>
      <w:pStyle w:val="ListNumber5"/>
      <w:lvlText w:val="%1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1" w15:restartNumberingAfterBreak="0">
    <w:nsid w:val="FFFFFF7D"/>
    <w:multiLevelType w:val="singleLevel"/>
    <w:tmpl w:val="888CCDD8"/>
    <w:lvl w:ilvl="0">
      <w:start w:val="1"/>
      <w:numFmt w:val="decimal"/>
      <w:pStyle w:val="ListNumber4"/>
      <w:lvlText w:val="%1."/>
      <w:lvlJc w:val="left"/>
      <w:pPr>
        <w:tabs>
          <w:tab w:val="num" w:pos="1134"/>
        </w:tabs>
        <w:ind w:left="1134" w:hanging="283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2" w15:restartNumberingAfterBreak="0">
    <w:nsid w:val="FFFFFF7E"/>
    <w:multiLevelType w:val="singleLevel"/>
    <w:tmpl w:val="51AC91EE"/>
    <w:lvl w:ilvl="0">
      <w:start w:val="1"/>
      <w:numFmt w:val="decimal"/>
      <w:pStyle w:val="ListNumber3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3" w15:restartNumberingAfterBreak="0">
    <w:nsid w:val="FFFFFF7F"/>
    <w:multiLevelType w:val="singleLevel"/>
    <w:tmpl w:val="251CF078"/>
    <w:lvl w:ilvl="0">
      <w:start w:val="1"/>
      <w:numFmt w:val="decimal"/>
      <w:pStyle w:val="ListNumber2"/>
      <w:lvlText w:val="%1."/>
      <w:lvlJc w:val="left"/>
      <w:pPr>
        <w:tabs>
          <w:tab w:val="num" w:pos="567"/>
        </w:tabs>
        <w:ind w:left="567" w:hanging="283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4" w15:restartNumberingAfterBreak="0">
    <w:nsid w:val="FFFFFF80"/>
    <w:multiLevelType w:val="singleLevel"/>
    <w:tmpl w:val="A0B8613C"/>
    <w:lvl w:ilvl="0">
      <w:start w:val="1"/>
      <w:numFmt w:val="bullet"/>
      <w:pStyle w:val="ListBullet5"/>
      <w:lvlText w:val=""/>
      <w:lvlJc w:val="left"/>
      <w:pPr>
        <w:tabs>
          <w:tab w:val="num" w:pos="1134"/>
        </w:tabs>
        <w:ind w:left="1304" w:hanging="17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EC2FBE"/>
    <w:lvl w:ilvl="0">
      <w:start w:val="1"/>
      <w:numFmt w:val="bullet"/>
      <w:pStyle w:val="ListBullet4"/>
      <w:lvlText w:val=""/>
      <w:lvlJc w:val="left"/>
      <w:pPr>
        <w:tabs>
          <w:tab w:val="num" w:pos="851"/>
        </w:tabs>
        <w:ind w:left="1021" w:hanging="17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E9E12"/>
    <w:lvl w:ilvl="0">
      <w:start w:val="1"/>
      <w:numFmt w:val="bullet"/>
      <w:pStyle w:val="ListBullet3"/>
      <w:lvlText w:val=""/>
      <w:lvlJc w:val="left"/>
      <w:pPr>
        <w:tabs>
          <w:tab w:val="num" w:pos="567"/>
        </w:tabs>
        <w:ind w:left="680" w:hanging="113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208C016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6"/>
        <w:szCs w:val="28"/>
        <w:u w:val="none"/>
        <w:effect w:val="none"/>
      </w:rPr>
    </w:lvl>
  </w:abstractNum>
  <w:abstractNum w:abstractNumId="8" w15:restartNumberingAfterBreak="0">
    <w:nsid w:val="FFFFFF89"/>
    <w:multiLevelType w:val="singleLevel"/>
    <w:tmpl w:val="013A661A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</w:rPr>
    </w:lvl>
  </w:abstractNum>
  <w:abstractNum w:abstractNumId="9" w15:restartNumberingAfterBreak="0">
    <w:nsid w:val="044F0548"/>
    <w:multiLevelType w:val="hybridMultilevel"/>
    <w:tmpl w:val="0BE4775C"/>
    <w:lvl w:ilvl="0" w:tplc="7D0A8EBA">
      <w:start w:val="1"/>
      <w:numFmt w:val="decimal"/>
      <w:lvlText w:val="%1."/>
      <w:lvlJc w:val="left"/>
      <w:pPr>
        <w:ind w:left="18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49" w:hanging="360"/>
      </w:pPr>
    </w:lvl>
    <w:lvl w:ilvl="2" w:tplc="0409001B" w:tentative="1">
      <w:start w:val="1"/>
      <w:numFmt w:val="lowerRoman"/>
      <w:lvlText w:val="%3."/>
      <w:lvlJc w:val="right"/>
      <w:pPr>
        <w:ind w:left="3269" w:hanging="180"/>
      </w:pPr>
    </w:lvl>
    <w:lvl w:ilvl="3" w:tplc="0409000F" w:tentative="1">
      <w:start w:val="1"/>
      <w:numFmt w:val="decimal"/>
      <w:lvlText w:val="%4."/>
      <w:lvlJc w:val="left"/>
      <w:pPr>
        <w:ind w:left="3989" w:hanging="360"/>
      </w:pPr>
    </w:lvl>
    <w:lvl w:ilvl="4" w:tplc="04090019" w:tentative="1">
      <w:start w:val="1"/>
      <w:numFmt w:val="lowerLetter"/>
      <w:lvlText w:val="%5."/>
      <w:lvlJc w:val="left"/>
      <w:pPr>
        <w:ind w:left="4709" w:hanging="360"/>
      </w:pPr>
    </w:lvl>
    <w:lvl w:ilvl="5" w:tplc="0409001B" w:tentative="1">
      <w:start w:val="1"/>
      <w:numFmt w:val="lowerRoman"/>
      <w:lvlText w:val="%6."/>
      <w:lvlJc w:val="right"/>
      <w:pPr>
        <w:ind w:left="5429" w:hanging="180"/>
      </w:pPr>
    </w:lvl>
    <w:lvl w:ilvl="6" w:tplc="0409000F" w:tentative="1">
      <w:start w:val="1"/>
      <w:numFmt w:val="decimal"/>
      <w:lvlText w:val="%7."/>
      <w:lvlJc w:val="left"/>
      <w:pPr>
        <w:ind w:left="6149" w:hanging="360"/>
      </w:pPr>
    </w:lvl>
    <w:lvl w:ilvl="7" w:tplc="04090019" w:tentative="1">
      <w:start w:val="1"/>
      <w:numFmt w:val="lowerLetter"/>
      <w:lvlText w:val="%8."/>
      <w:lvlJc w:val="left"/>
      <w:pPr>
        <w:ind w:left="6869" w:hanging="360"/>
      </w:pPr>
    </w:lvl>
    <w:lvl w:ilvl="8" w:tplc="0409001B" w:tentative="1">
      <w:start w:val="1"/>
      <w:numFmt w:val="lowerRoman"/>
      <w:lvlText w:val="%9."/>
      <w:lvlJc w:val="right"/>
      <w:pPr>
        <w:ind w:left="7589" w:hanging="180"/>
      </w:pPr>
    </w:lvl>
  </w:abstractNum>
  <w:abstractNum w:abstractNumId="10" w15:restartNumberingAfterBreak="0">
    <w:nsid w:val="28E76876"/>
    <w:multiLevelType w:val="hybridMultilevel"/>
    <w:tmpl w:val="D960B358"/>
    <w:lvl w:ilvl="0" w:tplc="5226F5FE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9B11810"/>
    <w:multiLevelType w:val="multilevel"/>
    <w:tmpl w:val="71540398"/>
    <w:lvl w:ilvl="0">
      <w:start w:val="1"/>
      <w:numFmt w:val="decimal"/>
      <w:lvlText w:val="%1"/>
      <w:lvlJc w:val="left"/>
      <w:pPr>
        <w:tabs>
          <w:tab w:val="num" w:pos="0"/>
        </w:tabs>
        <w:ind w:left="284" w:hanging="284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32"/>
        <w:szCs w:val="32"/>
        <w:u w:val="none"/>
        <w:effect w:val="none"/>
      </w:rPr>
    </w:lvl>
    <w:lvl w:ilvl="1">
      <w:start w:val="1"/>
      <w:numFmt w:val="decimal"/>
      <w:lvlText w:val="%1.%2"/>
      <w:lvlJc w:val="left"/>
      <w:pPr>
        <w:tabs>
          <w:tab w:val="num" w:pos="284"/>
        </w:tabs>
        <w:ind w:left="567" w:hanging="283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851" w:hanging="284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1"/>
        </w:tabs>
        <w:ind w:left="1134" w:hanging="283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1418" w:hanging="284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2" w15:restartNumberingAfterBreak="0">
    <w:nsid w:val="3E70063A"/>
    <w:multiLevelType w:val="multilevel"/>
    <w:tmpl w:val="C52E0D08"/>
    <w:lvl w:ilvl="0">
      <w:start w:val="1"/>
      <w:numFmt w:val="decimal"/>
      <w:pStyle w:val="Heading1"/>
      <w:lvlText w:val="%1-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pStyle w:val="Heading2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2460B53"/>
    <w:multiLevelType w:val="hybridMultilevel"/>
    <w:tmpl w:val="1D0E1E18"/>
    <w:lvl w:ilvl="0" w:tplc="16065754">
      <w:start w:val="1"/>
      <w:numFmt w:val="bullet"/>
      <w:pStyle w:val="HelpLis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94333659">
    <w:abstractNumId w:val="7"/>
  </w:num>
  <w:num w:numId="2" w16cid:durableId="1530609481">
    <w:abstractNumId w:val="3"/>
  </w:num>
  <w:num w:numId="3" w16cid:durableId="1038551351">
    <w:abstractNumId w:val="2"/>
  </w:num>
  <w:num w:numId="4" w16cid:durableId="1898977121">
    <w:abstractNumId w:val="1"/>
  </w:num>
  <w:num w:numId="5" w16cid:durableId="888734044">
    <w:abstractNumId w:val="0"/>
  </w:num>
  <w:num w:numId="6" w16cid:durableId="1090349469">
    <w:abstractNumId w:val="13"/>
  </w:num>
  <w:num w:numId="7" w16cid:durableId="469057891">
    <w:abstractNumId w:val="8"/>
  </w:num>
  <w:num w:numId="8" w16cid:durableId="796987966">
    <w:abstractNumId w:val="6"/>
  </w:num>
  <w:num w:numId="9" w16cid:durableId="1244880211">
    <w:abstractNumId w:val="5"/>
  </w:num>
  <w:num w:numId="10" w16cid:durableId="1493836571">
    <w:abstractNumId w:val="4"/>
  </w:num>
  <w:num w:numId="11" w16cid:durableId="1984701376">
    <w:abstractNumId w:val="11"/>
  </w:num>
  <w:num w:numId="12" w16cid:durableId="820120645">
    <w:abstractNumId w:val="12"/>
  </w:num>
  <w:num w:numId="13" w16cid:durableId="217059727">
    <w:abstractNumId w:val="10"/>
  </w:num>
  <w:num w:numId="14" w16cid:durableId="1380737936">
    <w:abstractNumId w:val="9"/>
  </w:num>
  <w:num w:numId="15" w16cid:durableId="1880773373">
    <w:abstractNumId w:val="12"/>
  </w:num>
  <w:num w:numId="16" w16cid:durableId="1708598670">
    <w:abstractNumId w:val="12"/>
  </w:num>
  <w:num w:numId="17" w16cid:durableId="480998196">
    <w:abstractNumId w:val="12"/>
  </w:num>
  <w:num w:numId="18" w16cid:durableId="1705904502">
    <w:abstractNumId w:val="12"/>
  </w:num>
  <w:num w:numId="19" w16cid:durableId="1710492964">
    <w:abstractNumId w:val="12"/>
  </w:num>
  <w:num w:numId="20" w16cid:durableId="486362891">
    <w:abstractNumId w:val="12"/>
  </w:num>
  <w:num w:numId="21" w16cid:durableId="524245432">
    <w:abstractNumId w:val="12"/>
  </w:num>
  <w:num w:numId="22" w16cid:durableId="1281499743">
    <w:abstractNumId w:val="12"/>
  </w:num>
  <w:num w:numId="23" w16cid:durableId="1158107730">
    <w:abstractNumId w:val="12"/>
  </w:num>
  <w:num w:numId="24" w16cid:durableId="442572876">
    <w:abstractNumId w:val="12"/>
  </w:num>
  <w:num w:numId="25" w16cid:durableId="576523862">
    <w:abstractNumId w:val="12"/>
  </w:num>
  <w:num w:numId="26" w16cid:durableId="1843623358">
    <w:abstractNumId w:val="12"/>
  </w:num>
  <w:num w:numId="27" w16cid:durableId="676077548">
    <w:abstractNumId w:val="12"/>
  </w:num>
  <w:num w:numId="28" w16cid:durableId="1521968011">
    <w:abstractNumId w:val="12"/>
  </w:num>
  <w:num w:numId="29" w16cid:durableId="621499840">
    <w:abstractNumId w:val="12"/>
  </w:num>
  <w:num w:numId="30" w16cid:durableId="1121802138">
    <w:abstractNumId w:val="12"/>
  </w:num>
  <w:num w:numId="31" w16cid:durableId="32269463">
    <w:abstractNumId w:val="12"/>
  </w:num>
  <w:num w:numId="32" w16cid:durableId="188490547">
    <w:abstractNumId w:val="12"/>
  </w:num>
  <w:num w:numId="33" w16cid:durableId="816917835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>
      <o:colormru v:ext="edit" colors="#f8f8f8,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9D5"/>
    <w:rsid w:val="00004113"/>
    <w:rsid w:val="00004271"/>
    <w:rsid w:val="0000633E"/>
    <w:rsid w:val="000065E2"/>
    <w:rsid w:val="0000687A"/>
    <w:rsid w:val="00012E01"/>
    <w:rsid w:val="0001563A"/>
    <w:rsid w:val="00023A98"/>
    <w:rsid w:val="000241B7"/>
    <w:rsid w:val="0002511F"/>
    <w:rsid w:val="00025EC8"/>
    <w:rsid w:val="00026395"/>
    <w:rsid w:val="00031318"/>
    <w:rsid w:val="00032878"/>
    <w:rsid w:val="00032BE9"/>
    <w:rsid w:val="00032CAD"/>
    <w:rsid w:val="000360E6"/>
    <w:rsid w:val="00037B1B"/>
    <w:rsid w:val="00041F44"/>
    <w:rsid w:val="00042F9C"/>
    <w:rsid w:val="00044EF3"/>
    <w:rsid w:val="00047912"/>
    <w:rsid w:val="000507BB"/>
    <w:rsid w:val="00051C1F"/>
    <w:rsid w:val="000535F1"/>
    <w:rsid w:val="000554DD"/>
    <w:rsid w:val="000555EB"/>
    <w:rsid w:val="0005565B"/>
    <w:rsid w:val="00061ACF"/>
    <w:rsid w:val="00061BB1"/>
    <w:rsid w:val="00063542"/>
    <w:rsid w:val="00063F22"/>
    <w:rsid w:val="000678EF"/>
    <w:rsid w:val="00071F55"/>
    <w:rsid w:val="00072100"/>
    <w:rsid w:val="00073D8A"/>
    <w:rsid w:val="00075C8C"/>
    <w:rsid w:val="00076374"/>
    <w:rsid w:val="00077736"/>
    <w:rsid w:val="0008286A"/>
    <w:rsid w:val="0008530C"/>
    <w:rsid w:val="0008717B"/>
    <w:rsid w:val="00090038"/>
    <w:rsid w:val="0009032C"/>
    <w:rsid w:val="00091576"/>
    <w:rsid w:val="00092CB2"/>
    <w:rsid w:val="000937EF"/>
    <w:rsid w:val="000977F3"/>
    <w:rsid w:val="00097D61"/>
    <w:rsid w:val="000A0AF6"/>
    <w:rsid w:val="000A350F"/>
    <w:rsid w:val="000A48F5"/>
    <w:rsid w:val="000A6480"/>
    <w:rsid w:val="000A73F6"/>
    <w:rsid w:val="000B0E0D"/>
    <w:rsid w:val="000C1D1A"/>
    <w:rsid w:val="000C3762"/>
    <w:rsid w:val="000C3F68"/>
    <w:rsid w:val="000C7300"/>
    <w:rsid w:val="000D1C15"/>
    <w:rsid w:val="000D27B7"/>
    <w:rsid w:val="000D2C39"/>
    <w:rsid w:val="000D2F09"/>
    <w:rsid w:val="000D365F"/>
    <w:rsid w:val="000D4C4A"/>
    <w:rsid w:val="000D66C4"/>
    <w:rsid w:val="000D7528"/>
    <w:rsid w:val="000E200A"/>
    <w:rsid w:val="000E23EF"/>
    <w:rsid w:val="000E3173"/>
    <w:rsid w:val="000E3311"/>
    <w:rsid w:val="000E5A81"/>
    <w:rsid w:val="000E5E16"/>
    <w:rsid w:val="000E7EA8"/>
    <w:rsid w:val="000F05E1"/>
    <w:rsid w:val="000F1CF6"/>
    <w:rsid w:val="000F579D"/>
    <w:rsid w:val="000F5B87"/>
    <w:rsid w:val="000F72F4"/>
    <w:rsid w:val="000F77AF"/>
    <w:rsid w:val="001036A5"/>
    <w:rsid w:val="00103F36"/>
    <w:rsid w:val="001044A5"/>
    <w:rsid w:val="00105103"/>
    <w:rsid w:val="00106704"/>
    <w:rsid w:val="00106943"/>
    <w:rsid w:val="00107E9C"/>
    <w:rsid w:val="00110E9E"/>
    <w:rsid w:val="00110F68"/>
    <w:rsid w:val="00111F46"/>
    <w:rsid w:val="00112199"/>
    <w:rsid w:val="00113678"/>
    <w:rsid w:val="0011367F"/>
    <w:rsid w:val="00113DA9"/>
    <w:rsid w:val="001140F0"/>
    <w:rsid w:val="00115632"/>
    <w:rsid w:val="00117108"/>
    <w:rsid w:val="00120655"/>
    <w:rsid w:val="0012250D"/>
    <w:rsid w:val="00122E7A"/>
    <w:rsid w:val="00122F8E"/>
    <w:rsid w:val="00123BD7"/>
    <w:rsid w:val="00125AE1"/>
    <w:rsid w:val="00130405"/>
    <w:rsid w:val="001401DD"/>
    <w:rsid w:val="001453B7"/>
    <w:rsid w:val="00145953"/>
    <w:rsid w:val="00145BD9"/>
    <w:rsid w:val="0014634F"/>
    <w:rsid w:val="0014647C"/>
    <w:rsid w:val="0014656B"/>
    <w:rsid w:val="0014797A"/>
    <w:rsid w:val="0015142B"/>
    <w:rsid w:val="0015151E"/>
    <w:rsid w:val="00151716"/>
    <w:rsid w:val="00151F33"/>
    <w:rsid w:val="00152F50"/>
    <w:rsid w:val="00153B7C"/>
    <w:rsid w:val="00155686"/>
    <w:rsid w:val="001557E3"/>
    <w:rsid w:val="00155D34"/>
    <w:rsid w:val="00156815"/>
    <w:rsid w:val="00156E7A"/>
    <w:rsid w:val="00160586"/>
    <w:rsid w:val="00161DB1"/>
    <w:rsid w:val="00164CCD"/>
    <w:rsid w:val="00165D6A"/>
    <w:rsid w:val="0016606D"/>
    <w:rsid w:val="00166F62"/>
    <w:rsid w:val="0017042F"/>
    <w:rsid w:val="0017054A"/>
    <w:rsid w:val="001728E5"/>
    <w:rsid w:val="001739CA"/>
    <w:rsid w:val="00173C93"/>
    <w:rsid w:val="00175729"/>
    <w:rsid w:val="001758C1"/>
    <w:rsid w:val="001805BD"/>
    <w:rsid w:val="00181751"/>
    <w:rsid w:val="00182EEE"/>
    <w:rsid w:val="00185E69"/>
    <w:rsid w:val="00186D71"/>
    <w:rsid w:val="00186FF6"/>
    <w:rsid w:val="00190F69"/>
    <w:rsid w:val="001934A6"/>
    <w:rsid w:val="001935B6"/>
    <w:rsid w:val="001939C4"/>
    <w:rsid w:val="00195E09"/>
    <w:rsid w:val="00196454"/>
    <w:rsid w:val="00197592"/>
    <w:rsid w:val="001A46D1"/>
    <w:rsid w:val="001A4944"/>
    <w:rsid w:val="001A4FC1"/>
    <w:rsid w:val="001A68AD"/>
    <w:rsid w:val="001A6A65"/>
    <w:rsid w:val="001B2BAD"/>
    <w:rsid w:val="001B5144"/>
    <w:rsid w:val="001B5462"/>
    <w:rsid w:val="001B6DC2"/>
    <w:rsid w:val="001B7A9C"/>
    <w:rsid w:val="001C16D1"/>
    <w:rsid w:val="001C2E40"/>
    <w:rsid w:val="001C3B38"/>
    <w:rsid w:val="001C51F6"/>
    <w:rsid w:val="001C70B3"/>
    <w:rsid w:val="001D5319"/>
    <w:rsid w:val="001D639B"/>
    <w:rsid w:val="001D7948"/>
    <w:rsid w:val="001E3F53"/>
    <w:rsid w:val="001E595B"/>
    <w:rsid w:val="001E5EC0"/>
    <w:rsid w:val="001E6A56"/>
    <w:rsid w:val="001E6DF1"/>
    <w:rsid w:val="001E7247"/>
    <w:rsid w:val="001E79E9"/>
    <w:rsid w:val="001F0344"/>
    <w:rsid w:val="001F178D"/>
    <w:rsid w:val="001F2DC7"/>
    <w:rsid w:val="00201966"/>
    <w:rsid w:val="002029DE"/>
    <w:rsid w:val="0020515E"/>
    <w:rsid w:val="002059AF"/>
    <w:rsid w:val="0020647F"/>
    <w:rsid w:val="002065AB"/>
    <w:rsid w:val="00207D1C"/>
    <w:rsid w:val="00212423"/>
    <w:rsid w:val="002167F1"/>
    <w:rsid w:val="0022069B"/>
    <w:rsid w:val="00222388"/>
    <w:rsid w:val="00222E06"/>
    <w:rsid w:val="002248F9"/>
    <w:rsid w:val="00225B3D"/>
    <w:rsid w:val="002275FD"/>
    <w:rsid w:val="00227C76"/>
    <w:rsid w:val="00227FC9"/>
    <w:rsid w:val="00231AA4"/>
    <w:rsid w:val="0023334E"/>
    <w:rsid w:val="00235169"/>
    <w:rsid w:val="00235DF2"/>
    <w:rsid w:val="002367DD"/>
    <w:rsid w:val="00240C89"/>
    <w:rsid w:val="00240F8F"/>
    <w:rsid w:val="00242A5F"/>
    <w:rsid w:val="00244167"/>
    <w:rsid w:val="002464E5"/>
    <w:rsid w:val="00246C49"/>
    <w:rsid w:val="00250E68"/>
    <w:rsid w:val="002568D7"/>
    <w:rsid w:val="00256EFB"/>
    <w:rsid w:val="00260854"/>
    <w:rsid w:val="002652FF"/>
    <w:rsid w:val="00267F6F"/>
    <w:rsid w:val="00270E45"/>
    <w:rsid w:val="00271371"/>
    <w:rsid w:val="00273856"/>
    <w:rsid w:val="00273C22"/>
    <w:rsid w:val="00273FE4"/>
    <w:rsid w:val="00274039"/>
    <w:rsid w:val="0027766F"/>
    <w:rsid w:val="00281068"/>
    <w:rsid w:val="0028275E"/>
    <w:rsid w:val="00282941"/>
    <w:rsid w:val="00284CF1"/>
    <w:rsid w:val="002860EE"/>
    <w:rsid w:val="00291876"/>
    <w:rsid w:val="00295F22"/>
    <w:rsid w:val="002A0247"/>
    <w:rsid w:val="002A0572"/>
    <w:rsid w:val="002A06A7"/>
    <w:rsid w:val="002A1083"/>
    <w:rsid w:val="002A1726"/>
    <w:rsid w:val="002A1830"/>
    <w:rsid w:val="002A1F44"/>
    <w:rsid w:val="002A22C4"/>
    <w:rsid w:val="002A448E"/>
    <w:rsid w:val="002A5F19"/>
    <w:rsid w:val="002A7243"/>
    <w:rsid w:val="002A7FE9"/>
    <w:rsid w:val="002B2642"/>
    <w:rsid w:val="002C0031"/>
    <w:rsid w:val="002C0B09"/>
    <w:rsid w:val="002C15D2"/>
    <w:rsid w:val="002C19F9"/>
    <w:rsid w:val="002C2EE7"/>
    <w:rsid w:val="002C4590"/>
    <w:rsid w:val="002C486A"/>
    <w:rsid w:val="002C63BE"/>
    <w:rsid w:val="002C77E9"/>
    <w:rsid w:val="002C7F0A"/>
    <w:rsid w:val="002D1ABE"/>
    <w:rsid w:val="002D71BA"/>
    <w:rsid w:val="002D7974"/>
    <w:rsid w:val="002E1BE5"/>
    <w:rsid w:val="002E4E0F"/>
    <w:rsid w:val="002E5074"/>
    <w:rsid w:val="002E5280"/>
    <w:rsid w:val="002E7C44"/>
    <w:rsid w:val="002F07FD"/>
    <w:rsid w:val="002F1C91"/>
    <w:rsid w:val="002F33C8"/>
    <w:rsid w:val="002F416A"/>
    <w:rsid w:val="002F5453"/>
    <w:rsid w:val="00300624"/>
    <w:rsid w:val="00300E8C"/>
    <w:rsid w:val="0030264F"/>
    <w:rsid w:val="003035CE"/>
    <w:rsid w:val="00303A62"/>
    <w:rsid w:val="00306EA3"/>
    <w:rsid w:val="00307430"/>
    <w:rsid w:val="00307E63"/>
    <w:rsid w:val="00311074"/>
    <w:rsid w:val="003128CC"/>
    <w:rsid w:val="00312D07"/>
    <w:rsid w:val="003139E3"/>
    <w:rsid w:val="0031508E"/>
    <w:rsid w:val="00323488"/>
    <w:rsid w:val="00324D34"/>
    <w:rsid w:val="003253C4"/>
    <w:rsid w:val="00330E82"/>
    <w:rsid w:val="00334171"/>
    <w:rsid w:val="00334CDD"/>
    <w:rsid w:val="00336C0A"/>
    <w:rsid w:val="003377B2"/>
    <w:rsid w:val="00337CF4"/>
    <w:rsid w:val="003401C2"/>
    <w:rsid w:val="003418C4"/>
    <w:rsid w:val="00343AA4"/>
    <w:rsid w:val="003448AC"/>
    <w:rsid w:val="00344CB2"/>
    <w:rsid w:val="00346159"/>
    <w:rsid w:val="003461FD"/>
    <w:rsid w:val="00347107"/>
    <w:rsid w:val="003475B6"/>
    <w:rsid w:val="00347BAA"/>
    <w:rsid w:val="0035001B"/>
    <w:rsid w:val="00350D34"/>
    <w:rsid w:val="00350F8A"/>
    <w:rsid w:val="003519BF"/>
    <w:rsid w:val="003537E1"/>
    <w:rsid w:val="00354535"/>
    <w:rsid w:val="003567A1"/>
    <w:rsid w:val="00356F3B"/>
    <w:rsid w:val="00363093"/>
    <w:rsid w:val="00363C7F"/>
    <w:rsid w:val="0036410F"/>
    <w:rsid w:val="0036504B"/>
    <w:rsid w:val="003666CF"/>
    <w:rsid w:val="00367100"/>
    <w:rsid w:val="00367D54"/>
    <w:rsid w:val="003704B3"/>
    <w:rsid w:val="00370592"/>
    <w:rsid w:val="00371466"/>
    <w:rsid w:val="003848E7"/>
    <w:rsid w:val="00386169"/>
    <w:rsid w:val="00386549"/>
    <w:rsid w:val="003872D9"/>
    <w:rsid w:val="00390378"/>
    <w:rsid w:val="003905CC"/>
    <w:rsid w:val="00390CC0"/>
    <w:rsid w:val="00392FDA"/>
    <w:rsid w:val="00393B7A"/>
    <w:rsid w:val="00396991"/>
    <w:rsid w:val="003A0171"/>
    <w:rsid w:val="003A075D"/>
    <w:rsid w:val="003A0CE4"/>
    <w:rsid w:val="003A0EA9"/>
    <w:rsid w:val="003A26B0"/>
    <w:rsid w:val="003A3446"/>
    <w:rsid w:val="003A3FB4"/>
    <w:rsid w:val="003A63ED"/>
    <w:rsid w:val="003B0671"/>
    <w:rsid w:val="003B4481"/>
    <w:rsid w:val="003B4A06"/>
    <w:rsid w:val="003B7B8E"/>
    <w:rsid w:val="003C0A7E"/>
    <w:rsid w:val="003C142D"/>
    <w:rsid w:val="003C465E"/>
    <w:rsid w:val="003C48AD"/>
    <w:rsid w:val="003C51B1"/>
    <w:rsid w:val="003C6EF5"/>
    <w:rsid w:val="003D157B"/>
    <w:rsid w:val="003D4F1F"/>
    <w:rsid w:val="003D503C"/>
    <w:rsid w:val="003D539D"/>
    <w:rsid w:val="003D5D6F"/>
    <w:rsid w:val="003D6415"/>
    <w:rsid w:val="003D7AA4"/>
    <w:rsid w:val="003E113C"/>
    <w:rsid w:val="003E16A5"/>
    <w:rsid w:val="003E4087"/>
    <w:rsid w:val="003E6BB1"/>
    <w:rsid w:val="003E6F12"/>
    <w:rsid w:val="003E712A"/>
    <w:rsid w:val="003F0050"/>
    <w:rsid w:val="003F3405"/>
    <w:rsid w:val="003F443F"/>
    <w:rsid w:val="003F45A9"/>
    <w:rsid w:val="003F5A18"/>
    <w:rsid w:val="00401271"/>
    <w:rsid w:val="004117E6"/>
    <w:rsid w:val="00412824"/>
    <w:rsid w:val="00412FFF"/>
    <w:rsid w:val="00416C11"/>
    <w:rsid w:val="00421D0D"/>
    <w:rsid w:val="00423DEC"/>
    <w:rsid w:val="0042468A"/>
    <w:rsid w:val="00424F83"/>
    <w:rsid w:val="0042566F"/>
    <w:rsid w:val="00427495"/>
    <w:rsid w:val="004275EF"/>
    <w:rsid w:val="004312FE"/>
    <w:rsid w:val="00434233"/>
    <w:rsid w:val="004342B0"/>
    <w:rsid w:val="00434756"/>
    <w:rsid w:val="00434B7F"/>
    <w:rsid w:val="0043532F"/>
    <w:rsid w:val="00436256"/>
    <w:rsid w:val="00436417"/>
    <w:rsid w:val="00437696"/>
    <w:rsid w:val="0044264E"/>
    <w:rsid w:val="004448BC"/>
    <w:rsid w:val="004453AA"/>
    <w:rsid w:val="0045046F"/>
    <w:rsid w:val="00450691"/>
    <w:rsid w:val="00450A09"/>
    <w:rsid w:val="00455047"/>
    <w:rsid w:val="00455521"/>
    <w:rsid w:val="00461E34"/>
    <w:rsid w:val="0046476D"/>
    <w:rsid w:val="00464CF5"/>
    <w:rsid w:val="00467DD1"/>
    <w:rsid w:val="00470E8A"/>
    <w:rsid w:val="0047138F"/>
    <w:rsid w:val="00471428"/>
    <w:rsid w:val="00471DAB"/>
    <w:rsid w:val="004723C8"/>
    <w:rsid w:val="004766E0"/>
    <w:rsid w:val="00480369"/>
    <w:rsid w:val="0048039D"/>
    <w:rsid w:val="0048179F"/>
    <w:rsid w:val="004818C2"/>
    <w:rsid w:val="00485187"/>
    <w:rsid w:val="0048658F"/>
    <w:rsid w:val="00487625"/>
    <w:rsid w:val="004914EF"/>
    <w:rsid w:val="0049166E"/>
    <w:rsid w:val="004923A2"/>
    <w:rsid w:val="00493CCA"/>
    <w:rsid w:val="00493F8D"/>
    <w:rsid w:val="00497669"/>
    <w:rsid w:val="004A185C"/>
    <w:rsid w:val="004A22DE"/>
    <w:rsid w:val="004A6555"/>
    <w:rsid w:val="004A7186"/>
    <w:rsid w:val="004B2057"/>
    <w:rsid w:val="004B3600"/>
    <w:rsid w:val="004B37F0"/>
    <w:rsid w:val="004B5874"/>
    <w:rsid w:val="004B7FEC"/>
    <w:rsid w:val="004C15A2"/>
    <w:rsid w:val="004C1DFF"/>
    <w:rsid w:val="004C20E3"/>
    <w:rsid w:val="004C221C"/>
    <w:rsid w:val="004C3364"/>
    <w:rsid w:val="004C339D"/>
    <w:rsid w:val="004C34CB"/>
    <w:rsid w:val="004C3874"/>
    <w:rsid w:val="004C5AB6"/>
    <w:rsid w:val="004D00D1"/>
    <w:rsid w:val="004D2BA8"/>
    <w:rsid w:val="004D3D35"/>
    <w:rsid w:val="004D4001"/>
    <w:rsid w:val="004D758F"/>
    <w:rsid w:val="004D7727"/>
    <w:rsid w:val="004E147F"/>
    <w:rsid w:val="004E175C"/>
    <w:rsid w:val="004E2C86"/>
    <w:rsid w:val="004E3EFA"/>
    <w:rsid w:val="004E3FF9"/>
    <w:rsid w:val="004E6A61"/>
    <w:rsid w:val="004F4A5D"/>
    <w:rsid w:val="004F56D5"/>
    <w:rsid w:val="004F6820"/>
    <w:rsid w:val="004F77ED"/>
    <w:rsid w:val="00504834"/>
    <w:rsid w:val="00505603"/>
    <w:rsid w:val="00507568"/>
    <w:rsid w:val="00510FE1"/>
    <w:rsid w:val="00512343"/>
    <w:rsid w:val="00520996"/>
    <w:rsid w:val="00521425"/>
    <w:rsid w:val="00522AFE"/>
    <w:rsid w:val="00523B10"/>
    <w:rsid w:val="005273AA"/>
    <w:rsid w:val="00530FDB"/>
    <w:rsid w:val="00531510"/>
    <w:rsid w:val="0053269B"/>
    <w:rsid w:val="00534913"/>
    <w:rsid w:val="00534A63"/>
    <w:rsid w:val="00535183"/>
    <w:rsid w:val="005352B3"/>
    <w:rsid w:val="005402F5"/>
    <w:rsid w:val="005405CE"/>
    <w:rsid w:val="0054361C"/>
    <w:rsid w:val="00543FD4"/>
    <w:rsid w:val="00544982"/>
    <w:rsid w:val="00544F53"/>
    <w:rsid w:val="0054512C"/>
    <w:rsid w:val="0055112F"/>
    <w:rsid w:val="005513E7"/>
    <w:rsid w:val="00551D6E"/>
    <w:rsid w:val="0055245C"/>
    <w:rsid w:val="00552902"/>
    <w:rsid w:val="0055328B"/>
    <w:rsid w:val="00564199"/>
    <w:rsid w:val="00565968"/>
    <w:rsid w:val="005660F1"/>
    <w:rsid w:val="00566A33"/>
    <w:rsid w:val="00566C99"/>
    <w:rsid w:val="0056752D"/>
    <w:rsid w:val="0057139A"/>
    <w:rsid w:val="00572B76"/>
    <w:rsid w:val="00573374"/>
    <w:rsid w:val="00576A7E"/>
    <w:rsid w:val="00576E3C"/>
    <w:rsid w:val="00577B46"/>
    <w:rsid w:val="00580C01"/>
    <w:rsid w:val="005823C1"/>
    <w:rsid w:val="0058362D"/>
    <w:rsid w:val="0058443F"/>
    <w:rsid w:val="00585942"/>
    <w:rsid w:val="005870E5"/>
    <w:rsid w:val="0059225E"/>
    <w:rsid w:val="005957E8"/>
    <w:rsid w:val="005A0D22"/>
    <w:rsid w:val="005A0E7F"/>
    <w:rsid w:val="005A0FD2"/>
    <w:rsid w:val="005A2EF9"/>
    <w:rsid w:val="005A3F31"/>
    <w:rsid w:val="005A4AC6"/>
    <w:rsid w:val="005A4BD2"/>
    <w:rsid w:val="005A6E1B"/>
    <w:rsid w:val="005B1272"/>
    <w:rsid w:val="005B60F1"/>
    <w:rsid w:val="005B6347"/>
    <w:rsid w:val="005B7305"/>
    <w:rsid w:val="005B7678"/>
    <w:rsid w:val="005C08FB"/>
    <w:rsid w:val="005C2413"/>
    <w:rsid w:val="005C37F6"/>
    <w:rsid w:val="005C3857"/>
    <w:rsid w:val="005C3CE1"/>
    <w:rsid w:val="005C508E"/>
    <w:rsid w:val="005C7263"/>
    <w:rsid w:val="005C77CA"/>
    <w:rsid w:val="005C77DC"/>
    <w:rsid w:val="005C7AE0"/>
    <w:rsid w:val="005D0ADB"/>
    <w:rsid w:val="005D0BF2"/>
    <w:rsid w:val="005D27A2"/>
    <w:rsid w:val="005D40AA"/>
    <w:rsid w:val="005D4EEF"/>
    <w:rsid w:val="005D6D61"/>
    <w:rsid w:val="005D6E13"/>
    <w:rsid w:val="005D6F42"/>
    <w:rsid w:val="005E0589"/>
    <w:rsid w:val="005E10B7"/>
    <w:rsid w:val="005E1844"/>
    <w:rsid w:val="005E3F0F"/>
    <w:rsid w:val="005E4ADC"/>
    <w:rsid w:val="005E5509"/>
    <w:rsid w:val="005E5FED"/>
    <w:rsid w:val="005E65D6"/>
    <w:rsid w:val="005E737D"/>
    <w:rsid w:val="005F0142"/>
    <w:rsid w:val="005F3CF3"/>
    <w:rsid w:val="005F616A"/>
    <w:rsid w:val="005F7127"/>
    <w:rsid w:val="006003A0"/>
    <w:rsid w:val="006004A8"/>
    <w:rsid w:val="006007F5"/>
    <w:rsid w:val="00600923"/>
    <w:rsid w:val="00610848"/>
    <w:rsid w:val="00612534"/>
    <w:rsid w:val="00612C25"/>
    <w:rsid w:val="00617411"/>
    <w:rsid w:val="00624A8D"/>
    <w:rsid w:val="00625730"/>
    <w:rsid w:val="0062662F"/>
    <w:rsid w:val="00626AF4"/>
    <w:rsid w:val="00627ABF"/>
    <w:rsid w:val="00627CFD"/>
    <w:rsid w:val="00630D9D"/>
    <w:rsid w:val="00632EDC"/>
    <w:rsid w:val="006367E2"/>
    <w:rsid w:val="00636D2D"/>
    <w:rsid w:val="00637370"/>
    <w:rsid w:val="00637F4E"/>
    <w:rsid w:val="00640A12"/>
    <w:rsid w:val="00641E52"/>
    <w:rsid w:val="00643AB6"/>
    <w:rsid w:val="00644EB4"/>
    <w:rsid w:val="0065161A"/>
    <w:rsid w:val="00651B5E"/>
    <w:rsid w:val="00653E7B"/>
    <w:rsid w:val="00653E8A"/>
    <w:rsid w:val="00655163"/>
    <w:rsid w:val="00655CB7"/>
    <w:rsid w:val="006566D7"/>
    <w:rsid w:val="00657158"/>
    <w:rsid w:val="00661186"/>
    <w:rsid w:val="00661A46"/>
    <w:rsid w:val="006620B4"/>
    <w:rsid w:val="00667AC7"/>
    <w:rsid w:val="00672DF6"/>
    <w:rsid w:val="00673DA3"/>
    <w:rsid w:val="00674D3A"/>
    <w:rsid w:val="00675604"/>
    <w:rsid w:val="00675AAD"/>
    <w:rsid w:val="006768A2"/>
    <w:rsid w:val="00680E90"/>
    <w:rsid w:val="00682FED"/>
    <w:rsid w:val="006832A9"/>
    <w:rsid w:val="0068331D"/>
    <w:rsid w:val="0068443D"/>
    <w:rsid w:val="00685826"/>
    <w:rsid w:val="00685ABA"/>
    <w:rsid w:val="00685B00"/>
    <w:rsid w:val="006865F4"/>
    <w:rsid w:val="006876E0"/>
    <w:rsid w:val="006934BD"/>
    <w:rsid w:val="00694B8F"/>
    <w:rsid w:val="006951CD"/>
    <w:rsid w:val="006957A2"/>
    <w:rsid w:val="00695842"/>
    <w:rsid w:val="00695B4D"/>
    <w:rsid w:val="00696E88"/>
    <w:rsid w:val="006970BE"/>
    <w:rsid w:val="006A0BE0"/>
    <w:rsid w:val="006A1271"/>
    <w:rsid w:val="006A18F8"/>
    <w:rsid w:val="006A2A4D"/>
    <w:rsid w:val="006A3CAC"/>
    <w:rsid w:val="006A68BB"/>
    <w:rsid w:val="006A6999"/>
    <w:rsid w:val="006A7316"/>
    <w:rsid w:val="006B025B"/>
    <w:rsid w:val="006B06B8"/>
    <w:rsid w:val="006B0783"/>
    <w:rsid w:val="006B27D0"/>
    <w:rsid w:val="006B34FC"/>
    <w:rsid w:val="006B669C"/>
    <w:rsid w:val="006C38B4"/>
    <w:rsid w:val="006C3986"/>
    <w:rsid w:val="006C40DA"/>
    <w:rsid w:val="006C70FA"/>
    <w:rsid w:val="006D1385"/>
    <w:rsid w:val="006D30AA"/>
    <w:rsid w:val="006D3F11"/>
    <w:rsid w:val="006D4C28"/>
    <w:rsid w:val="006D4CCF"/>
    <w:rsid w:val="006D588F"/>
    <w:rsid w:val="006D614F"/>
    <w:rsid w:val="006D6ADE"/>
    <w:rsid w:val="006E21B9"/>
    <w:rsid w:val="006E31B0"/>
    <w:rsid w:val="006E59D5"/>
    <w:rsid w:val="006E75A1"/>
    <w:rsid w:val="006F0345"/>
    <w:rsid w:val="006F7471"/>
    <w:rsid w:val="007028C8"/>
    <w:rsid w:val="00702EA3"/>
    <w:rsid w:val="00705BC2"/>
    <w:rsid w:val="0070624B"/>
    <w:rsid w:val="0070636E"/>
    <w:rsid w:val="00707B54"/>
    <w:rsid w:val="00707D32"/>
    <w:rsid w:val="00711B7D"/>
    <w:rsid w:val="00712CF4"/>
    <w:rsid w:val="0071382D"/>
    <w:rsid w:val="00715CF1"/>
    <w:rsid w:val="00716945"/>
    <w:rsid w:val="0071744E"/>
    <w:rsid w:val="00720E53"/>
    <w:rsid w:val="0072477E"/>
    <w:rsid w:val="00724BA7"/>
    <w:rsid w:val="00724EAD"/>
    <w:rsid w:val="00726848"/>
    <w:rsid w:val="007271DA"/>
    <w:rsid w:val="00727F1D"/>
    <w:rsid w:val="00730463"/>
    <w:rsid w:val="00732D54"/>
    <w:rsid w:val="00733EA3"/>
    <w:rsid w:val="0073456C"/>
    <w:rsid w:val="0073566F"/>
    <w:rsid w:val="007365B2"/>
    <w:rsid w:val="00736AE7"/>
    <w:rsid w:val="00740083"/>
    <w:rsid w:val="00741113"/>
    <w:rsid w:val="0074212E"/>
    <w:rsid w:val="00742DF9"/>
    <w:rsid w:val="00742E26"/>
    <w:rsid w:val="00743B47"/>
    <w:rsid w:val="00745F71"/>
    <w:rsid w:val="00746511"/>
    <w:rsid w:val="00746FED"/>
    <w:rsid w:val="00750F02"/>
    <w:rsid w:val="00755914"/>
    <w:rsid w:val="007608C7"/>
    <w:rsid w:val="00761F8A"/>
    <w:rsid w:val="00761F8C"/>
    <w:rsid w:val="007621DA"/>
    <w:rsid w:val="00762229"/>
    <w:rsid w:val="00763A32"/>
    <w:rsid w:val="00766B75"/>
    <w:rsid w:val="00771309"/>
    <w:rsid w:val="0077198E"/>
    <w:rsid w:val="00771CCC"/>
    <w:rsid w:val="00772020"/>
    <w:rsid w:val="0077265F"/>
    <w:rsid w:val="00772AB7"/>
    <w:rsid w:val="00772E71"/>
    <w:rsid w:val="00774FF9"/>
    <w:rsid w:val="007754CE"/>
    <w:rsid w:val="007770A8"/>
    <w:rsid w:val="00781371"/>
    <w:rsid w:val="00784807"/>
    <w:rsid w:val="00791867"/>
    <w:rsid w:val="007918D8"/>
    <w:rsid w:val="00792331"/>
    <w:rsid w:val="00792DD0"/>
    <w:rsid w:val="00792F24"/>
    <w:rsid w:val="00795265"/>
    <w:rsid w:val="00795618"/>
    <w:rsid w:val="00796B1A"/>
    <w:rsid w:val="007A3B2C"/>
    <w:rsid w:val="007A461E"/>
    <w:rsid w:val="007A493D"/>
    <w:rsid w:val="007A52D3"/>
    <w:rsid w:val="007A7E48"/>
    <w:rsid w:val="007B00D2"/>
    <w:rsid w:val="007B037B"/>
    <w:rsid w:val="007B0809"/>
    <w:rsid w:val="007B4702"/>
    <w:rsid w:val="007B48DF"/>
    <w:rsid w:val="007B53F8"/>
    <w:rsid w:val="007B5E52"/>
    <w:rsid w:val="007B6E67"/>
    <w:rsid w:val="007C11A4"/>
    <w:rsid w:val="007C1854"/>
    <w:rsid w:val="007C18C3"/>
    <w:rsid w:val="007C27CB"/>
    <w:rsid w:val="007C3F5D"/>
    <w:rsid w:val="007C74BB"/>
    <w:rsid w:val="007D0488"/>
    <w:rsid w:val="007D1B4F"/>
    <w:rsid w:val="007D2C7E"/>
    <w:rsid w:val="007D2D66"/>
    <w:rsid w:val="007D430C"/>
    <w:rsid w:val="007D4FF3"/>
    <w:rsid w:val="007D60F3"/>
    <w:rsid w:val="007E2699"/>
    <w:rsid w:val="007E4DF2"/>
    <w:rsid w:val="007E4E70"/>
    <w:rsid w:val="007F19FB"/>
    <w:rsid w:val="007F1F5A"/>
    <w:rsid w:val="007F22C4"/>
    <w:rsid w:val="007F38DC"/>
    <w:rsid w:val="007F59A8"/>
    <w:rsid w:val="007F7D83"/>
    <w:rsid w:val="0080265B"/>
    <w:rsid w:val="008035D1"/>
    <w:rsid w:val="00803939"/>
    <w:rsid w:val="008039BD"/>
    <w:rsid w:val="00804B19"/>
    <w:rsid w:val="00804DCE"/>
    <w:rsid w:val="0080645F"/>
    <w:rsid w:val="00807D54"/>
    <w:rsid w:val="00810984"/>
    <w:rsid w:val="00810E15"/>
    <w:rsid w:val="00813A0F"/>
    <w:rsid w:val="00816AD6"/>
    <w:rsid w:val="008170C4"/>
    <w:rsid w:val="0081796D"/>
    <w:rsid w:val="00817D81"/>
    <w:rsid w:val="008221D5"/>
    <w:rsid w:val="0082555F"/>
    <w:rsid w:val="00826D80"/>
    <w:rsid w:val="00826F59"/>
    <w:rsid w:val="00830051"/>
    <w:rsid w:val="00830BCB"/>
    <w:rsid w:val="0083133E"/>
    <w:rsid w:val="00831FC5"/>
    <w:rsid w:val="00831FEE"/>
    <w:rsid w:val="00832522"/>
    <w:rsid w:val="00833076"/>
    <w:rsid w:val="00842F9F"/>
    <w:rsid w:val="00843082"/>
    <w:rsid w:val="0084336C"/>
    <w:rsid w:val="00843877"/>
    <w:rsid w:val="008454CA"/>
    <w:rsid w:val="00846FDF"/>
    <w:rsid w:val="0085091D"/>
    <w:rsid w:val="00852B95"/>
    <w:rsid w:val="00861281"/>
    <w:rsid w:val="008638BD"/>
    <w:rsid w:val="00865F08"/>
    <w:rsid w:val="008662FF"/>
    <w:rsid w:val="008664E3"/>
    <w:rsid w:val="00871C4C"/>
    <w:rsid w:val="00873917"/>
    <w:rsid w:val="00876BD5"/>
    <w:rsid w:val="00876C4D"/>
    <w:rsid w:val="008807E0"/>
    <w:rsid w:val="008826BE"/>
    <w:rsid w:val="0088277B"/>
    <w:rsid w:val="008831A4"/>
    <w:rsid w:val="008831F2"/>
    <w:rsid w:val="00883965"/>
    <w:rsid w:val="008839E6"/>
    <w:rsid w:val="008841B7"/>
    <w:rsid w:val="00884255"/>
    <w:rsid w:val="00885B2F"/>
    <w:rsid w:val="00887455"/>
    <w:rsid w:val="008877D6"/>
    <w:rsid w:val="00892C43"/>
    <w:rsid w:val="0089388D"/>
    <w:rsid w:val="008A2E41"/>
    <w:rsid w:val="008A3012"/>
    <w:rsid w:val="008A4554"/>
    <w:rsid w:val="008A51B3"/>
    <w:rsid w:val="008A6C51"/>
    <w:rsid w:val="008A7088"/>
    <w:rsid w:val="008A743D"/>
    <w:rsid w:val="008B0E0B"/>
    <w:rsid w:val="008B37D0"/>
    <w:rsid w:val="008B395B"/>
    <w:rsid w:val="008B46C9"/>
    <w:rsid w:val="008B4798"/>
    <w:rsid w:val="008B4866"/>
    <w:rsid w:val="008B554E"/>
    <w:rsid w:val="008B5CFE"/>
    <w:rsid w:val="008B7F21"/>
    <w:rsid w:val="008C16DF"/>
    <w:rsid w:val="008C3741"/>
    <w:rsid w:val="008C538A"/>
    <w:rsid w:val="008C5A32"/>
    <w:rsid w:val="008C62CA"/>
    <w:rsid w:val="008C6AC4"/>
    <w:rsid w:val="008C6B20"/>
    <w:rsid w:val="008D2B1D"/>
    <w:rsid w:val="008D4AA7"/>
    <w:rsid w:val="008D581A"/>
    <w:rsid w:val="008D5F0C"/>
    <w:rsid w:val="008D604B"/>
    <w:rsid w:val="008D6B9E"/>
    <w:rsid w:val="008E01F5"/>
    <w:rsid w:val="008E085C"/>
    <w:rsid w:val="008E1D65"/>
    <w:rsid w:val="008E285B"/>
    <w:rsid w:val="008E5A95"/>
    <w:rsid w:val="008E668B"/>
    <w:rsid w:val="008E7BBF"/>
    <w:rsid w:val="008F00C0"/>
    <w:rsid w:val="008F1176"/>
    <w:rsid w:val="008F118C"/>
    <w:rsid w:val="008F5849"/>
    <w:rsid w:val="008F7A76"/>
    <w:rsid w:val="00903778"/>
    <w:rsid w:val="0090602D"/>
    <w:rsid w:val="009071B8"/>
    <w:rsid w:val="00907CFC"/>
    <w:rsid w:val="009113B1"/>
    <w:rsid w:val="00911E5B"/>
    <w:rsid w:val="00911F13"/>
    <w:rsid w:val="00912906"/>
    <w:rsid w:val="00916C93"/>
    <w:rsid w:val="00916EA9"/>
    <w:rsid w:val="0092079F"/>
    <w:rsid w:val="0092173A"/>
    <w:rsid w:val="00926680"/>
    <w:rsid w:val="00930886"/>
    <w:rsid w:val="00931045"/>
    <w:rsid w:val="00933825"/>
    <w:rsid w:val="00934540"/>
    <w:rsid w:val="00937424"/>
    <w:rsid w:val="00945BF8"/>
    <w:rsid w:val="009477DB"/>
    <w:rsid w:val="00947A4B"/>
    <w:rsid w:val="00951B73"/>
    <w:rsid w:val="0095208F"/>
    <w:rsid w:val="009525E0"/>
    <w:rsid w:val="009548B5"/>
    <w:rsid w:val="0095498F"/>
    <w:rsid w:val="00955CDD"/>
    <w:rsid w:val="009620C9"/>
    <w:rsid w:val="0096234B"/>
    <w:rsid w:val="00962EA7"/>
    <w:rsid w:val="009639EE"/>
    <w:rsid w:val="009649F9"/>
    <w:rsid w:val="00965310"/>
    <w:rsid w:val="0097080F"/>
    <w:rsid w:val="009754E5"/>
    <w:rsid w:val="009754EC"/>
    <w:rsid w:val="009756A6"/>
    <w:rsid w:val="00975B3E"/>
    <w:rsid w:val="0097611B"/>
    <w:rsid w:val="009771E0"/>
    <w:rsid w:val="009800E4"/>
    <w:rsid w:val="00983948"/>
    <w:rsid w:val="00983FB6"/>
    <w:rsid w:val="00985234"/>
    <w:rsid w:val="009854B5"/>
    <w:rsid w:val="00987A2F"/>
    <w:rsid w:val="00990334"/>
    <w:rsid w:val="00991082"/>
    <w:rsid w:val="00991C28"/>
    <w:rsid w:val="009921E5"/>
    <w:rsid w:val="009922E5"/>
    <w:rsid w:val="00993AD4"/>
    <w:rsid w:val="009953EE"/>
    <w:rsid w:val="00995B86"/>
    <w:rsid w:val="00996416"/>
    <w:rsid w:val="00996EFF"/>
    <w:rsid w:val="00997B9F"/>
    <w:rsid w:val="009A0304"/>
    <w:rsid w:val="009A168C"/>
    <w:rsid w:val="009A186A"/>
    <w:rsid w:val="009A18AB"/>
    <w:rsid w:val="009A2E67"/>
    <w:rsid w:val="009A31D5"/>
    <w:rsid w:val="009A58CE"/>
    <w:rsid w:val="009A5B0F"/>
    <w:rsid w:val="009A66B8"/>
    <w:rsid w:val="009B35C3"/>
    <w:rsid w:val="009B6A0F"/>
    <w:rsid w:val="009C0417"/>
    <w:rsid w:val="009C0B9A"/>
    <w:rsid w:val="009C4951"/>
    <w:rsid w:val="009C4CC7"/>
    <w:rsid w:val="009C4E23"/>
    <w:rsid w:val="009C7686"/>
    <w:rsid w:val="009D1B2E"/>
    <w:rsid w:val="009D1F46"/>
    <w:rsid w:val="009D58EB"/>
    <w:rsid w:val="009D6D62"/>
    <w:rsid w:val="009D75E5"/>
    <w:rsid w:val="009E0FB6"/>
    <w:rsid w:val="009E1F64"/>
    <w:rsid w:val="009E2C71"/>
    <w:rsid w:val="009E3C26"/>
    <w:rsid w:val="009E4173"/>
    <w:rsid w:val="009E6413"/>
    <w:rsid w:val="009E724B"/>
    <w:rsid w:val="009E763B"/>
    <w:rsid w:val="009E7871"/>
    <w:rsid w:val="009E7B61"/>
    <w:rsid w:val="009F0411"/>
    <w:rsid w:val="009F0612"/>
    <w:rsid w:val="009F1462"/>
    <w:rsid w:val="009F628F"/>
    <w:rsid w:val="00A03965"/>
    <w:rsid w:val="00A03CCA"/>
    <w:rsid w:val="00A0473C"/>
    <w:rsid w:val="00A04824"/>
    <w:rsid w:val="00A050DB"/>
    <w:rsid w:val="00A05591"/>
    <w:rsid w:val="00A05FF9"/>
    <w:rsid w:val="00A06E5B"/>
    <w:rsid w:val="00A07985"/>
    <w:rsid w:val="00A1110A"/>
    <w:rsid w:val="00A13A4B"/>
    <w:rsid w:val="00A153F9"/>
    <w:rsid w:val="00A17346"/>
    <w:rsid w:val="00A210E7"/>
    <w:rsid w:val="00A22E3C"/>
    <w:rsid w:val="00A23093"/>
    <w:rsid w:val="00A237E2"/>
    <w:rsid w:val="00A25F04"/>
    <w:rsid w:val="00A25F11"/>
    <w:rsid w:val="00A30B98"/>
    <w:rsid w:val="00A31A25"/>
    <w:rsid w:val="00A34DF9"/>
    <w:rsid w:val="00A366D0"/>
    <w:rsid w:val="00A36A6B"/>
    <w:rsid w:val="00A40A4B"/>
    <w:rsid w:val="00A41B1F"/>
    <w:rsid w:val="00A42156"/>
    <w:rsid w:val="00A42847"/>
    <w:rsid w:val="00A42DEF"/>
    <w:rsid w:val="00A462B6"/>
    <w:rsid w:val="00A47966"/>
    <w:rsid w:val="00A47D78"/>
    <w:rsid w:val="00A50B2E"/>
    <w:rsid w:val="00A54987"/>
    <w:rsid w:val="00A55B3A"/>
    <w:rsid w:val="00A55E77"/>
    <w:rsid w:val="00A577F4"/>
    <w:rsid w:val="00A6145F"/>
    <w:rsid w:val="00A61A3F"/>
    <w:rsid w:val="00A63A97"/>
    <w:rsid w:val="00A63B41"/>
    <w:rsid w:val="00A67350"/>
    <w:rsid w:val="00A70AB8"/>
    <w:rsid w:val="00A7130D"/>
    <w:rsid w:val="00A71350"/>
    <w:rsid w:val="00A713DC"/>
    <w:rsid w:val="00A731C7"/>
    <w:rsid w:val="00A73A4B"/>
    <w:rsid w:val="00A75C33"/>
    <w:rsid w:val="00A77077"/>
    <w:rsid w:val="00A7767E"/>
    <w:rsid w:val="00A81598"/>
    <w:rsid w:val="00A81B5C"/>
    <w:rsid w:val="00A81DB0"/>
    <w:rsid w:val="00A835BB"/>
    <w:rsid w:val="00A84CB7"/>
    <w:rsid w:val="00A850A8"/>
    <w:rsid w:val="00A913DD"/>
    <w:rsid w:val="00A91F45"/>
    <w:rsid w:val="00A94645"/>
    <w:rsid w:val="00A94FB1"/>
    <w:rsid w:val="00A97D69"/>
    <w:rsid w:val="00AA0272"/>
    <w:rsid w:val="00AA1AF2"/>
    <w:rsid w:val="00AA34CC"/>
    <w:rsid w:val="00AA498A"/>
    <w:rsid w:val="00AA7A0C"/>
    <w:rsid w:val="00AA7C85"/>
    <w:rsid w:val="00AB05F3"/>
    <w:rsid w:val="00AB0E6D"/>
    <w:rsid w:val="00AB149E"/>
    <w:rsid w:val="00AB3293"/>
    <w:rsid w:val="00AC5900"/>
    <w:rsid w:val="00AC7F32"/>
    <w:rsid w:val="00AD0192"/>
    <w:rsid w:val="00AD2BFA"/>
    <w:rsid w:val="00AD3EC2"/>
    <w:rsid w:val="00AD5789"/>
    <w:rsid w:val="00AD5E24"/>
    <w:rsid w:val="00AD6524"/>
    <w:rsid w:val="00AD739B"/>
    <w:rsid w:val="00AE1508"/>
    <w:rsid w:val="00AE22F7"/>
    <w:rsid w:val="00AE466E"/>
    <w:rsid w:val="00AE4FBF"/>
    <w:rsid w:val="00AE532D"/>
    <w:rsid w:val="00AE5891"/>
    <w:rsid w:val="00AE67FD"/>
    <w:rsid w:val="00AE6979"/>
    <w:rsid w:val="00AF076B"/>
    <w:rsid w:val="00AF3E77"/>
    <w:rsid w:val="00AF75C0"/>
    <w:rsid w:val="00B00145"/>
    <w:rsid w:val="00B022D5"/>
    <w:rsid w:val="00B02326"/>
    <w:rsid w:val="00B02385"/>
    <w:rsid w:val="00B03F2A"/>
    <w:rsid w:val="00B04AFA"/>
    <w:rsid w:val="00B065E1"/>
    <w:rsid w:val="00B06F83"/>
    <w:rsid w:val="00B1028C"/>
    <w:rsid w:val="00B1081D"/>
    <w:rsid w:val="00B10B70"/>
    <w:rsid w:val="00B1152B"/>
    <w:rsid w:val="00B15467"/>
    <w:rsid w:val="00B15FFF"/>
    <w:rsid w:val="00B1763E"/>
    <w:rsid w:val="00B17C28"/>
    <w:rsid w:val="00B213B4"/>
    <w:rsid w:val="00B22513"/>
    <w:rsid w:val="00B23417"/>
    <w:rsid w:val="00B23F07"/>
    <w:rsid w:val="00B2775A"/>
    <w:rsid w:val="00B30D46"/>
    <w:rsid w:val="00B3119E"/>
    <w:rsid w:val="00B311B9"/>
    <w:rsid w:val="00B34CCA"/>
    <w:rsid w:val="00B52C5C"/>
    <w:rsid w:val="00B55F04"/>
    <w:rsid w:val="00B56930"/>
    <w:rsid w:val="00B57079"/>
    <w:rsid w:val="00B73A03"/>
    <w:rsid w:val="00B80353"/>
    <w:rsid w:val="00B82615"/>
    <w:rsid w:val="00B82DE6"/>
    <w:rsid w:val="00B8378C"/>
    <w:rsid w:val="00B86AB2"/>
    <w:rsid w:val="00B8742F"/>
    <w:rsid w:val="00B91117"/>
    <w:rsid w:val="00B94576"/>
    <w:rsid w:val="00B953E5"/>
    <w:rsid w:val="00B962BD"/>
    <w:rsid w:val="00B96B65"/>
    <w:rsid w:val="00BA2D4A"/>
    <w:rsid w:val="00BA2F13"/>
    <w:rsid w:val="00BA5180"/>
    <w:rsid w:val="00BA653A"/>
    <w:rsid w:val="00BA785E"/>
    <w:rsid w:val="00BB0567"/>
    <w:rsid w:val="00BB1D8A"/>
    <w:rsid w:val="00BB224F"/>
    <w:rsid w:val="00BB44B3"/>
    <w:rsid w:val="00BB5BCD"/>
    <w:rsid w:val="00BB771E"/>
    <w:rsid w:val="00BC0462"/>
    <w:rsid w:val="00BC0C95"/>
    <w:rsid w:val="00BC46DC"/>
    <w:rsid w:val="00BC6930"/>
    <w:rsid w:val="00BC6E36"/>
    <w:rsid w:val="00BD234F"/>
    <w:rsid w:val="00BD3296"/>
    <w:rsid w:val="00BD393E"/>
    <w:rsid w:val="00BD523B"/>
    <w:rsid w:val="00BE1A58"/>
    <w:rsid w:val="00BE21D2"/>
    <w:rsid w:val="00BE31AC"/>
    <w:rsid w:val="00BE4586"/>
    <w:rsid w:val="00BE46C9"/>
    <w:rsid w:val="00BE47FA"/>
    <w:rsid w:val="00BE5E39"/>
    <w:rsid w:val="00BF05A3"/>
    <w:rsid w:val="00BF1391"/>
    <w:rsid w:val="00BF1BC0"/>
    <w:rsid w:val="00BF311A"/>
    <w:rsid w:val="00BF506A"/>
    <w:rsid w:val="00BF5563"/>
    <w:rsid w:val="00BF58B0"/>
    <w:rsid w:val="00BF5E87"/>
    <w:rsid w:val="00BF6462"/>
    <w:rsid w:val="00BF727C"/>
    <w:rsid w:val="00BF7881"/>
    <w:rsid w:val="00BF7ACC"/>
    <w:rsid w:val="00C017E3"/>
    <w:rsid w:val="00C03E42"/>
    <w:rsid w:val="00C1306E"/>
    <w:rsid w:val="00C172DD"/>
    <w:rsid w:val="00C2268B"/>
    <w:rsid w:val="00C22A33"/>
    <w:rsid w:val="00C23A4F"/>
    <w:rsid w:val="00C24CE9"/>
    <w:rsid w:val="00C26068"/>
    <w:rsid w:val="00C264CC"/>
    <w:rsid w:val="00C313C1"/>
    <w:rsid w:val="00C34F0C"/>
    <w:rsid w:val="00C35552"/>
    <w:rsid w:val="00C36A8E"/>
    <w:rsid w:val="00C372CC"/>
    <w:rsid w:val="00C4251F"/>
    <w:rsid w:val="00C43D7C"/>
    <w:rsid w:val="00C47D72"/>
    <w:rsid w:val="00C52F15"/>
    <w:rsid w:val="00C53E85"/>
    <w:rsid w:val="00C54618"/>
    <w:rsid w:val="00C546C1"/>
    <w:rsid w:val="00C54925"/>
    <w:rsid w:val="00C55C81"/>
    <w:rsid w:val="00C56AC3"/>
    <w:rsid w:val="00C60B14"/>
    <w:rsid w:val="00C61F18"/>
    <w:rsid w:val="00C62976"/>
    <w:rsid w:val="00C64223"/>
    <w:rsid w:val="00C67B0F"/>
    <w:rsid w:val="00C71336"/>
    <w:rsid w:val="00C7199F"/>
    <w:rsid w:val="00C75F5A"/>
    <w:rsid w:val="00C75FED"/>
    <w:rsid w:val="00C805E8"/>
    <w:rsid w:val="00C80D42"/>
    <w:rsid w:val="00C81CC0"/>
    <w:rsid w:val="00C82F6D"/>
    <w:rsid w:val="00C83A27"/>
    <w:rsid w:val="00C851A4"/>
    <w:rsid w:val="00C87464"/>
    <w:rsid w:val="00C90FCB"/>
    <w:rsid w:val="00C93001"/>
    <w:rsid w:val="00C930CD"/>
    <w:rsid w:val="00C96252"/>
    <w:rsid w:val="00C96B65"/>
    <w:rsid w:val="00CA1F5B"/>
    <w:rsid w:val="00CA2D2E"/>
    <w:rsid w:val="00CA2D9B"/>
    <w:rsid w:val="00CA704D"/>
    <w:rsid w:val="00CB05A0"/>
    <w:rsid w:val="00CB523A"/>
    <w:rsid w:val="00CB52C3"/>
    <w:rsid w:val="00CB7095"/>
    <w:rsid w:val="00CB7354"/>
    <w:rsid w:val="00CC1096"/>
    <w:rsid w:val="00CC1105"/>
    <w:rsid w:val="00CC1F86"/>
    <w:rsid w:val="00CC3E8A"/>
    <w:rsid w:val="00CC4A67"/>
    <w:rsid w:val="00CC566A"/>
    <w:rsid w:val="00CC6BD9"/>
    <w:rsid w:val="00CC720E"/>
    <w:rsid w:val="00CC75BF"/>
    <w:rsid w:val="00CC7B4E"/>
    <w:rsid w:val="00CD025A"/>
    <w:rsid w:val="00CD1CD0"/>
    <w:rsid w:val="00CD3B24"/>
    <w:rsid w:val="00CD4070"/>
    <w:rsid w:val="00CD7528"/>
    <w:rsid w:val="00CE0C7C"/>
    <w:rsid w:val="00CE1E10"/>
    <w:rsid w:val="00CE2D17"/>
    <w:rsid w:val="00CE38EE"/>
    <w:rsid w:val="00CE520B"/>
    <w:rsid w:val="00CE595A"/>
    <w:rsid w:val="00CE6767"/>
    <w:rsid w:val="00CE6EE1"/>
    <w:rsid w:val="00CF2D23"/>
    <w:rsid w:val="00CF3911"/>
    <w:rsid w:val="00CF3989"/>
    <w:rsid w:val="00CF519A"/>
    <w:rsid w:val="00CF5475"/>
    <w:rsid w:val="00CF5F27"/>
    <w:rsid w:val="00CF60D1"/>
    <w:rsid w:val="00D0000C"/>
    <w:rsid w:val="00D01426"/>
    <w:rsid w:val="00D01C37"/>
    <w:rsid w:val="00D06567"/>
    <w:rsid w:val="00D0726E"/>
    <w:rsid w:val="00D073B4"/>
    <w:rsid w:val="00D12627"/>
    <w:rsid w:val="00D134DC"/>
    <w:rsid w:val="00D1489B"/>
    <w:rsid w:val="00D16F7B"/>
    <w:rsid w:val="00D17678"/>
    <w:rsid w:val="00D204D4"/>
    <w:rsid w:val="00D231F4"/>
    <w:rsid w:val="00D24279"/>
    <w:rsid w:val="00D304AA"/>
    <w:rsid w:val="00D33886"/>
    <w:rsid w:val="00D33A9A"/>
    <w:rsid w:val="00D34DE5"/>
    <w:rsid w:val="00D3550F"/>
    <w:rsid w:val="00D4039A"/>
    <w:rsid w:val="00D40C4C"/>
    <w:rsid w:val="00D40D3E"/>
    <w:rsid w:val="00D45AC8"/>
    <w:rsid w:val="00D46E6F"/>
    <w:rsid w:val="00D47672"/>
    <w:rsid w:val="00D4796D"/>
    <w:rsid w:val="00D503D6"/>
    <w:rsid w:val="00D55AE5"/>
    <w:rsid w:val="00D603A3"/>
    <w:rsid w:val="00D610DF"/>
    <w:rsid w:val="00D62C4C"/>
    <w:rsid w:val="00D63138"/>
    <w:rsid w:val="00D678EC"/>
    <w:rsid w:val="00D701E6"/>
    <w:rsid w:val="00D721C9"/>
    <w:rsid w:val="00D74955"/>
    <w:rsid w:val="00D753B6"/>
    <w:rsid w:val="00D769B5"/>
    <w:rsid w:val="00D81C03"/>
    <w:rsid w:val="00D831A1"/>
    <w:rsid w:val="00D863EE"/>
    <w:rsid w:val="00D87A74"/>
    <w:rsid w:val="00D91DA7"/>
    <w:rsid w:val="00D921AC"/>
    <w:rsid w:val="00D92FE7"/>
    <w:rsid w:val="00D9524F"/>
    <w:rsid w:val="00D95C1A"/>
    <w:rsid w:val="00D96486"/>
    <w:rsid w:val="00D9687B"/>
    <w:rsid w:val="00D96CFE"/>
    <w:rsid w:val="00DA277F"/>
    <w:rsid w:val="00DA4C42"/>
    <w:rsid w:val="00DA5409"/>
    <w:rsid w:val="00DA5864"/>
    <w:rsid w:val="00DA5A39"/>
    <w:rsid w:val="00DA5BCE"/>
    <w:rsid w:val="00DA73BC"/>
    <w:rsid w:val="00DA7C62"/>
    <w:rsid w:val="00DB0269"/>
    <w:rsid w:val="00DB0C18"/>
    <w:rsid w:val="00DB0FF2"/>
    <w:rsid w:val="00DB7EDC"/>
    <w:rsid w:val="00DC1389"/>
    <w:rsid w:val="00DC2D74"/>
    <w:rsid w:val="00DC5579"/>
    <w:rsid w:val="00DD7E62"/>
    <w:rsid w:val="00DE03AD"/>
    <w:rsid w:val="00DE0AE7"/>
    <w:rsid w:val="00DE17E7"/>
    <w:rsid w:val="00DE5C23"/>
    <w:rsid w:val="00DF0B87"/>
    <w:rsid w:val="00DF0C86"/>
    <w:rsid w:val="00DF1276"/>
    <w:rsid w:val="00DF17B4"/>
    <w:rsid w:val="00DF27CE"/>
    <w:rsid w:val="00E00C7C"/>
    <w:rsid w:val="00E0166B"/>
    <w:rsid w:val="00E0324A"/>
    <w:rsid w:val="00E035D1"/>
    <w:rsid w:val="00E05631"/>
    <w:rsid w:val="00E06CB5"/>
    <w:rsid w:val="00E06DD8"/>
    <w:rsid w:val="00E10B18"/>
    <w:rsid w:val="00E11564"/>
    <w:rsid w:val="00E11F3C"/>
    <w:rsid w:val="00E1211D"/>
    <w:rsid w:val="00E16243"/>
    <w:rsid w:val="00E17413"/>
    <w:rsid w:val="00E210D0"/>
    <w:rsid w:val="00E24416"/>
    <w:rsid w:val="00E24AD5"/>
    <w:rsid w:val="00E30790"/>
    <w:rsid w:val="00E3093C"/>
    <w:rsid w:val="00E30B54"/>
    <w:rsid w:val="00E3315A"/>
    <w:rsid w:val="00E34C53"/>
    <w:rsid w:val="00E35267"/>
    <w:rsid w:val="00E35313"/>
    <w:rsid w:val="00E355B9"/>
    <w:rsid w:val="00E35EBC"/>
    <w:rsid w:val="00E40E94"/>
    <w:rsid w:val="00E42BC7"/>
    <w:rsid w:val="00E43A46"/>
    <w:rsid w:val="00E47D15"/>
    <w:rsid w:val="00E51125"/>
    <w:rsid w:val="00E51256"/>
    <w:rsid w:val="00E51EFC"/>
    <w:rsid w:val="00E51F0E"/>
    <w:rsid w:val="00E53C83"/>
    <w:rsid w:val="00E55DDE"/>
    <w:rsid w:val="00E56697"/>
    <w:rsid w:val="00E56C09"/>
    <w:rsid w:val="00E57785"/>
    <w:rsid w:val="00E60DDC"/>
    <w:rsid w:val="00E62A9A"/>
    <w:rsid w:val="00E62F1A"/>
    <w:rsid w:val="00E63A2D"/>
    <w:rsid w:val="00E658CD"/>
    <w:rsid w:val="00E6617B"/>
    <w:rsid w:val="00E67669"/>
    <w:rsid w:val="00E7182E"/>
    <w:rsid w:val="00E733C6"/>
    <w:rsid w:val="00E73D50"/>
    <w:rsid w:val="00E754A7"/>
    <w:rsid w:val="00E76BC8"/>
    <w:rsid w:val="00E81D58"/>
    <w:rsid w:val="00E8525F"/>
    <w:rsid w:val="00E90CC5"/>
    <w:rsid w:val="00E91B57"/>
    <w:rsid w:val="00E92533"/>
    <w:rsid w:val="00E958BE"/>
    <w:rsid w:val="00E95E15"/>
    <w:rsid w:val="00E960FE"/>
    <w:rsid w:val="00EA0F43"/>
    <w:rsid w:val="00EA11EE"/>
    <w:rsid w:val="00EA7997"/>
    <w:rsid w:val="00EB0A33"/>
    <w:rsid w:val="00EB3DBC"/>
    <w:rsid w:val="00EC23EC"/>
    <w:rsid w:val="00EC2F14"/>
    <w:rsid w:val="00EC3BDE"/>
    <w:rsid w:val="00EC3D03"/>
    <w:rsid w:val="00EC3DDF"/>
    <w:rsid w:val="00EC47AC"/>
    <w:rsid w:val="00EC5F02"/>
    <w:rsid w:val="00EC685F"/>
    <w:rsid w:val="00ED14DD"/>
    <w:rsid w:val="00ED6270"/>
    <w:rsid w:val="00EE1BF2"/>
    <w:rsid w:val="00EE6BCF"/>
    <w:rsid w:val="00EE7AFF"/>
    <w:rsid w:val="00EF144C"/>
    <w:rsid w:val="00EF2A28"/>
    <w:rsid w:val="00EF374B"/>
    <w:rsid w:val="00EF3A18"/>
    <w:rsid w:val="00EF432B"/>
    <w:rsid w:val="00EF78C2"/>
    <w:rsid w:val="00F023BD"/>
    <w:rsid w:val="00F029D3"/>
    <w:rsid w:val="00F02ACF"/>
    <w:rsid w:val="00F03245"/>
    <w:rsid w:val="00F033F7"/>
    <w:rsid w:val="00F03ED2"/>
    <w:rsid w:val="00F04522"/>
    <w:rsid w:val="00F05DC4"/>
    <w:rsid w:val="00F05ED0"/>
    <w:rsid w:val="00F06500"/>
    <w:rsid w:val="00F07851"/>
    <w:rsid w:val="00F144A4"/>
    <w:rsid w:val="00F14CC2"/>
    <w:rsid w:val="00F1779A"/>
    <w:rsid w:val="00F17B44"/>
    <w:rsid w:val="00F233CB"/>
    <w:rsid w:val="00F2343B"/>
    <w:rsid w:val="00F2514F"/>
    <w:rsid w:val="00F25AC3"/>
    <w:rsid w:val="00F26EF6"/>
    <w:rsid w:val="00F325C1"/>
    <w:rsid w:val="00F3279B"/>
    <w:rsid w:val="00F32F5A"/>
    <w:rsid w:val="00F335F3"/>
    <w:rsid w:val="00F37CBF"/>
    <w:rsid w:val="00F4203B"/>
    <w:rsid w:val="00F4235C"/>
    <w:rsid w:val="00F42A60"/>
    <w:rsid w:val="00F4366A"/>
    <w:rsid w:val="00F44DE0"/>
    <w:rsid w:val="00F463F4"/>
    <w:rsid w:val="00F4679D"/>
    <w:rsid w:val="00F46BBA"/>
    <w:rsid w:val="00F50488"/>
    <w:rsid w:val="00F51071"/>
    <w:rsid w:val="00F542C6"/>
    <w:rsid w:val="00F54D1F"/>
    <w:rsid w:val="00F552F4"/>
    <w:rsid w:val="00F56EC5"/>
    <w:rsid w:val="00F6031B"/>
    <w:rsid w:val="00F6497D"/>
    <w:rsid w:val="00F66957"/>
    <w:rsid w:val="00F66B28"/>
    <w:rsid w:val="00F67160"/>
    <w:rsid w:val="00F721A2"/>
    <w:rsid w:val="00F7282F"/>
    <w:rsid w:val="00F75117"/>
    <w:rsid w:val="00F776D8"/>
    <w:rsid w:val="00F77B09"/>
    <w:rsid w:val="00F80D25"/>
    <w:rsid w:val="00F81FC5"/>
    <w:rsid w:val="00F830D3"/>
    <w:rsid w:val="00F8462D"/>
    <w:rsid w:val="00F84D07"/>
    <w:rsid w:val="00F86CC2"/>
    <w:rsid w:val="00F93F4A"/>
    <w:rsid w:val="00F94030"/>
    <w:rsid w:val="00F94A8A"/>
    <w:rsid w:val="00F94F6D"/>
    <w:rsid w:val="00F97682"/>
    <w:rsid w:val="00F97CE5"/>
    <w:rsid w:val="00F97E49"/>
    <w:rsid w:val="00FA2AAA"/>
    <w:rsid w:val="00FA2E68"/>
    <w:rsid w:val="00FA3BF5"/>
    <w:rsid w:val="00FA48AC"/>
    <w:rsid w:val="00FA540E"/>
    <w:rsid w:val="00FA6DAC"/>
    <w:rsid w:val="00FA7F48"/>
    <w:rsid w:val="00FB1A7F"/>
    <w:rsid w:val="00FB3A65"/>
    <w:rsid w:val="00FB4A95"/>
    <w:rsid w:val="00FB7B2A"/>
    <w:rsid w:val="00FC1339"/>
    <w:rsid w:val="00FC174A"/>
    <w:rsid w:val="00FC2286"/>
    <w:rsid w:val="00FC2E52"/>
    <w:rsid w:val="00FC491A"/>
    <w:rsid w:val="00FC51ED"/>
    <w:rsid w:val="00FC56DC"/>
    <w:rsid w:val="00FD0463"/>
    <w:rsid w:val="00FD0747"/>
    <w:rsid w:val="00FD2209"/>
    <w:rsid w:val="00FD49A5"/>
    <w:rsid w:val="00FD6681"/>
    <w:rsid w:val="00FD66F3"/>
    <w:rsid w:val="00FE319F"/>
    <w:rsid w:val="00FE5E9E"/>
    <w:rsid w:val="00FF005E"/>
    <w:rsid w:val="00FF1423"/>
    <w:rsid w:val="00FF200B"/>
    <w:rsid w:val="00FF227F"/>
    <w:rsid w:val="00FF3E1D"/>
    <w:rsid w:val="00FF49B6"/>
    <w:rsid w:val="00FF4F3F"/>
    <w:rsid w:val="00FF6047"/>
    <w:rsid w:val="00FF657E"/>
    <w:rsid w:val="00FF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8f8f8,white"/>
    </o:shapedefaults>
    <o:shapelayout v:ext="edit">
      <o:idmap v:ext="edit" data="2"/>
    </o:shapelayout>
  </w:shapeDefaults>
  <w:decimalSymbol w:val="."/>
  <w:listSeparator w:val=","/>
  <w14:docId w14:val="7E082105"/>
  <w15:chartTrackingRefBased/>
  <w15:docId w15:val="{0ABACAB5-ACE8-4991-BD41-E15089B2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1576"/>
    <w:pPr>
      <w:bidi/>
    </w:pPr>
    <w:rPr>
      <w:sz w:val="24"/>
      <w:szCs w:val="24"/>
    </w:rPr>
  </w:style>
  <w:style w:type="paragraph" w:styleId="Heading1">
    <w:name w:val="heading 1"/>
    <w:basedOn w:val="BodyText"/>
    <w:next w:val="BodyText"/>
    <w:autoRedefine/>
    <w:qFormat/>
    <w:rsid w:val="00E06DD8"/>
    <w:pPr>
      <w:keepNext/>
      <w:numPr>
        <w:numId w:val="12"/>
      </w:numPr>
      <w:spacing w:before="100" w:beforeAutospacing="1" w:after="100" w:afterAutospacing="1" w:line="240" w:lineRule="auto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2"/>
    <w:link w:val="Heading2Char"/>
    <w:autoRedefine/>
    <w:qFormat/>
    <w:rsid w:val="00707B54"/>
    <w:pPr>
      <w:numPr>
        <w:ilvl w:val="1"/>
      </w:numPr>
      <w:tabs>
        <w:tab w:val="right" w:pos="1016"/>
      </w:tabs>
      <w:spacing w:before="200" w:beforeAutospacing="0"/>
      <w:outlineLvl w:val="1"/>
    </w:pPr>
    <w:rPr>
      <w:sz w:val="28"/>
      <w:szCs w:val="28"/>
    </w:rPr>
  </w:style>
  <w:style w:type="paragraph" w:styleId="Heading3">
    <w:name w:val="heading 3"/>
    <w:basedOn w:val="Heading1"/>
    <w:next w:val="BodyText3"/>
    <w:autoRedefine/>
    <w:qFormat/>
    <w:rsid w:val="00156E7A"/>
    <w:pPr>
      <w:numPr>
        <w:ilvl w:val="2"/>
      </w:numPr>
      <w:tabs>
        <w:tab w:val="left" w:pos="1286"/>
        <w:tab w:val="right" w:pos="1988"/>
      </w:tabs>
      <w:ind w:left="1410"/>
      <w:outlineLvl w:val="2"/>
    </w:pPr>
    <w:rPr>
      <w:rFonts w:cs="B Nazanin"/>
      <w:sz w:val="28"/>
      <w:szCs w:val="28"/>
    </w:rPr>
  </w:style>
  <w:style w:type="paragraph" w:styleId="Heading4">
    <w:name w:val="heading 4"/>
    <w:basedOn w:val="Heading1"/>
    <w:next w:val="BodyText4"/>
    <w:autoRedefine/>
    <w:qFormat/>
    <w:rsid w:val="00AE6979"/>
    <w:pPr>
      <w:numPr>
        <w:ilvl w:val="3"/>
        <w:numId w:val="11"/>
      </w:numPr>
      <w:outlineLvl w:val="3"/>
    </w:pPr>
    <w:rPr>
      <w:sz w:val="26"/>
      <w:szCs w:val="28"/>
    </w:rPr>
  </w:style>
  <w:style w:type="paragraph" w:styleId="Heading5">
    <w:name w:val="heading 5"/>
    <w:basedOn w:val="Heading1"/>
    <w:next w:val="BodyText5"/>
    <w:autoRedefine/>
    <w:qFormat/>
    <w:rsid w:val="005957E8"/>
    <w:pPr>
      <w:numPr>
        <w:ilvl w:val="4"/>
        <w:numId w:val="11"/>
      </w:numPr>
      <w:outlineLvl w:val="4"/>
    </w:pPr>
    <w:rPr>
      <w:sz w:val="26"/>
      <w:szCs w:val="28"/>
    </w:rPr>
  </w:style>
  <w:style w:type="paragraph" w:styleId="Heading6">
    <w:name w:val="heading 6"/>
    <w:basedOn w:val="Normal"/>
    <w:next w:val="Normal"/>
    <w:qFormat/>
    <w:rsid w:val="005957E8"/>
    <w:pPr>
      <w:numPr>
        <w:ilvl w:val="5"/>
        <w:numId w:val="1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5957E8"/>
    <w:pPr>
      <w:numPr>
        <w:ilvl w:val="6"/>
        <w:numId w:val="1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5957E8"/>
    <w:pPr>
      <w:numPr>
        <w:ilvl w:val="7"/>
        <w:numId w:val="1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5957E8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B767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2">
    <w:name w:val="Table Classic 2"/>
    <w:basedOn w:val="TableNormal"/>
    <w:rsid w:val="00F830D3"/>
    <w:pPr>
      <w:bidi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rPr>
        <w:rFonts w:ascii="Times New Roman" w:hAnsi="Times New Roman" w:cs="Arial Unicode MS"/>
        <w:b/>
        <w:bCs/>
        <w:i w:val="0"/>
        <w:iCs w:val="0"/>
        <w:color w:val="FFFFFF"/>
        <w:sz w:val="22"/>
        <w:szCs w:val="24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">
    <w:name w:val="Body Text"/>
    <w:autoRedefine/>
    <w:rsid w:val="00636D2D"/>
    <w:pPr>
      <w:bidi/>
      <w:spacing w:line="240" w:lineRule="atLeast"/>
    </w:pPr>
    <w:rPr>
      <w:rFonts w:cs="Nazanin"/>
      <w:sz w:val="24"/>
      <w:szCs w:val="24"/>
      <w:lang w:bidi="fa-IR"/>
    </w:rPr>
  </w:style>
  <w:style w:type="paragraph" w:styleId="BodyText2">
    <w:name w:val="Body Text 2"/>
    <w:basedOn w:val="BodyText"/>
    <w:autoRedefine/>
    <w:rsid w:val="007271DA"/>
    <w:pPr>
      <w:ind w:left="26"/>
      <w:outlineLvl w:val="2"/>
    </w:pPr>
    <w:rPr>
      <w:b/>
      <w:bCs/>
      <w:i/>
      <w:iCs/>
      <w:color w:val="548DD4"/>
      <w:sz w:val="28"/>
    </w:rPr>
  </w:style>
  <w:style w:type="paragraph" w:styleId="BodyText3">
    <w:name w:val="Body Text 3"/>
    <w:basedOn w:val="BodyText"/>
    <w:autoRedefine/>
    <w:rsid w:val="00865F08"/>
    <w:pPr>
      <w:ind w:left="1159" w:firstLine="487"/>
    </w:pPr>
    <w:rPr>
      <w:rFonts w:cs="B Nazanin"/>
      <w:sz w:val="32"/>
      <w:szCs w:val="28"/>
    </w:rPr>
  </w:style>
  <w:style w:type="paragraph" w:customStyle="1" w:styleId="BodyText4">
    <w:name w:val="Body Text 4"/>
    <w:basedOn w:val="BodyText"/>
    <w:autoRedefine/>
    <w:rsid w:val="009620C9"/>
    <w:pPr>
      <w:ind w:left="851"/>
    </w:pPr>
  </w:style>
  <w:style w:type="paragraph" w:customStyle="1" w:styleId="BodyText5">
    <w:name w:val="Body Text 5"/>
    <w:basedOn w:val="BodyText"/>
    <w:autoRedefine/>
    <w:rsid w:val="009620C9"/>
    <w:pPr>
      <w:ind w:left="1134"/>
    </w:pPr>
  </w:style>
  <w:style w:type="paragraph" w:styleId="ListBullet">
    <w:name w:val="List Bullet"/>
    <w:basedOn w:val="BodyText"/>
    <w:autoRedefine/>
    <w:rsid w:val="005957E8"/>
    <w:pPr>
      <w:numPr>
        <w:numId w:val="7"/>
      </w:numPr>
    </w:pPr>
  </w:style>
  <w:style w:type="paragraph" w:styleId="ListBullet2">
    <w:name w:val="List Bullet 2"/>
    <w:basedOn w:val="ListBullet"/>
    <w:autoRedefine/>
    <w:rsid w:val="00F4679D"/>
    <w:pPr>
      <w:numPr>
        <w:numId w:val="0"/>
      </w:numPr>
      <w:ind w:left="284"/>
    </w:pPr>
  </w:style>
  <w:style w:type="paragraph" w:styleId="ListBullet3">
    <w:name w:val="List Bullet 3"/>
    <w:basedOn w:val="ListBullet"/>
    <w:autoRedefine/>
    <w:rsid w:val="005957E8"/>
    <w:pPr>
      <w:numPr>
        <w:numId w:val="8"/>
      </w:numPr>
    </w:pPr>
  </w:style>
  <w:style w:type="paragraph" w:styleId="ListBullet4">
    <w:name w:val="List Bullet 4"/>
    <w:basedOn w:val="ListBullet"/>
    <w:autoRedefine/>
    <w:rsid w:val="005957E8"/>
    <w:pPr>
      <w:numPr>
        <w:numId w:val="9"/>
      </w:numPr>
    </w:pPr>
  </w:style>
  <w:style w:type="paragraph" w:styleId="ListBullet5">
    <w:name w:val="List Bullet 5"/>
    <w:basedOn w:val="ListBullet"/>
    <w:autoRedefine/>
    <w:rsid w:val="005957E8"/>
    <w:pPr>
      <w:numPr>
        <w:numId w:val="10"/>
      </w:numPr>
    </w:pPr>
  </w:style>
  <w:style w:type="paragraph" w:styleId="ListNumber">
    <w:name w:val="List Number"/>
    <w:basedOn w:val="BodyText"/>
    <w:autoRedefine/>
    <w:rsid w:val="0077265F"/>
    <w:pPr>
      <w:numPr>
        <w:numId w:val="1"/>
      </w:numPr>
    </w:pPr>
  </w:style>
  <w:style w:type="paragraph" w:styleId="ListNumber2">
    <w:name w:val="List Number 2"/>
    <w:basedOn w:val="ListNumber"/>
    <w:autoRedefine/>
    <w:rsid w:val="0077265F"/>
    <w:pPr>
      <w:numPr>
        <w:numId w:val="2"/>
      </w:numPr>
    </w:pPr>
  </w:style>
  <w:style w:type="paragraph" w:styleId="ListNumber3">
    <w:name w:val="List Number 3"/>
    <w:basedOn w:val="ListNumber"/>
    <w:autoRedefine/>
    <w:rsid w:val="0077265F"/>
    <w:pPr>
      <w:numPr>
        <w:numId w:val="3"/>
      </w:numPr>
    </w:pPr>
  </w:style>
  <w:style w:type="paragraph" w:styleId="ListNumber4">
    <w:name w:val="List Number 4"/>
    <w:basedOn w:val="ListNumber"/>
    <w:autoRedefine/>
    <w:rsid w:val="0077265F"/>
    <w:pPr>
      <w:numPr>
        <w:numId w:val="4"/>
      </w:numPr>
    </w:pPr>
  </w:style>
  <w:style w:type="paragraph" w:styleId="ListNumber5">
    <w:name w:val="List Number 5"/>
    <w:basedOn w:val="ListNumber"/>
    <w:autoRedefine/>
    <w:rsid w:val="0077265F"/>
    <w:pPr>
      <w:numPr>
        <w:numId w:val="5"/>
      </w:numPr>
    </w:pPr>
  </w:style>
  <w:style w:type="paragraph" w:styleId="Header">
    <w:name w:val="header"/>
    <w:basedOn w:val="Normal"/>
    <w:link w:val="HeaderChar"/>
    <w:autoRedefine/>
    <w:rsid w:val="009E0FB6"/>
    <w:pPr>
      <w:tabs>
        <w:tab w:val="center" w:pos="4153"/>
        <w:tab w:val="right" w:pos="8306"/>
      </w:tabs>
    </w:pPr>
    <w:rPr>
      <w:rFonts w:cs="B Nazanin"/>
      <w:sz w:val="20"/>
      <w:szCs w:val="20"/>
      <w:lang w:bidi="fa-IR"/>
    </w:rPr>
  </w:style>
  <w:style w:type="paragraph" w:styleId="Footer">
    <w:name w:val="footer"/>
    <w:basedOn w:val="Normal"/>
    <w:autoRedefine/>
    <w:rsid w:val="00AB05F3"/>
    <w:pPr>
      <w:tabs>
        <w:tab w:val="left" w:pos="1156"/>
        <w:tab w:val="center" w:pos="4153"/>
        <w:tab w:val="right" w:pos="8306"/>
      </w:tabs>
      <w:ind w:right="4"/>
    </w:pPr>
    <w:rPr>
      <w:rFonts w:cs="Zar"/>
      <w:sz w:val="20"/>
      <w:szCs w:val="20"/>
    </w:rPr>
  </w:style>
  <w:style w:type="paragraph" w:styleId="FootnoteText">
    <w:name w:val="footnote text"/>
    <w:link w:val="FootnoteTextChar"/>
    <w:autoRedefine/>
    <w:uiPriority w:val="99"/>
    <w:semiHidden/>
    <w:rsid w:val="00C1306E"/>
    <w:rPr>
      <w:rFonts w:cs="Zar"/>
    </w:rPr>
  </w:style>
  <w:style w:type="character" w:styleId="FootnoteReference">
    <w:name w:val="footnote reference"/>
    <w:uiPriority w:val="99"/>
    <w:semiHidden/>
    <w:rsid w:val="00C1306E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rsid w:val="00B23F07"/>
    <w:pPr>
      <w:tabs>
        <w:tab w:val="left" w:pos="288"/>
        <w:tab w:val="right" w:leader="dot" w:pos="8278"/>
      </w:tabs>
      <w:spacing w:line="240" w:lineRule="atLeast"/>
    </w:pPr>
    <w:rPr>
      <w:rFonts w:cs="Zar"/>
      <w:b/>
      <w:bCs/>
      <w:sz w:val="26"/>
      <w:szCs w:val="28"/>
      <w:lang w:bidi="fa-IR"/>
    </w:rPr>
  </w:style>
  <w:style w:type="paragraph" w:styleId="TOC2">
    <w:name w:val="toc 2"/>
    <w:basedOn w:val="Normal"/>
    <w:next w:val="Normal"/>
    <w:autoRedefine/>
    <w:uiPriority w:val="39"/>
    <w:rsid w:val="001E6DF1"/>
    <w:pPr>
      <w:tabs>
        <w:tab w:val="left" w:pos="432"/>
        <w:tab w:val="right" w:leader="dot" w:pos="8296"/>
      </w:tabs>
      <w:spacing w:line="240" w:lineRule="atLeast"/>
      <w:ind w:left="432"/>
    </w:pPr>
    <w:rPr>
      <w:rFonts w:cs="Zar"/>
      <w:noProof/>
      <w:sz w:val="26"/>
      <w:szCs w:val="28"/>
      <w:lang w:bidi="fa-IR"/>
    </w:rPr>
  </w:style>
  <w:style w:type="paragraph" w:styleId="TOC3">
    <w:name w:val="toc 3"/>
    <w:basedOn w:val="Normal"/>
    <w:next w:val="Normal"/>
    <w:autoRedefine/>
    <w:uiPriority w:val="39"/>
    <w:rsid w:val="00156E7A"/>
    <w:pPr>
      <w:tabs>
        <w:tab w:val="left" w:pos="576"/>
        <w:tab w:val="right" w:leader="dot" w:pos="8296"/>
      </w:tabs>
      <w:spacing w:line="240" w:lineRule="atLeast"/>
      <w:ind w:left="651"/>
    </w:pPr>
    <w:rPr>
      <w:rFonts w:cs="Zar"/>
      <w:sz w:val="26"/>
      <w:szCs w:val="28"/>
      <w:lang w:bidi="fa-IR"/>
    </w:rPr>
  </w:style>
  <w:style w:type="paragraph" w:styleId="TOC4">
    <w:name w:val="toc 4"/>
    <w:basedOn w:val="Normal"/>
    <w:next w:val="Normal"/>
    <w:autoRedefine/>
    <w:uiPriority w:val="39"/>
    <w:rsid w:val="0077265F"/>
    <w:pPr>
      <w:tabs>
        <w:tab w:val="left" w:pos="792"/>
        <w:tab w:val="right" w:leader="dot" w:pos="8306"/>
      </w:tabs>
    </w:pPr>
    <w:rPr>
      <w:rFonts w:cs="Zar"/>
      <w:sz w:val="26"/>
      <w:szCs w:val="28"/>
      <w:lang w:bidi="fa-IR"/>
    </w:rPr>
  </w:style>
  <w:style w:type="paragraph" w:styleId="TOC5">
    <w:name w:val="toc 5"/>
    <w:basedOn w:val="Normal"/>
    <w:next w:val="Normal"/>
    <w:autoRedefine/>
    <w:uiPriority w:val="39"/>
    <w:rsid w:val="00D33A9A"/>
    <w:rPr>
      <w:lang w:bidi="fa-IR"/>
    </w:rPr>
  </w:style>
  <w:style w:type="character" w:styleId="Hyperlink">
    <w:name w:val="Hyperlink"/>
    <w:uiPriority w:val="99"/>
    <w:rsid w:val="00D33A9A"/>
    <w:rPr>
      <w:color w:val="0000FF"/>
      <w:u w:val="single"/>
      <w:lang w:bidi="fa-IR"/>
    </w:rPr>
  </w:style>
  <w:style w:type="character" w:styleId="PageNumber">
    <w:name w:val="page number"/>
    <w:rsid w:val="00934540"/>
    <w:rPr>
      <w:rFonts w:ascii="Times New Roman" w:hAnsi="Times New Roman" w:cs="Zar"/>
      <w:color w:val="auto"/>
      <w:spacing w:val="0"/>
      <w:w w:val="100"/>
      <w:position w:val="0"/>
      <w:sz w:val="20"/>
      <w:szCs w:val="20"/>
      <w:u w:val="none"/>
      <w:effect w:val="none"/>
      <w:lang w:bidi="fa-IR"/>
    </w:rPr>
  </w:style>
  <w:style w:type="character" w:styleId="FollowedHyperlink">
    <w:name w:val="FollowedHyperlink"/>
    <w:rsid w:val="00D33A9A"/>
    <w:rPr>
      <w:color w:val="800080"/>
      <w:u w:val="single"/>
      <w:lang w:bidi="fa-IR"/>
    </w:rPr>
  </w:style>
  <w:style w:type="character" w:styleId="CommentReference">
    <w:name w:val="annotation reference"/>
    <w:semiHidden/>
    <w:rsid w:val="00566A33"/>
    <w:rPr>
      <w:sz w:val="16"/>
      <w:szCs w:val="16"/>
    </w:rPr>
  </w:style>
  <w:style w:type="paragraph" w:styleId="CommentText">
    <w:name w:val="annotation text"/>
    <w:basedOn w:val="Normal"/>
    <w:semiHidden/>
    <w:rsid w:val="00566A3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66A33"/>
    <w:rPr>
      <w:b/>
      <w:bCs/>
    </w:rPr>
  </w:style>
  <w:style w:type="paragraph" w:styleId="BalloonText">
    <w:name w:val="Balloon Text"/>
    <w:basedOn w:val="Normal"/>
    <w:semiHidden/>
    <w:rsid w:val="00566A3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816AD6"/>
    <w:pPr>
      <w:widowControl w:val="0"/>
      <w:jc w:val="center"/>
    </w:pPr>
    <w:rPr>
      <w:rFonts w:ascii="Arial" w:hAnsi="Arial" w:cs="Zar"/>
      <w:b/>
      <w:bCs/>
      <w:sz w:val="36"/>
      <w:szCs w:val="32"/>
    </w:rPr>
  </w:style>
  <w:style w:type="paragraph" w:customStyle="1" w:styleId="MainTitle">
    <w:name w:val="Main Title"/>
    <w:basedOn w:val="Normal"/>
    <w:rsid w:val="00816AD6"/>
    <w:pPr>
      <w:widowControl w:val="0"/>
      <w:spacing w:before="480" w:after="60"/>
      <w:jc w:val="center"/>
    </w:pPr>
    <w:rPr>
      <w:rFonts w:ascii="Arial" w:hAnsi="Arial" w:cs="Zar"/>
      <w:b/>
      <w:bCs/>
      <w:kern w:val="28"/>
      <w:sz w:val="32"/>
      <w:szCs w:val="40"/>
    </w:rPr>
  </w:style>
  <w:style w:type="paragraph" w:customStyle="1" w:styleId="StyleTitleLatin16ptComplex20ptLeftKernat14pt">
    <w:name w:val="Style Title + (Latin) 16 pt (Complex) 20 pt Left Kern at 14 pt"/>
    <w:basedOn w:val="Title"/>
    <w:autoRedefine/>
    <w:rsid w:val="002A448E"/>
    <w:pPr>
      <w:jc w:val="right"/>
    </w:pPr>
    <w:rPr>
      <w:kern w:val="28"/>
      <w:sz w:val="32"/>
      <w:szCs w:val="40"/>
      <w:lang w:bidi="fa-IR"/>
    </w:rPr>
  </w:style>
  <w:style w:type="paragraph" w:customStyle="1" w:styleId="HelpText">
    <w:name w:val="Help Text"/>
    <w:basedOn w:val="BodyText"/>
    <w:autoRedefine/>
    <w:rsid w:val="00B8378C"/>
    <w:pPr>
      <w:spacing w:before="100" w:beforeAutospacing="1" w:after="100" w:afterAutospacing="1" w:line="360" w:lineRule="auto"/>
      <w:ind w:left="288"/>
      <w:contextualSpacing/>
      <w:jc w:val="lowKashida"/>
    </w:pPr>
    <w:rPr>
      <w:sz w:val="28"/>
      <w:szCs w:val="28"/>
    </w:rPr>
  </w:style>
  <w:style w:type="paragraph" w:customStyle="1" w:styleId="HelpList">
    <w:name w:val="Help List"/>
    <w:basedOn w:val="HelpText"/>
    <w:autoRedefine/>
    <w:rsid w:val="00117108"/>
    <w:pPr>
      <w:numPr>
        <w:numId w:val="6"/>
      </w:numPr>
    </w:pPr>
  </w:style>
  <w:style w:type="paragraph" w:customStyle="1" w:styleId="TabelBodyRit">
    <w:name w:val="Tabel Body Rit"/>
    <w:basedOn w:val="BodyText"/>
    <w:autoRedefine/>
    <w:rsid w:val="00F830D3"/>
    <w:rPr>
      <w:sz w:val="22"/>
    </w:rPr>
  </w:style>
  <w:style w:type="paragraph" w:customStyle="1" w:styleId="TabelBodyCen">
    <w:name w:val="Tabel Body Cen"/>
    <w:basedOn w:val="TabelBodyRit"/>
    <w:autoRedefine/>
    <w:rsid w:val="00A462B6"/>
    <w:pPr>
      <w:jc w:val="center"/>
    </w:pPr>
  </w:style>
  <w:style w:type="paragraph" w:customStyle="1" w:styleId="TabelBodyLef">
    <w:name w:val="Tabel Body Lef"/>
    <w:basedOn w:val="TabelBodyCen"/>
    <w:autoRedefine/>
    <w:rsid w:val="00F830D3"/>
    <w:pPr>
      <w:jc w:val="right"/>
    </w:pPr>
  </w:style>
  <w:style w:type="paragraph" w:customStyle="1" w:styleId="TabelHeader">
    <w:name w:val="Tabel Header"/>
    <w:basedOn w:val="TabelBodyRit"/>
    <w:autoRedefine/>
    <w:rsid w:val="00A462B6"/>
    <w:pPr>
      <w:jc w:val="center"/>
    </w:pPr>
    <w:rPr>
      <w:b/>
      <w:bCs/>
    </w:rPr>
  </w:style>
  <w:style w:type="paragraph" w:customStyle="1" w:styleId="Tabletext">
    <w:name w:val="Tabletext"/>
    <w:basedOn w:val="Normal"/>
    <w:rsid w:val="00A462B6"/>
    <w:pPr>
      <w:keepLines/>
      <w:widowControl w:val="0"/>
      <w:spacing w:after="120" w:line="240" w:lineRule="atLeast"/>
      <w:jc w:val="both"/>
    </w:pPr>
    <w:rPr>
      <w:rFonts w:cs="Zar"/>
      <w:szCs w:val="28"/>
    </w:rPr>
  </w:style>
  <w:style w:type="paragraph" w:customStyle="1" w:styleId="StyleTabletextCentered">
    <w:name w:val="Style Tabletext + Centered"/>
    <w:basedOn w:val="Tabletext"/>
    <w:autoRedefine/>
    <w:rsid w:val="00A462B6"/>
    <w:pPr>
      <w:jc w:val="center"/>
    </w:pPr>
    <w:rPr>
      <w:lang w:bidi="fa-IR"/>
    </w:rPr>
  </w:style>
  <w:style w:type="paragraph" w:styleId="ListParagraph">
    <w:name w:val="List Paragraph"/>
    <w:basedOn w:val="Normal"/>
    <w:uiPriority w:val="34"/>
    <w:qFormat/>
    <w:rsid w:val="006876E0"/>
    <w:pPr>
      <w:ind w:left="7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200B"/>
    <w:pPr>
      <w:keepLines/>
      <w:numPr>
        <w:numId w:val="0"/>
      </w:numPr>
      <w:bidi w:val="0"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bidi="ar-SA"/>
    </w:rPr>
  </w:style>
  <w:style w:type="character" w:customStyle="1" w:styleId="FootnoteTextChar">
    <w:name w:val="Footnote Text Char"/>
    <w:link w:val="FootnoteText"/>
    <w:uiPriority w:val="99"/>
    <w:semiHidden/>
    <w:rsid w:val="004F77ED"/>
    <w:rPr>
      <w:rFonts w:cs="Zar"/>
      <w:lang w:val="en-US" w:eastAsia="en-US" w:bidi="ar-SA"/>
    </w:rPr>
  </w:style>
  <w:style w:type="paragraph" w:customStyle="1" w:styleId="infoblue">
    <w:name w:val="infoblue"/>
    <w:basedOn w:val="Normal"/>
    <w:rsid w:val="00CD3B24"/>
    <w:pPr>
      <w:bidi w:val="0"/>
      <w:spacing w:after="120" w:line="240" w:lineRule="atLeast"/>
      <w:ind w:left="720"/>
    </w:pPr>
    <w:rPr>
      <w:i/>
      <w:iCs/>
      <w:color w:val="0000FF"/>
      <w:sz w:val="20"/>
      <w:szCs w:val="20"/>
    </w:rPr>
  </w:style>
  <w:style w:type="character" w:styleId="Strong">
    <w:name w:val="Strong"/>
    <w:uiPriority w:val="22"/>
    <w:qFormat/>
    <w:rsid w:val="00865F08"/>
    <w:rPr>
      <w:b/>
      <w:bCs/>
    </w:rPr>
  </w:style>
  <w:style w:type="paragraph" w:styleId="TOC6">
    <w:name w:val="toc 6"/>
    <w:basedOn w:val="Normal"/>
    <w:next w:val="Normal"/>
    <w:autoRedefine/>
    <w:uiPriority w:val="39"/>
    <w:unhideWhenUsed/>
    <w:rsid w:val="00E733C6"/>
    <w:pPr>
      <w:bidi w:val="0"/>
      <w:spacing w:after="100" w:line="259" w:lineRule="auto"/>
      <w:ind w:left="1100"/>
    </w:pPr>
    <w:rPr>
      <w:rFonts w:ascii="Calibri" w:hAnsi="Calibri" w:cs="Arial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733C6"/>
    <w:pPr>
      <w:bidi w:val="0"/>
      <w:spacing w:after="100" w:line="259" w:lineRule="auto"/>
      <w:ind w:left="1320"/>
    </w:pPr>
    <w:rPr>
      <w:rFonts w:ascii="Calibri" w:hAnsi="Calibri" w:cs="Arial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733C6"/>
    <w:pPr>
      <w:bidi w:val="0"/>
      <w:spacing w:after="100" w:line="259" w:lineRule="auto"/>
      <w:ind w:left="1540"/>
    </w:pPr>
    <w:rPr>
      <w:rFonts w:ascii="Calibri" w:hAnsi="Calibri" w:cs="Arial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733C6"/>
    <w:pPr>
      <w:bidi w:val="0"/>
      <w:spacing w:after="100" w:line="259" w:lineRule="auto"/>
      <w:ind w:left="1760"/>
    </w:pPr>
    <w:rPr>
      <w:rFonts w:ascii="Calibri" w:hAnsi="Calibri" w:cs="Arial"/>
      <w:sz w:val="22"/>
      <w:szCs w:val="22"/>
    </w:rPr>
  </w:style>
  <w:style w:type="character" w:customStyle="1" w:styleId="TitleChar">
    <w:name w:val="Title Char"/>
    <w:link w:val="Title"/>
    <w:rsid w:val="000360E6"/>
    <w:rPr>
      <w:rFonts w:ascii="Arial" w:hAnsi="Arial" w:cs="Zar"/>
      <w:b/>
      <w:bCs/>
      <w:sz w:val="36"/>
      <w:szCs w:val="32"/>
    </w:rPr>
  </w:style>
  <w:style w:type="character" w:customStyle="1" w:styleId="HeaderChar">
    <w:name w:val="Header Char"/>
    <w:link w:val="Header"/>
    <w:rsid w:val="000360E6"/>
    <w:rPr>
      <w:rFonts w:cs="B Nazanin"/>
      <w:lang w:bidi="fa-IR"/>
    </w:rPr>
  </w:style>
  <w:style w:type="paragraph" w:customStyle="1" w:styleId="Text">
    <w:name w:val="Text"/>
    <w:basedOn w:val="Normal"/>
    <w:rsid w:val="006A3CAC"/>
    <w:pPr>
      <w:jc w:val="both"/>
    </w:pPr>
    <w:rPr>
      <w:rFonts w:cs="Lotus"/>
      <w:i/>
      <w:iCs/>
      <w:color w:val="0000FF"/>
      <w:sz w:val="20"/>
      <w:szCs w:val="20"/>
    </w:rPr>
  </w:style>
  <w:style w:type="paragraph" w:customStyle="1" w:styleId="Head2">
    <w:name w:val="Head 2"/>
    <w:basedOn w:val="Heading2"/>
    <w:next w:val="Normal"/>
    <w:rsid w:val="00FB3A65"/>
    <w:pPr>
      <w:numPr>
        <w:ilvl w:val="0"/>
        <w:numId w:val="0"/>
      </w:numPr>
      <w:tabs>
        <w:tab w:val="clear" w:pos="1016"/>
        <w:tab w:val="num" w:pos="360"/>
      </w:tabs>
      <w:spacing w:before="100" w:beforeAutospacing="1"/>
      <w:jc w:val="both"/>
    </w:pPr>
    <w:rPr>
      <w:kern w:val="0"/>
      <w:sz w:val="24"/>
      <w:lang w:bidi="ar-SA"/>
    </w:rPr>
  </w:style>
  <w:style w:type="paragraph" w:customStyle="1" w:styleId="Head1">
    <w:name w:val="Head1"/>
    <w:basedOn w:val="Heading1"/>
    <w:next w:val="Normal"/>
    <w:rsid w:val="00FB3A65"/>
    <w:pPr>
      <w:numPr>
        <w:numId w:val="0"/>
      </w:numPr>
      <w:tabs>
        <w:tab w:val="num" w:pos="360"/>
      </w:tabs>
      <w:jc w:val="both"/>
    </w:pPr>
    <w:rPr>
      <w:rFonts w:cs="Lotus"/>
      <w:sz w:val="28"/>
    </w:rPr>
  </w:style>
  <w:style w:type="character" w:customStyle="1" w:styleId="Heading2Char">
    <w:name w:val="Heading 2 Char"/>
    <w:link w:val="Heading2"/>
    <w:rsid w:val="00A050DB"/>
    <w:rPr>
      <w:rFonts w:cs="Nazanin"/>
      <w:b/>
      <w:bCs/>
      <w:kern w:val="32"/>
      <w:sz w:val="28"/>
      <w:szCs w:val="28"/>
      <w:lang w:bidi="fa-IR"/>
    </w:rPr>
  </w:style>
  <w:style w:type="paragraph" w:styleId="NormalWeb">
    <w:name w:val="Normal (Web)"/>
    <w:basedOn w:val="Normal"/>
    <w:uiPriority w:val="99"/>
    <w:unhideWhenUsed/>
    <w:rsid w:val="00032BE9"/>
    <w:pPr>
      <w:bidi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7972">
          <w:marLeft w:val="2625"/>
          <w:marRight w:val="4290"/>
          <w:marTop w:val="0"/>
          <w:marBottom w:val="600"/>
          <w:divBdr>
            <w:top w:val="none" w:sz="0" w:space="0" w:color="auto"/>
            <w:left w:val="single" w:sz="6" w:space="0" w:color="B6BABF"/>
            <w:bottom w:val="single" w:sz="6" w:space="0" w:color="B6BABF"/>
            <w:right w:val="single" w:sz="6" w:space="0" w:color="B6BABF"/>
          </w:divBdr>
          <w:divsChild>
            <w:div w:id="14996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5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8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8160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438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9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2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CurrentWork\AryanIT\artifatcs\Glossar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671698-34AE-4DE2-94FF-6EB7B3331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Glossary.dot</Template>
  <TotalTime>1511</TotalTime>
  <Pages>17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عنوان سیستم ...</vt:lpstr>
    </vt:vector>
  </TitlesOfParts>
  <Company/>
  <LinksUpToDate>false</LinksUpToDate>
  <CharactersWithSpaces>5541</CharactersWithSpaces>
  <SharedDoc>false</SharedDoc>
  <HLinks>
    <vt:vector size="180" baseType="variant">
      <vt:variant>
        <vt:i4>1179705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_Toc129303175</vt:lpwstr>
      </vt:variant>
      <vt:variant>
        <vt:i4>1179705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_Toc129303174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_Toc129303173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_Toc129303172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_Toc129303171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_Toc129303170</vt:lpwstr>
      </vt:variant>
      <vt:variant>
        <vt:i4>1245241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_Toc129303169</vt:lpwstr>
      </vt:variant>
      <vt:variant>
        <vt:i4>1245241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_Toc129303168</vt:lpwstr>
      </vt:variant>
      <vt:variant>
        <vt:i4>1245241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_Toc129303167</vt:lpwstr>
      </vt:variant>
      <vt:variant>
        <vt:i4>1245241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_Toc129303166</vt:lpwstr>
      </vt:variant>
      <vt:variant>
        <vt:i4>1245241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_Toc129303165</vt:lpwstr>
      </vt:variant>
      <vt:variant>
        <vt:i4>1245241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_Toc129303164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_Toc129303163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_Toc129303162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_Toc129303161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_Toc129303160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_Toc129303159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_Toc129303158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_Toc129303157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_Toc129303156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_Toc129303155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_Toc129303154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_Toc129303153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_Toc129303152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_Toc129303151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_Toc129303150</vt:lpwstr>
      </vt:variant>
      <vt:variant>
        <vt:i4>1114169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_Toc129303149</vt:lpwstr>
      </vt:variant>
      <vt:variant>
        <vt:i4>1114169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_Toc129303148</vt:lpwstr>
      </vt:variant>
      <vt:variant>
        <vt:i4>1114169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_Toc129303147</vt:lpwstr>
      </vt:variant>
      <vt:variant>
        <vt:i4>1114169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_Toc129303146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عنوان سیستم ...</dc:title>
  <dc:subject>سند چشم‌انداز</dc:subject>
  <dc:creator>Software Academy</dc:creator>
  <cp:keywords>Vision</cp:keywords>
  <cp:lastModifiedBy>Amirmohammad Nateghi</cp:lastModifiedBy>
  <cp:revision>223</cp:revision>
  <cp:lastPrinted>2023-11-29T21:46:00Z</cp:lastPrinted>
  <dcterms:created xsi:type="dcterms:W3CDTF">2023-03-09T21:59:00Z</dcterms:created>
  <dcterms:modified xsi:type="dcterms:W3CDTF">2025-12-14T05:51:00Z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گونه سند">
    <vt:lpwstr>گونه 1.0</vt:lpwstr>
  </property>
  <property fmtid="{D5CDD505-2E9C-101B-9397-08002B2CF9AE}" pid="3" name="تاريخ سند">
    <vt:lpwstr>10/12/86</vt:lpwstr>
  </property>
  <property fmtid="{D5CDD505-2E9C-101B-9397-08002B2CF9AE}" pid="4" name="نام سند">
    <vt:lpwstr>سند ديدگاه</vt:lpwstr>
  </property>
  <property fmtid="{D5CDD505-2E9C-101B-9397-08002B2CF9AE}" pid="5" name="نام پروژه">
    <vt:lpwstr>سيستم نرم‌افزاری نظارت بر شبکه</vt:lpwstr>
  </property>
  <property fmtid="{D5CDD505-2E9C-101B-9397-08002B2CF9AE}" pid="6" name="نام طرح">
    <vt:lpwstr>سيستم نرم‌افزاری نظارت بر شبکه</vt:lpwstr>
  </property>
  <property fmtid="{D5CDD505-2E9C-101B-9397-08002B2CF9AE}" pid="7" name="شركت مجري">
    <vt:lpwstr>شرکت ...</vt:lpwstr>
  </property>
  <property fmtid="{D5CDD505-2E9C-101B-9397-08002B2CF9AE}" pid="8" name="تعريف كننده طرح">
    <vt:lpwstr>دانشگاه صنعتي مالک اشتر</vt:lpwstr>
  </property>
  <property fmtid="{D5CDD505-2E9C-101B-9397-08002B2CF9AE}" pid="9" name="_AdHocReviewCycleID">
    <vt:i4>955626842</vt:i4>
  </property>
  <property fmtid="{D5CDD505-2E9C-101B-9397-08002B2CF9AE}" pid="10" name="_NewReviewCycle">
    <vt:lpwstr/>
  </property>
  <property fmtid="{D5CDD505-2E9C-101B-9397-08002B2CF9AE}" pid="11" name="_AuthorEmail">
    <vt:lpwstr>badry@ce.sharif.edu</vt:lpwstr>
  </property>
  <property fmtid="{D5CDD505-2E9C-101B-9397-08002B2CF9AE}" pid="12" name="_ReviewingToolsShownOnce">
    <vt:lpwstr/>
  </property>
  <property fmtid="{D5CDD505-2E9C-101B-9397-08002B2CF9AE}" pid="13" name="Status">
    <vt:lpwstr>پيش نويس</vt:lpwstr>
  </property>
</Properties>
</file>